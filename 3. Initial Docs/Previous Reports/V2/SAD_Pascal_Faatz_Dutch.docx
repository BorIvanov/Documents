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33521" w14:textId="77777777" w:rsidR="00324E99" w:rsidRPr="00C04BCE" w:rsidRDefault="00324E99" w:rsidP="00645C82">
      <w:pPr>
        <w:jc w:val="right"/>
        <w:rPr>
          <w:sz w:val="32"/>
          <w:szCs w:val="32"/>
        </w:rPr>
      </w:pPr>
      <w:bookmarkStart w:id="0" w:name="_Toc374010366"/>
      <w:bookmarkStart w:id="1" w:name="_Hlk105156699"/>
    </w:p>
    <w:p w14:paraId="7A8A0D50" w14:textId="77777777" w:rsidR="00324E99" w:rsidRPr="00C04BCE" w:rsidRDefault="00324E99" w:rsidP="00645C82">
      <w:pPr>
        <w:jc w:val="right"/>
        <w:rPr>
          <w:sz w:val="32"/>
          <w:szCs w:val="32"/>
        </w:rPr>
      </w:pPr>
    </w:p>
    <w:p w14:paraId="1D2DA1D0" w14:textId="77777777" w:rsidR="00324E99" w:rsidRPr="00C04BCE" w:rsidRDefault="00324E99" w:rsidP="00645C82">
      <w:pPr>
        <w:jc w:val="right"/>
        <w:rPr>
          <w:sz w:val="32"/>
          <w:szCs w:val="32"/>
        </w:rPr>
      </w:pPr>
    </w:p>
    <w:p w14:paraId="7AA563D4" w14:textId="77777777" w:rsidR="00324E99" w:rsidRPr="00C04BCE" w:rsidRDefault="00324E99" w:rsidP="00645C82">
      <w:pPr>
        <w:jc w:val="right"/>
        <w:rPr>
          <w:sz w:val="32"/>
          <w:szCs w:val="32"/>
        </w:rPr>
      </w:pPr>
    </w:p>
    <w:p w14:paraId="35F3AFDB" w14:textId="77777777" w:rsidR="00324E99" w:rsidRPr="00C04BCE" w:rsidRDefault="00324E99" w:rsidP="00645C82">
      <w:pPr>
        <w:jc w:val="right"/>
        <w:rPr>
          <w:sz w:val="32"/>
          <w:szCs w:val="32"/>
        </w:rPr>
      </w:pPr>
    </w:p>
    <w:p w14:paraId="60AE3781" w14:textId="77777777" w:rsidR="00324E99" w:rsidRPr="00C04BCE" w:rsidRDefault="00324E99" w:rsidP="00645C82">
      <w:pPr>
        <w:jc w:val="right"/>
        <w:rPr>
          <w:sz w:val="32"/>
          <w:szCs w:val="32"/>
        </w:rPr>
      </w:pPr>
    </w:p>
    <w:p w14:paraId="16942CA1" w14:textId="77777777" w:rsidR="00324E99" w:rsidRPr="00C04BCE" w:rsidRDefault="00324E99" w:rsidP="00645C82">
      <w:pPr>
        <w:jc w:val="right"/>
        <w:rPr>
          <w:sz w:val="32"/>
          <w:szCs w:val="32"/>
        </w:rPr>
      </w:pPr>
    </w:p>
    <w:p w14:paraId="4D80CB05" w14:textId="77777777" w:rsidR="00324E99" w:rsidRPr="00C04BCE" w:rsidRDefault="00324E99" w:rsidP="00645C82">
      <w:pPr>
        <w:jc w:val="right"/>
        <w:rPr>
          <w:sz w:val="32"/>
          <w:szCs w:val="32"/>
        </w:rPr>
      </w:pPr>
    </w:p>
    <w:p w14:paraId="60F950F0" w14:textId="4D816980" w:rsidR="00645C82" w:rsidRPr="00C04BCE" w:rsidRDefault="00FF5A1A" w:rsidP="00645C82">
      <w:pPr>
        <w:jc w:val="right"/>
        <w:rPr>
          <w:sz w:val="32"/>
          <w:szCs w:val="32"/>
        </w:rPr>
      </w:pPr>
      <w:sdt>
        <w:sdtPr>
          <w:rPr>
            <w:sz w:val="32"/>
            <w:szCs w:val="32"/>
          </w:rPr>
          <w:alias w:val="Title"/>
          <w:tag w:val=""/>
          <w:id w:val="1160739282"/>
          <w:placeholder>
            <w:docPart w:val="FEDF8D39E8E54837866C5544D3108796"/>
          </w:placeholder>
          <w:dataBinding w:prefixMappings="xmlns:ns0='http://purl.org/dc/elements/1.1/' xmlns:ns1='http://schemas.openxmlformats.org/package/2006/metadata/core-properties' " w:xpath="/ns1:coreProperties[1]/ns0:title[1]" w:storeItemID="{6C3C8BC8-F283-45AE-878A-BAB7291924A1}"/>
          <w:text/>
        </w:sdtPr>
        <w:sdtEndPr/>
        <w:sdtContent>
          <w:r w:rsidR="00395151" w:rsidRPr="00C04BCE">
            <w:rPr>
              <w:sz w:val="32"/>
              <w:szCs w:val="32"/>
            </w:rPr>
            <w:t>S</w:t>
          </w:r>
          <w:r w:rsidR="00846F42" w:rsidRPr="00C04BCE">
            <w:rPr>
              <w:sz w:val="32"/>
              <w:szCs w:val="32"/>
            </w:rPr>
            <w:t>oftware Architectu</w:t>
          </w:r>
          <w:r w:rsidR="00971C5E">
            <w:rPr>
              <w:sz w:val="32"/>
              <w:szCs w:val="32"/>
            </w:rPr>
            <w:t>ur</w:t>
          </w:r>
          <w:r w:rsidR="00846F42" w:rsidRPr="00C04BCE">
            <w:rPr>
              <w:sz w:val="32"/>
              <w:szCs w:val="32"/>
            </w:rPr>
            <w:t xml:space="preserve"> </w:t>
          </w:r>
          <w:r w:rsidR="00395151" w:rsidRPr="00C04BCE">
            <w:rPr>
              <w:sz w:val="32"/>
              <w:szCs w:val="32"/>
            </w:rPr>
            <w:t>Documentati</w:t>
          </w:r>
          <w:r w:rsidR="00C04BCE">
            <w:rPr>
              <w:sz w:val="32"/>
              <w:szCs w:val="32"/>
            </w:rPr>
            <w:t>e</w:t>
          </w:r>
          <w:r w:rsidR="00395151" w:rsidRPr="00C04BCE">
            <w:rPr>
              <w:sz w:val="32"/>
              <w:szCs w:val="32"/>
            </w:rPr>
            <w:t xml:space="preserve"> -</w:t>
          </w:r>
        </w:sdtContent>
      </w:sdt>
      <w:r w:rsidR="00645C82" w:rsidRPr="00C04BCE">
        <w:rPr>
          <w:sz w:val="32"/>
          <w:szCs w:val="32"/>
        </w:rPr>
        <w:t xml:space="preserve"> </w:t>
      </w:r>
    </w:p>
    <w:p w14:paraId="57A2E406" w14:textId="766A8A51" w:rsidR="00645C82" w:rsidRPr="00C04BCE" w:rsidRDefault="00FF5A1A" w:rsidP="00645C82">
      <w:pPr>
        <w:jc w:val="right"/>
      </w:pPr>
      <w:sdt>
        <w:sdtPr>
          <w:rPr>
            <w:b/>
            <w:sz w:val="48"/>
            <w:szCs w:val="48"/>
          </w:rPr>
          <w:alias w:val="Subject"/>
          <w:tag w:val=""/>
          <w:id w:val="-1765299646"/>
          <w:placeholder>
            <w:docPart w:val="012EF3A666EE4CB8AC21794871052E6D"/>
          </w:placeholder>
          <w:dataBinding w:prefixMappings="xmlns:ns0='http://purl.org/dc/elements/1.1/' xmlns:ns1='http://schemas.openxmlformats.org/package/2006/metadata/core-properties' " w:xpath="/ns1:coreProperties[1]/ns0:subject[1]" w:storeItemID="{6C3C8BC8-F283-45AE-878A-BAB7291924A1}"/>
          <w:text/>
        </w:sdtPr>
        <w:sdtEndPr/>
        <w:sdtContent>
          <w:r w:rsidR="00C04BCE" w:rsidRPr="00C04BCE">
            <w:rPr>
              <w:b/>
              <w:sz w:val="48"/>
              <w:szCs w:val="48"/>
            </w:rPr>
            <w:t>4-op-1-rij</w:t>
          </w:r>
          <w:r w:rsidR="00BD7720">
            <w:rPr>
              <w:b/>
              <w:sz w:val="48"/>
              <w:szCs w:val="48"/>
            </w:rPr>
            <w:t xml:space="preserve"> robot</w:t>
          </w:r>
        </w:sdtContent>
      </w:sdt>
    </w:p>
    <w:p w14:paraId="1F12960B" w14:textId="77777777" w:rsidR="007C2B52" w:rsidRPr="00C04BCE" w:rsidRDefault="007C2B52" w:rsidP="00645C82">
      <w:pPr>
        <w:jc w:val="right"/>
        <w:rPr>
          <w:i/>
        </w:rPr>
      </w:pPr>
    </w:p>
    <w:p w14:paraId="2712F200" w14:textId="77777777" w:rsidR="007C2B52" w:rsidRPr="00C04BCE" w:rsidRDefault="007C2B52" w:rsidP="00645C82">
      <w:pPr>
        <w:jc w:val="right"/>
        <w:rPr>
          <w:i/>
        </w:rPr>
      </w:pPr>
    </w:p>
    <w:p w14:paraId="1CDAA0DA" w14:textId="77777777" w:rsidR="007C2B52" w:rsidRPr="00C04BCE" w:rsidRDefault="007C2B52" w:rsidP="00645C82">
      <w:pPr>
        <w:jc w:val="right"/>
        <w:rPr>
          <w:i/>
        </w:rPr>
      </w:pPr>
    </w:p>
    <w:p w14:paraId="0A597D2D" w14:textId="77777777" w:rsidR="007C2B52" w:rsidRPr="00C04BCE" w:rsidRDefault="007C2B52" w:rsidP="00645C82">
      <w:pPr>
        <w:jc w:val="right"/>
        <w:rPr>
          <w:i/>
        </w:rPr>
      </w:pPr>
    </w:p>
    <w:p w14:paraId="2623E0BF" w14:textId="0326AA79" w:rsidR="00645C82" w:rsidRPr="00971C5E" w:rsidRDefault="00645C82" w:rsidP="00CA03BA">
      <w:pPr>
        <w:jc w:val="right"/>
        <w:rPr>
          <w:b/>
          <w:lang w:val="en-GB"/>
        </w:rPr>
      </w:pPr>
      <w:r w:rsidRPr="00971C5E">
        <w:rPr>
          <w:lang w:val="en-GB"/>
        </w:rPr>
        <w:t xml:space="preserve">Version </w:t>
      </w:r>
      <w:sdt>
        <w:sdtPr>
          <w:rPr>
            <w:lang w:val="en-GB"/>
          </w:rPr>
          <w:alias w:val="Manager"/>
          <w:tag w:val=""/>
          <w:id w:val="822550294"/>
          <w:placeholder>
            <w:docPart w:val="22E09C7A71804211B949593AB3E8F248"/>
          </w:placeholder>
          <w:dataBinding w:prefixMappings="xmlns:ns0='http://schemas.openxmlformats.org/officeDocument/2006/extended-properties' " w:xpath="/ns0:Properties[1]/ns0:Manager[1]" w:storeItemID="{6668398D-A668-4E3E-A5EB-62B293D839F1}"/>
          <w:text/>
        </w:sdtPr>
        <w:sdtEndPr/>
        <w:sdtContent>
          <w:r w:rsidR="00EC0AA4">
            <w:rPr>
              <w:lang w:val="en-GB"/>
            </w:rPr>
            <w:t>3</w:t>
          </w:r>
        </w:sdtContent>
      </w:sdt>
      <w:r w:rsidRPr="00971C5E">
        <w:rPr>
          <w:lang w:val="en-GB"/>
        </w:rPr>
        <w:t xml:space="preserve"> </w:t>
      </w:r>
    </w:p>
    <w:p w14:paraId="4971B81B" w14:textId="2B544650" w:rsidR="007C2B52" w:rsidRPr="00971C5E" w:rsidRDefault="002A2BFE" w:rsidP="00CA03BA">
      <w:pPr>
        <w:jc w:val="right"/>
        <w:rPr>
          <w:lang w:val="en-GB"/>
        </w:rPr>
      </w:pPr>
      <w:r w:rsidRPr="00971C5E">
        <w:rPr>
          <w:lang w:val="en-GB"/>
        </w:rPr>
        <w:t xml:space="preserve">Date: </w:t>
      </w:r>
      <w:sdt>
        <w:sdtPr>
          <w:rPr>
            <w:lang w:val="en-GB"/>
          </w:rPr>
          <w:alias w:val="Publish Date"/>
          <w:tag w:val=""/>
          <w:id w:val="-1506437132"/>
          <w:placeholder>
            <w:docPart w:val="AC69332ACDF949619B435C13BCCF45DC"/>
          </w:placeholder>
          <w:dataBinding w:prefixMappings="xmlns:ns0='http://schemas.microsoft.com/office/2006/coverPageProps' " w:xpath="/ns0:CoverPageProperties[1]/ns0:PublishDate[1]" w:storeItemID="{55AF091B-3C7A-41E3-B477-F2FDAA23CFDA}"/>
          <w:date w:fullDate="2022-04-13T00:00:00Z">
            <w:dateFormat w:val="d-M-yyyy"/>
            <w:lid w:val="nl-NL"/>
            <w:storeMappedDataAs w:val="dateTime"/>
            <w:calendar w:val="gregorian"/>
          </w:date>
        </w:sdtPr>
        <w:sdtEndPr/>
        <w:sdtContent>
          <w:r w:rsidR="003851A7">
            <w:rPr>
              <w:lang w:val="en-GB"/>
            </w:rPr>
            <w:t>13-4</w:t>
          </w:r>
          <w:r w:rsidR="00395151" w:rsidRPr="00971C5E">
            <w:rPr>
              <w:lang w:val="en-GB"/>
            </w:rPr>
            <w:t>-20</w:t>
          </w:r>
          <w:r w:rsidR="00C04BCE" w:rsidRPr="00971C5E">
            <w:rPr>
              <w:lang w:val="en-GB"/>
            </w:rPr>
            <w:t>2</w:t>
          </w:r>
          <w:r w:rsidR="003851A7">
            <w:rPr>
              <w:lang w:val="en-GB"/>
            </w:rPr>
            <w:t>2</w:t>
          </w:r>
        </w:sdtContent>
      </w:sdt>
    </w:p>
    <w:p w14:paraId="2AB0D0E8" w14:textId="77777777" w:rsidR="00645C82" w:rsidRPr="00971C5E" w:rsidRDefault="00645C82" w:rsidP="00CA03BA">
      <w:pPr>
        <w:jc w:val="right"/>
        <w:rPr>
          <w:lang w:val="en-GB"/>
        </w:rPr>
      </w:pPr>
    </w:p>
    <w:p w14:paraId="5C4B19BD" w14:textId="77777777" w:rsidR="00645C82" w:rsidRPr="00971C5E" w:rsidRDefault="00645C82" w:rsidP="00CA03BA">
      <w:pPr>
        <w:jc w:val="right"/>
        <w:rPr>
          <w:lang w:val="en-GB"/>
        </w:rPr>
      </w:pPr>
    </w:p>
    <w:p w14:paraId="4827501C" w14:textId="77777777" w:rsidR="007C2B52" w:rsidRPr="00971C5E" w:rsidRDefault="007C2B52" w:rsidP="00CA03BA">
      <w:pPr>
        <w:jc w:val="right"/>
        <w:rPr>
          <w:lang w:val="en-GB"/>
        </w:rPr>
      </w:pPr>
    </w:p>
    <w:p w14:paraId="273923F5" w14:textId="77777777" w:rsidR="007C2B52" w:rsidRPr="00971C5E" w:rsidRDefault="0093293C" w:rsidP="00CA03BA">
      <w:pPr>
        <w:jc w:val="right"/>
        <w:rPr>
          <w:lang w:val="en-GB"/>
        </w:rPr>
      </w:pPr>
      <w:r w:rsidRPr="00971C5E">
        <w:rPr>
          <w:lang w:val="en-GB"/>
        </w:rPr>
        <w:t>ALTEN</w:t>
      </w:r>
    </w:p>
    <w:p w14:paraId="5625230D" w14:textId="3CBEF731" w:rsidR="00CB63FF" w:rsidRPr="00971C5E" w:rsidRDefault="00FF5A1A" w:rsidP="00CA03BA">
      <w:pPr>
        <w:jc w:val="right"/>
        <w:rPr>
          <w:sz w:val="24"/>
          <w:szCs w:val="24"/>
          <w:lang w:val="en-GB"/>
        </w:rPr>
      </w:pPr>
      <w:sdt>
        <w:sdtPr>
          <w:rPr>
            <w:sz w:val="24"/>
            <w:szCs w:val="24"/>
            <w:lang w:val="en-GB"/>
          </w:rPr>
          <w:alias w:val="Author"/>
          <w:tag w:val=""/>
          <w:id w:val="1901316680"/>
          <w:placeholder>
            <w:docPart w:val="DA5C7DD50872479E8F29CDB476731F94"/>
          </w:placeholder>
          <w:dataBinding w:prefixMappings="xmlns:ns0='http://purl.org/dc/elements/1.1/' xmlns:ns1='http://schemas.openxmlformats.org/package/2006/metadata/core-properties' " w:xpath="/ns1:coreProperties[1]/ns0:creator[1]" w:storeItemID="{6C3C8BC8-F283-45AE-878A-BAB7291924A1}"/>
          <w:text/>
        </w:sdtPr>
        <w:sdtEndPr/>
        <w:sdtContent>
          <w:r w:rsidR="00C04BCE" w:rsidRPr="00971C5E">
            <w:rPr>
              <w:sz w:val="24"/>
              <w:szCs w:val="24"/>
              <w:lang w:val="en-GB"/>
            </w:rPr>
            <w:t>Pascal Faatz</w:t>
          </w:r>
        </w:sdtContent>
      </w:sdt>
    </w:p>
    <w:p w14:paraId="69BE9AA3" w14:textId="77777777" w:rsidR="00CB63FF" w:rsidRPr="00971C5E" w:rsidRDefault="00CB63FF" w:rsidP="00CA03BA">
      <w:pPr>
        <w:jc w:val="right"/>
        <w:rPr>
          <w:lang w:val="en-GB"/>
        </w:rPr>
      </w:pPr>
    </w:p>
    <w:p w14:paraId="503F5527" w14:textId="77777777" w:rsidR="00645C82" w:rsidRPr="00971C5E" w:rsidRDefault="00645C82" w:rsidP="00CA03BA">
      <w:pPr>
        <w:jc w:val="right"/>
        <w:rPr>
          <w:lang w:val="en-GB"/>
        </w:rPr>
      </w:pPr>
    </w:p>
    <w:p w14:paraId="28B28F43" w14:textId="77777777" w:rsidR="00645C82" w:rsidRPr="00971C5E" w:rsidRDefault="00645C82" w:rsidP="00CA03BA">
      <w:pPr>
        <w:jc w:val="right"/>
        <w:rPr>
          <w:lang w:val="en-GB"/>
        </w:rPr>
      </w:pPr>
    </w:p>
    <w:p w14:paraId="652ECBDD" w14:textId="77777777" w:rsidR="007C2B52" w:rsidRPr="00971C5E" w:rsidRDefault="007C2B52" w:rsidP="00CA03BA">
      <w:pPr>
        <w:jc w:val="right"/>
        <w:rPr>
          <w:lang w:val="en-GB"/>
        </w:rPr>
      </w:pPr>
    </w:p>
    <w:p w14:paraId="4F4FC4E9" w14:textId="77777777" w:rsidR="007C2B52" w:rsidRPr="00971C5E" w:rsidRDefault="007C2B52" w:rsidP="00CA03BA">
      <w:pPr>
        <w:jc w:val="right"/>
        <w:rPr>
          <w:lang w:val="en-GB"/>
        </w:rPr>
      </w:pPr>
    </w:p>
    <w:p w14:paraId="42420080" w14:textId="77777777" w:rsidR="007C2B52" w:rsidRPr="00971C5E" w:rsidRDefault="007C2B52" w:rsidP="00CA03BA">
      <w:pPr>
        <w:jc w:val="right"/>
        <w:rPr>
          <w:lang w:val="en-GB"/>
        </w:rPr>
      </w:pPr>
    </w:p>
    <w:p w14:paraId="791A10E1" w14:textId="77777777" w:rsidR="00645C82" w:rsidRPr="00971C5E" w:rsidRDefault="00645C82" w:rsidP="00CA03BA">
      <w:pPr>
        <w:jc w:val="right"/>
        <w:rPr>
          <w:sz w:val="36"/>
          <w:szCs w:val="36"/>
          <w:lang w:val="en-GB"/>
        </w:rPr>
      </w:pPr>
    </w:p>
    <w:sdt>
      <w:sdtPr>
        <w:alias w:val="Category"/>
        <w:tag w:val=""/>
        <w:id w:val="312138699"/>
        <w:placeholder>
          <w:docPart w:val="BDA585A96ABD4FBFB42AA4BF0EB18F83"/>
        </w:placeholder>
        <w:dataBinding w:prefixMappings="xmlns:ns0='http://purl.org/dc/elements/1.1/' xmlns:ns1='http://schemas.openxmlformats.org/package/2006/metadata/core-properties' " w:xpath="/ns1:coreProperties[1]/ns1:category[1]" w:storeItemID="{6C3C8BC8-F283-45AE-878A-BAB7291924A1}"/>
        <w:text/>
      </w:sdtPr>
      <w:sdtEndPr/>
      <w:sdtContent>
        <w:p w14:paraId="78067488" w14:textId="1C428C2E" w:rsidR="007C2B52" w:rsidRPr="00C04BCE" w:rsidRDefault="00C04BCE" w:rsidP="00CA03BA">
          <w:pPr>
            <w:jc w:val="right"/>
          </w:pPr>
          <w:r w:rsidRPr="00C04BCE">
            <w:t>Vertrouwelijk</w:t>
          </w:r>
        </w:p>
      </w:sdtContent>
    </w:sdt>
    <w:p w14:paraId="2AB17BB8" w14:textId="5E9501AC" w:rsidR="007C2B52" w:rsidRPr="00C04BCE" w:rsidRDefault="00FF5A1A" w:rsidP="00CA03BA">
      <w:pPr>
        <w:jc w:val="right"/>
      </w:pPr>
      <w:sdt>
        <w:sdtPr>
          <w:alias w:val="Status"/>
          <w:tag w:val=""/>
          <w:id w:val="-64342368"/>
          <w:placeholder>
            <w:docPart w:val="D043198E34224A9AAF3858AC2A965A9D"/>
          </w:placeholder>
          <w:dataBinding w:prefixMappings="xmlns:ns0='http://purl.org/dc/elements/1.1/' xmlns:ns1='http://schemas.openxmlformats.org/package/2006/metadata/core-properties' " w:xpath="/ns1:coreProperties[1]/ns1:contentStatus[1]" w:storeItemID="{6C3C8BC8-F283-45AE-878A-BAB7291924A1}"/>
          <w:text/>
        </w:sdtPr>
        <w:sdtEndPr/>
        <w:sdtContent>
          <w:r w:rsidR="003851A7">
            <w:t>Opzet</w:t>
          </w:r>
        </w:sdtContent>
      </w:sdt>
    </w:p>
    <w:p w14:paraId="75E4147D" w14:textId="77777777" w:rsidR="00645C82" w:rsidRPr="00C04BCE" w:rsidRDefault="00645C82" w:rsidP="00645C82">
      <w:pPr>
        <w:sectPr w:rsidR="00645C82" w:rsidRPr="00C04BCE" w:rsidSect="00CA03BA">
          <w:headerReference w:type="default" r:id="rId9"/>
          <w:footerReference w:type="even" r:id="rId10"/>
          <w:pgSz w:w="11906" w:h="16838" w:code="9"/>
          <w:pgMar w:top="1440" w:right="1440" w:bottom="1440" w:left="1440" w:header="708" w:footer="708" w:gutter="0"/>
          <w:cols w:space="708"/>
          <w:vAlign w:val="center"/>
          <w:docGrid w:linePitch="272"/>
        </w:sectPr>
      </w:pPr>
    </w:p>
    <w:p w14:paraId="599B4C93" w14:textId="6809646C" w:rsidR="00645C82" w:rsidRPr="00C04BCE" w:rsidRDefault="00645C82" w:rsidP="00645C82">
      <w:pPr>
        <w:pStyle w:val="Titel"/>
      </w:pPr>
      <w:r w:rsidRPr="00C04BCE">
        <w:lastRenderedPageBreak/>
        <w:t>Versi</w:t>
      </w:r>
      <w:r w:rsidR="00C04BCE">
        <w:t>e</w:t>
      </w:r>
      <w:r w:rsidRPr="00C04BCE">
        <w:t xml:space="preserve"> </w:t>
      </w:r>
      <w:r w:rsidR="00C04BCE">
        <w:t>geschiedenis</w:t>
      </w:r>
    </w:p>
    <w:p w14:paraId="35D599DD" w14:textId="77777777" w:rsidR="00645C82" w:rsidRPr="00C04BCE" w:rsidRDefault="00645C82" w:rsidP="00645C82">
      <w:pPr>
        <w:widowControl/>
        <w:spacing w:line="240" w:lineRule="auto"/>
      </w:pPr>
    </w:p>
    <w:tbl>
      <w:tblPr>
        <w:tblStyle w:val="Rastertabel4-Accent1"/>
        <w:tblW w:w="0" w:type="auto"/>
        <w:tblLook w:val="0420" w:firstRow="1" w:lastRow="0" w:firstColumn="0" w:lastColumn="0" w:noHBand="0" w:noVBand="1"/>
      </w:tblPr>
      <w:tblGrid>
        <w:gridCol w:w="948"/>
        <w:gridCol w:w="1446"/>
        <w:gridCol w:w="1180"/>
        <w:gridCol w:w="1944"/>
        <w:gridCol w:w="3498"/>
      </w:tblGrid>
      <w:tr w:rsidR="00C04BCE" w:rsidRPr="00C04BCE" w14:paraId="6228323B" w14:textId="77777777" w:rsidTr="00EF2D74">
        <w:trPr>
          <w:cnfStyle w:val="100000000000" w:firstRow="1" w:lastRow="0" w:firstColumn="0" w:lastColumn="0" w:oddVBand="0" w:evenVBand="0" w:oddHBand="0" w:evenHBand="0" w:firstRowFirstColumn="0" w:firstRowLastColumn="0" w:lastRowFirstColumn="0" w:lastRowLastColumn="0"/>
        </w:trPr>
        <w:tc>
          <w:tcPr>
            <w:tcW w:w="958" w:type="dxa"/>
          </w:tcPr>
          <w:p w14:paraId="5E7C93CB" w14:textId="3EB924A5" w:rsidR="00645C82" w:rsidRPr="00C04BCE" w:rsidRDefault="00645C82" w:rsidP="00C5395A">
            <w:pPr>
              <w:widowControl/>
              <w:spacing w:line="240" w:lineRule="auto"/>
              <w:rPr>
                <w:b w:val="0"/>
                <w:bCs w:val="0"/>
                <w:color w:val="FFFFFF"/>
              </w:rPr>
            </w:pPr>
            <w:r w:rsidRPr="00C04BCE">
              <w:rPr>
                <w:color w:val="FFFFFF"/>
              </w:rPr>
              <w:t>Versi</w:t>
            </w:r>
            <w:r w:rsidR="00C04BCE">
              <w:rPr>
                <w:color w:val="FFFFFF"/>
              </w:rPr>
              <w:t>e</w:t>
            </w:r>
          </w:p>
        </w:tc>
        <w:tc>
          <w:tcPr>
            <w:tcW w:w="1494" w:type="dxa"/>
          </w:tcPr>
          <w:p w14:paraId="6C3EAAC9" w14:textId="45D805DF" w:rsidR="00645C82" w:rsidRPr="00C04BCE" w:rsidRDefault="00645C82" w:rsidP="00C5395A">
            <w:pPr>
              <w:widowControl/>
              <w:spacing w:line="240" w:lineRule="auto"/>
              <w:rPr>
                <w:b w:val="0"/>
                <w:bCs w:val="0"/>
                <w:color w:val="FFFFFF"/>
              </w:rPr>
            </w:pPr>
            <w:r w:rsidRPr="00C04BCE">
              <w:rPr>
                <w:color w:val="FFFFFF"/>
              </w:rPr>
              <w:t>Dat</w:t>
            </w:r>
            <w:r w:rsidR="00C04BCE">
              <w:rPr>
                <w:color w:val="FFFFFF"/>
              </w:rPr>
              <w:t>um</w:t>
            </w:r>
          </w:p>
        </w:tc>
        <w:tc>
          <w:tcPr>
            <w:tcW w:w="1195" w:type="dxa"/>
          </w:tcPr>
          <w:p w14:paraId="3B2ACB45" w14:textId="622FBAD5" w:rsidR="00645C82" w:rsidRPr="00C04BCE" w:rsidRDefault="00645C82" w:rsidP="00C5395A">
            <w:pPr>
              <w:widowControl/>
              <w:spacing w:line="240" w:lineRule="auto"/>
              <w:rPr>
                <w:b w:val="0"/>
                <w:bCs w:val="0"/>
                <w:color w:val="FFFFFF"/>
              </w:rPr>
            </w:pPr>
            <w:r w:rsidRPr="00C04BCE">
              <w:rPr>
                <w:color w:val="FFFFFF"/>
              </w:rPr>
              <w:t>Stat</w:t>
            </w:r>
            <w:r w:rsidR="00C04BCE">
              <w:rPr>
                <w:color w:val="FFFFFF"/>
              </w:rPr>
              <w:t>us</w:t>
            </w:r>
          </w:p>
        </w:tc>
        <w:tc>
          <w:tcPr>
            <w:tcW w:w="2013" w:type="dxa"/>
          </w:tcPr>
          <w:p w14:paraId="73C4DF6B" w14:textId="69FD90CE" w:rsidR="00645C82" w:rsidRPr="00C04BCE" w:rsidRDefault="00C04BCE" w:rsidP="00C5395A">
            <w:pPr>
              <w:widowControl/>
              <w:spacing w:line="240" w:lineRule="auto"/>
              <w:rPr>
                <w:b w:val="0"/>
                <w:bCs w:val="0"/>
                <w:color w:val="FFFFFF"/>
              </w:rPr>
            </w:pPr>
            <w:r>
              <w:rPr>
                <w:color w:val="FFFFFF"/>
              </w:rPr>
              <w:t>Schrijver</w:t>
            </w:r>
          </w:p>
        </w:tc>
        <w:tc>
          <w:tcPr>
            <w:tcW w:w="3680" w:type="dxa"/>
          </w:tcPr>
          <w:p w14:paraId="62BC0567" w14:textId="76527E40" w:rsidR="00645C82" w:rsidRPr="00C04BCE" w:rsidRDefault="00C04BCE" w:rsidP="00C5395A">
            <w:pPr>
              <w:widowControl/>
              <w:spacing w:line="240" w:lineRule="auto"/>
              <w:rPr>
                <w:b w:val="0"/>
                <w:bCs w:val="0"/>
                <w:color w:val="FFFFFF"/>
              </w:rPr>
            </w:pPr>
            <w:r>
              <w:rPr>
                <w:b w:val="0"/>
                <w:bCs w:val="0"/>
                <w:color w:val="FFFFFF"/>
              </w:rPr>
              <w:t>Opmerking</w:t>
            </w:r>
          </w:p>
        </w:tc>
      </w:tr>
      <w:tr w:rsidR="00C04BCE" w:rsidRPr="00C04BCE" w14:paraId="6D5049FC" w14:textId="77777777" w:rsidTr="00EF2D74">
        <w:trPr>
          <w:cnfStyle w:val="000000100000" w:firstRow="0" w:lastRow="0" w:firstColumn="0" w:lastColumn="0" w:oddVBand="0" w:evenVBand="0" w:oddHBand="1" w:evenHBand="0" w:firstRowFirstColumn="0" w:firstRowLastColumn="0" w:lastRowFirstColumn="0" w:lastRowLastColumn="0"/>
        </w:trPr>
        <w:tc>
          <w:tcPr>
            <w:tcW w:w="958" w:type="dxa"/>
          </w:tcPr>
          <w:p w14:paraId="3B1BFE44" w14:textId="4918B2E2" w:rsidR="00FD4390" w:rsidRPr="00C04BCE" w:rsidRDefault="00FD4390" w:rsidP="00EF2D74">
            <w:pPr>
              <w:widowControl/>
              <w:spacing w:line="240" w:lineRule="auto"/>
              <w:rPr>
                <w:sz w:val="18"/>
                <w:szCs w:val="18"/>
              </w:rPr>
            </w:pPr>
            <w:r w:rsidRPr="00C04BCE">
              <w:rPr>
                <w:sz w:val="18"/>
                <w:szCs w:val="18"/>
              </w:rPr>
              <w:t>1</w:t>
            </w:r>
          </w:p>
        </w:tc>
        <w:tc>
          <w:tcPr>
            <w:tcW w:w="1494" w:type="dxa"/>
          </w:tcPr>
          <w:p w14:paraId="3BF641B5" w14:textId="61228DF0" w:rsidR="00FD4390" w:rsidRPr="00C04BCE" w:rsidRDefault="003851A7" w:rsidP="00EF2D74">
            <w:pPr>
              <w:widowControl/>
              <w:spacing w:line="240" w:lineRule="auto"/>
              <w:rPr>
                <w:sz w:val="18"/>
                <w:szCs w:val="18"/>
              </w:rPr>
            </w:pPr>
            <w:r>
              <w:rPr>
                <w:sz w:val="18"/>
                <w:szCs w:val="18"/>
              </w:rPr>
              <w:t>31-3-2022</w:t>
            </w:r>
          </w:p>
        </w:tc>
        <w:tc>
          <w:tcPr>
            <w:tcW w:w="1195" w:type="dxa"/>
          </w:tcPr>
          <w:p w14:paraId="71438FC6" w14:textId="20E7C11B" w:rsidR="00FD4390" w:rsidRPr="00C04BCE" w:rsidRDefault="003851A7" w:rsidP="00EF2D74">
            <w:pPr>
              <w:widowControl/>
              <w:spacing w:line="240" w:lineRule="auto"/>
              <w:rPr>
                <w:sz w:val="18"/>
                <w:szCs w:val="18"/>
              </w:rPr>
            </w:pPr>
            <w:r>
              <w:rPr>
                <w:sz w:val="18"/>
                <w:szCs w:val="18"/>
              </w:rPr>
              <w:t>Opzet</w:t>
            </w:r>
          </w:p>
        </w:tc>
        <w:tc>
          <w:tcPr>
            <w:tcW w:w="2013" w:type="dxa"/>
          </w:tcPr>
          <w:p w14:paraId="47EF82A9" w14:textId="256FD72A" w:rsidR="00FD4390" w:rsidRPr="00C04BCE" w:rsidRDefault="003851A7" w:rsidP="00EF2D74">
            <w:pPr>
              <w:widowControl/>
              <w:spacing w:line="240" w:lineRule="auto"/>
              <w:rPr>
                <w:sz w:val="18"/>
                <w:szCs w:val="18"/>
              </w:rPr>
            </w:pPr>
            <w:r>
              <w:rPr>
                <w:sz w:val="18"/>
                <w:szCs w:val="18"/>
              </w:rPr>
              <w:t>Pascal Faatz</w:t>
            </w:r>
          </w:p>
        </w:tc>
        <w:tc>
          <w:tcPr>
            <w:tcW w:w="3680" w:type="dxa"/>
          </w:tcPr>
          <w:p w14:paraId="4A745E3E" w14:textId="0AE92751" w:rsidR="00FD4390" w:rsidRPr="00C04BCE" w:rsidRDefault="003851A7" w:rsidP="00EF2D74">
            <w:pPr>
              <w:widowControl/>
              <w:spacing w:line="240" w:lineRule="auto"/>
              <w:rPr>
                <w:sz w:val="18"/>
                <w:szCs w:val="18"/>
              </w:rPr>
            </w:pPr>
            <w:r>
              <w:rPr>
                <w:sz w:val="18"/>
                <w:szCs w:val="18"/>
              </w:rPr>
              <w:t>Eerste opzet tot hoofdstuk 8</w:t>
            </w:r>
          </w:p>
        </w:tc>
      </w:tr>
      <w:tr w:rsidR="003851A7" w:rsidRPr="00C04BCE" w14:paraId="39A1D414" w14:textId="77777777" w:rsidTr="00EF2D74">
        <w:tc>
          <w:tcPr>
            <w:tcW w:w="958" w:type="dxa"/>
          </w:tcPr>
          <w:p w14:paraId="66672151" w14:textId="1051C714" w:rsidR="003851A7" w:rsidRPr="00C04BCE" w:rsidRDefault="003851A7" w:rsidP="00EF2D74">
            <w:pPr>
              <w:widowControl/>
              <w:spacing w:line="240" w:lineRule="auto"/>
              <w:rPr>
                <w:sz w:val="18"/>
                <w:szCs w:val="18"/>
              </w:rPr>
            </w:pPr>
            <w:r>
              <w:rPr>
                <w:sz w:val="18"/>
                <w:szCs w:val="18"/>
              </w:rPr>
              <w:t>2</w:t>
            </w:r>
          </w:p>
        </w:tc>
        <w:tc>
          <w:tcPr>
            <w:tcW w:w="1494" w:type="dxa"/>
          </w:tcPr>
          <w:p w14:paraId="1D7603C8" w14:textId="01C0A550" w:rsidR="003851A7" w:rsidRDefault="003851A7" w:rsidP="00EF2D74">
            <w:pPr>
              <w:widowControl/>
              <w:spacing w:line="240" w:lineRule="auto"/>
              <w:rPr>
                <w:sz w:val="18"/>
                <w:szCs w:val="18"/>
              </w:rPr>
            </w:pPr>
            <w:r>
              <w:rPr>
                <w:sz w:val="18"/>
                <w:szCs w:val="18"/>
              </w:rPr>
              <w:t>13-4-2022</w:t>
            </w:r>
          </w:p>
        </w:tc>
        <w:tc>
          <w:tcPr>
            <w:tcW w:w="1195" w:type="dxa"/>
          </w:tcPr>
          <w:p w14:paraId="537BE3F3" w14:textId="43A9CDD7" w:rsidR="003851A7" w:rsidRDefault="003851A7" w:rsidP="00EF2D74">
            <w:pPr>
              <w:widowControl/>
              <w:spacing w:line="240" w:lineRule="auto"/>
              <w:rPr>
                <w:sz w:val="18"/>
                <w:szCs w:val="18"/>
              </w:rPr>
            </w:pPr>
            <w:r>
              <w:rPr>
                <w:sz w:val="18"/>
                <w:szCs w:val="18"/>
              </w:rPr>
              <w:t>Opzet</w:t>
            </w:r>
          </w:p>
        </w:tc>
        <w:tc>
          <w:tcPr>
            <w:tcW w:w="2013" w:type="dxa"/>
          </w:tcPr>
          <w:p w14:paraId="52E4C861" w14:textId="110617B9" w:rsidR="003851A7" w:rsidRDefault="003851A7" w:rsidP="00EF2D74">
            <w:pPr>
              <w:widowControl/>
              <w:spacing w:line="240" w:lineRule="auto"/>
              <w:rPr>
                <w:sz w:val="18"/>
                <w:szCs w:val="18"/>
              </w:rPr>
            </w:pPr>
            <w:r>
              <w:rPr>
                <w:sz w:val="18"/>
                <w:szCs w:val="18"/>
              </w:rPr>
              <w:t>Pascal Faatz</w:t>
            </w:r>
          </w:p>
        </w:tc>
        <w:tc>
          <w:tcPr>
            <w:tcW w:w="3680" w:type="dxa"/>
          </w:tcPr>
          <w:p w14:paraId="2DE808AE" w14:textId="26423D31" w:rsidR="003851A7" w:rsidRDefault="003851A7" w:rsidP="00EF2D74">
            <w:pPr>
              <w:widowControl/>
              <w:spacing w:line="240" w:lineRule="auto"/>
              <w:rPr>
                <w:sz w:val="18"/>
                <w:szCs w:val="18"/>
              </w:rPr>
            </w:pPr>
            <w:r>
              <w:rPr>
                <w:sz w:val="18"/>
                <w:szCs w:val="18"/>
              </w:rPr>
              <w:t>Verwerken feedback Jeedella</w:t>
            </w:r>
            <w:r w:rsidR="00C55980">
              <w:rPr>
                <w:sz w:val="18"/>
                <w:szCs w:val="18"/>
              </w:rPr>
              <w:t>,</w:t>
            </w:r>
            <w:r>
              <w:rPr>
                <w:sz w:val="18"/>
                <w:szCs w:val="18"/>
              </w:rPr>
              <w:t xml:space="preserve"> Aniel</w:t>
            </w:r>
            <w:r w:rsidR="00C55980">
              <w:rPr>
                <w:sz w:val="18"/>
                <w:szCs w:val="18"/>
              </w:rPr>
              <w:t xml:space="preserve"> en Berend</w:t>
            </w:r>
          </w:p>
        </w:tc>
      </w:tr>
      <w:tr w:rsidR="00B00BD5" w:rsidRPr="00C04BCE" w14:paraId="0C6C7DAD" w14:textId="77777777" w:rsidTr="00EF2D74">
        <w:trPr>
          <w:cnfStyle w:val="000000100000" w:firstRow="0" w:lastRow="0" w:firstColumn="0" w:lastColumn="0" w:oddVBand="0" w:evenVBand="0" w:oddHBand="1" w:evenHBand="0" w:firstRowFirstColumn="0" w:firstRowLastColumn="0" w:lastRowFirstColumn="0" w:lastRowLastColumn="0"/>
        </w:trPr>
        <w:tc>
          <w:tcPr>
            <w:tcW w:w="958" w:type="dxa"/>
          </w:tcPr>
          <w:p w14:paraId="1C406290" w14:textId="0A48424B" w:rsidR="00B00BD5" w:rsidRDefault="00B00BD5" w:rsidP="00EF2D74">
            <w:pPr>
              <w:widowControl/>
              <w:spacing w:line="240" w:lineRule="auto"/>
              <w:rPr>
                <w:sz w:val="18"/>
                <w:szCs w:val="18"/>
              </w:rPr>
            </w:pPr>
            <w:r>
              <w:rPr>
                <w:sz w:val="18"/>
                <w:szCs w:val="18"/>
              </w:rPr>
              <w:t>3</w:t>
            </w:r>
          </w:p>
        </w:tc>
        <w:tc>
          <w:tcPr>
            <w:tcW w:w="1494" w:type="dxa"/>
          </w:tcPr>
          <w:p w14:paraId="6D11F09F" w14:textId="7D2BA4CF" w:rsidR="00B00BD5" w:rsidRDefault="00B00BD5" w:rsidP="00EF2D74">
            <w:pPr>
              <w:widowControl/>
              <w:spacing w:line="240" w:lineRule="auto"/>
              <w:rPr>
                <w:sz w:val="18"/>
                <w:szCs w:val="18"/>
              </w:rPr>
            </w:pPr>
            <w:r>
              <w:rPr>
                <w:sz w:val="18"/>
                <w:szCs w:val="18"/>
              </w:rPr>
              <w:t>3-5-2022</w:t>
            </w:r>
          </w:p>
        </w:tc>
        <w:tc>
          <w:tcPr>
            <w:tcW w:w="1195" w:type="dxa"/>
          </w:tcPr>
          <w:p w14:paraId="6448FA72" w14:textId="6EA7D4EB" w:rsidR="00B00BD5" w:rsidRDefault="00B00BD5" w:rsidP="00EF2D74">
            <w:pPr>
              <w:widowControl/>
              <w:spacing w:line="240" w:lineRule="auto"/>
              <w:rPr>
                <w:sz w:val="18"/>
                <w:szCs w:val="18"/>
              </w:rPr>
            </w:pPr>
            <w:r>
              <w:rPr>
                <w:sz w:val="18"/>
                <w:szCs w:val="18"/>
              </w:rPr>
              <w:t>Afronding</w:t>
            </w:r>
          </w:p>
        </w:tc>
        <w:tc>
          <w:tcPr>
            <w:tcW w:w="2013" w:type="dxa"/>
          </w:tcPr>
          <w:p w14:paraId="5EBCDCD3" w14:textId="4101D3D5" w:rsidR="00B00BD5" w:rsidRDefault="00B00BD5" w:rsidP="00EF2D74">
            <w:pPr>
              <w:widowControl/>
              <w:spacing w:line="240" w:lineRule="auto"/>
              <w:rPr>
                <w:sz w:val="18"/>
                <w:szCs w:val="18"/>
              </w:rPr>
            </w:pPr>
            <w:r>
              <w:rPr>
                <w:sz w:val="18"/>
                <w:szCs w:val="18"/>
              </w:rPr>
              <w:t>Pascal Faatz</w:t>
            </w:r>
          </w:p>
        </w:tc>
        <w:tc>
          <w:tcPr>
            <w:tcW w:w="3680" w:type="dxa"/>
          </w:tcPr>
          <w:p w14:paraId="0E707CB2" w14:textId="78D2EFF7" w:rsidR="00B00BD5" w:rsidRDefault="00B00BD5" w:rsidP="00EF2D74">
            <w:pPr>
              <w:widowControl/>
              <w:spacing w:line="240" w:lineRule="auto"/>
              <w:rPr>
                <w:sz w:val="18"/>
                <w:szCs w:val="18"/>
              </w:rPr>
            </w:pPr>
            <w:r>
              <w:rPr>
                <w:sz w:val="18"/>
                <w:szCs w:val="18"/>
              </w:rPr>
              <w:t>Hoofdstuk 8 en verder</w:t>
            </w:r>
          </w:p>
        </w:tc>
      </w:tr>
    </w:tbl>
    <w:p w14:paraId="3C33441B" w14:textId="77777777" w:rsidR="00645C82" w:rsidRPr="00C04BCE" w:rsidRDefault="00645C82" w:rsidP="00645C82">
      <w:pPr>
        <w:widowControl/>
        <w:spacing w:line="240" w:lineRule="auto"/>
      </w:pPr>
    </w:p>
    <w:p w14:paraId="15C88785" w14:textId="77777777" w:rsidR="00645C82" w:rsidRPr="00C04BCE" w:rsidRDefault="00645C82" w:rsidP="00645C82">
      <w:pPr>
        <w:widowControl/>
        <w:spacing w:line="240" w:lineRule="auto"/>
      </w:pPr>
    </w:p>
    <w:p w14:paraId="4903A646" w14:textId="0582BF7A" w:rsidR="00645C82" w:rsidRPr="00C04BCE" w:rsidRDefault="00645C82" w:rsidP="00645C82">
      <w:pPr>
        <w:pStyle w:val="Titel"/>
      </w:pPr>
      <w:r w:rsidRPr="00C04BCE">
        <w:t>Acron</w:t>
      </w:r>
      <w:r w:rsidR="00C04BCE">
        <w:t>iemen</w:t>
      </w:r>
      <w:r w:rsidRPr="00C04BCE">
        <w:t xml:space="preserve"> </w:t>
      </w:r>
      <w:r w:rsidR="00C04BCE">
        <w:t>en afkortingen</w:t>
      </w:r>
    </w:p>
    <w:p w14:paraId="2C0EA4AC" w14:textId="77777777" w:rsidR="005F449F" w:rsidRPr="00C04BCE" w:rsidRDefault="005F449F" w:rsidP="005F449F"/>
    <w:tbl>
      <w:tblPr>
        <w:tblStyle w:val="Rastertabel4-Accent1"/>
        <w:tblW w:w="0" w:type="auto"/>
        <w:tblLook w:val="0420" w:firstRow="1" w:lastRow="0" w:firstColumn="0" w:lastColumn="0" w:noHBand="0" w:noVBand="1"/>
      </w:tblPr>
      <w:tblGrid>
        <w:gridCol w:w="1885"/>
        <w:gridCol w:w="7125"/>
      </w:tblGrid>
      <w:tr w:rsidR="005F449F" w:rsidRPr="00C04BCE" w14:paraId="7D10DC52" w14:textId="77777777" w:rsidTr="00EF2D74">
        <w:trPr>
          <w:cnfStyle w:val="100000000000" w:firstRow="1" w:lastRow="0" w:firstColumn="0" w:lastColumn="0" w:oddVBand="0" w:evenVBand="0" w:oddHBand="0" w:evenHBand="0" w:firstRowFirstColumn="0" w:firstRowLastColumn="0" w:lastRowFirstColumn="0" w:lastRowLastColumn="0"/>
        </w:trPr>
        <w:tc>
          <w:tcPr>
            <w:tcW w:w="1885" w:type="dxa"/>
            <w:hideMark/>
          </w:tcPr>
          <w:p w14:paraId="48D01AC6" w14:textId="77777777" w:rsidR="005F449F" w:rsidRPr="00C04BCE" w:rsidRDefault="005F449F">
            <w:pPr>
              <w:widowControl/>
              <w:spacing w:line="240" w:lineRule="auto"/>
              <w:rPr>
                <w:b w:val="0"/>
                <w:bCs w:val="0"/>
                <w:color w:val="FFFFFF"/>
              </w:rPr>
            </w:pPr>
            <w:r w:rsidRPr="00C04BCE">
              <w:rPr>
                <w:b w:val="0"/>
                <w:bCs w:val="0"/>
                <w:color w:val="FFFFFF"/>
              </w:rPr>
              <w:t>Term</w:t>
            </w:r>
          </w:p>
        </w:tc>
        <w:tc>
          <w:tcPr>
            <w:tcW w:w="7125" w:type="dxa"/>
            <w:hideMark/>
          </w:tcPr>
          <w:p w14:paraId="729FF1EC" w14:textId="02E70B29" w:rsidR="005F449F" w:rsidRPr="00C04BCE" w:rsidRDefault="00C04BCE">
            <w:pPr>
              <w:widowControl/>
              <w:spacing w:line="240" w:lineRule="auto"/>
              <w:rPr>
                <w:b w:val="0"/>
                <w:bCs w:val="0"/>
                <w:color w:val="FFFFFF"/>
              </w:rPr>
            </w:pPr>
            <w:r>
              <w:rPr>
                <w:b w:val="0"/>
                <w:bCs w:val="0"/>
                <w:color w:val="FFFFFF"/>
              </w:rPr>
              <w:t>Uitleg</w:t>
            </w:r>
          </w:p>
        </w:tc>
      </w:tr>
      <w:tr w:rsidR="005F449F" w:rsidRPr="00B00BD5" w14:paraId="5FBF1A9E" w14:textId="77777777" w:rsidTr="00EF2D74">
        <w:trPr>
          <w:cnfStyle w:val="000000100000" w:firstRow="0" w:lastRow="0" w:firstColumn="0" w:lastColumn="0" w:oddVBand="0" w:evenVBand="0" w:oddHBand="1" w:evenHBand="0" w:firstRowFirstColumn="0" w:firstRowLastColumn="0" w:lastRowFirstColumn="0" w:lastRowLastColumn="0"/>
        </w:trPr>
        <w:tc>
          <w:tcPr>
            <w:tcW w:w="1885" w:type="dxa"/>
            <w:hideMark/>
          </w:tcPr>
          <w:p w14:paraId="0AE14415" w14:textId="34DCE8DC" w:rsidR="005F449F" w:rsidRPr="00C04BCE" w:rsidRDefault="008C51FC">
            <w:pPr>
              <w:widowControl/>
              <w:spacing w:line="240" w:lineRule="auto"/>
              <w:rPr>
                <w:sz w:val="18"/>
                <w:szCs w:val="18"/>
              </w:rPr>
            </w:pPr>
            <w:r>
              <w:rPr>
                <w:sz w:val="18"/>
                <w:szCs w:val="18"/>
              </w:rPr>
              <w:t>BSP</w:t>
            </w:r>
          </w:p>
        </w:tc>
        <w:tc>
          <w:tcPr>
            <w:tcW w:w="7125" w:type="dxa"/>
            <w:hideMark/>
          </w:tcPr>
          <w:p w14:paraId="7EFD8AB4" w14:textId="46A29798" w:rsidR="005F449F" w:rsidRPr="00971C5E" w:rsidRDefault="008C51FC">
            <w:pPr>
              <w:widowControl/>
              <w:spacing w:line="240" w:lineRule="auto"/>
              <w:rPr>
                <w:sz w:val="18"/>
                <w:szCs w:val="18"/>
                <w:lang w:val="en-GB"/>
              </w:rPr>
            </w:pPr>
            <w:r>
              <w:rPr>
                <w:sz w:val="18"/>
                <w:szCs w:val="18"/>
                <w:lang w:val="en-GB"/>
              </w:rPr>
              <w:t>Board Support Package</w:t>
            </w:r>
          </w:p>
        </w:tc>
      </w:tr>
    </w:tbl>
    <w:p w14:paraId="416D09B9" w14:textId="77777777" w:rsidR="005B7B34" w:rsidRPr="00971C5E" w:rsidRDefault="005B7B34" w:rsidP="005B7B34">
      <w:pPr>
        <w:widowControl/>
        <w:spacing w:line="240" w:lineRule="auto"/>
        <w:rPr>
          <w:lang w:val="en-GB"/>
        </w:rPr>
      </w:pPr>
    </w:p>
    <w:p w14:paraId="0F1ACE62" w14:textId="77777777" w:rsidR="00402E53" w:rsidRPr="00971C5E" w:rsidRDefault="00402E53" w:rsidP="00402E53">
      <w:pPr>
        <w:widowControl/>
        <w:spacing w:line="240" w:lineRule="auto"/>
        <w:rPr>
          <w:lang w:val="en-GB"/>
        </w:rPr>
      </w:pPr>
    </w:p>
    <w:p w14:paraId="126C46B8" w14:textId="40AF1B83" w:rsidR="00402E53" w:rsidRPr="00C04BCE" w:rsidRDefault="00C04BCE" w:rsidP="00402E53">
      <w:pPr>
        <w:pStyle w:val="Titel"/>
      </w:pPr>
      <w:r w:rsidRPr="00C04BCE">
        <w:t xml:space="preserve">Gerefereerde </w:t>
      </w:r>
      <w:r>
        <w:t>documenten</w:t>
      </w:r>
    </w:p>
    <w:p w14:paraId="129EFDE6" w14:textId="77777777" w:rsidR="00402E53" w:rsidRPr="00C04BCE" w:rsidRDefault="00402E53" w:rsidP="00402E53">
      <w:pPr>
        <w:widowControl/>
        <w:spacing w:line="240" w:lineRule="auto"/>
      </w:pPr>
    </w:p>
    <w:tbl>
      <w:tblPr>
        <w:tblStyle w:val="Rastertabel4-Accent1"/>
        <w:tblW w:w="0" w:type="auto"/>
        <w:tblLook w:val="0420" w:firstRow="1" w:lastRow="0" w:firstColumn="0" w:lastColumn="0" w:noHBand="0" w:noVBand="1"/>
      </w:tblPr>
      <w:tblGrid>
        <w:gridCol w:w="704"/>
        <w:gridCol w:w="2977"/>
        <w:gridCol w:w="2325"/>
        <w:gridCol w:w="1542"/>
        <w:gridCol w:w="1468"/>
      </w:tblGrid>
      <w:tr w:rsidR="00C04BCE" w:rsidRPr="00C04BCE" w14:paraId="23FF31B6" w14:textId="77777777" w:rsidTr="002660A6">
        <w:trPr>
          <w:cnfStyle w:val="100000000000" w:firstRow="1" w:lastRow="0" w:firstColumn="0" w:lastColumn="0" w:oddVBand="0" w:evenVBand="0" w:oddHBand="0" w:evenHBand="0" w:firstRowFirstColumn="0" w:firstRowLastColumn="0" w:lastRowFirstColumn="0" w:lastRowLastColumn="0"/>
        </w:trPr>
        <w:tc>
          <w:tcPr>
            <w:tcW w:w="704" w:type="dxa"/>
          </w:tcPr>
          <w:p w14:paraId="787F112E" w14:textId="77777777" w:rsidR="00402E53" w:rsidRPr="00C04BCE" w:rsidRDefault="00402E53" w:rsidP="00EF2D74">
            <w:pPr>
              <w:pStyle w:val="Plattetekst"/>
              <w:spacing w:after="0" w:line="240" w:lineRule="auto"/>
              <w:ind w:left="0"/>
            </w:pPr>
            <w:r w:rsidRPr="00C04BCE">
              <w:t>Id</w:t>
            </w:r>
          </w:p>
        </w:tc>
        <w:tc>
          <w:tcPr>
            <w:tcW w:w="2977" w:type="dxa"/>
          </w:tcPr>
          <w:p w14:paraId="3DC30D7E" w14:textId="35508680" w:rsidR="00402E53" w:rsidRPr="00C04BCE" w:rsidRDefault="00402E53" w:rsidP="00EF2D74">
            <w:pPr>
              <w:pStyle w:val="Plattetekst"/>
              <w:spacing w:after="0" w:line="240" w:lineRule="auto"/>
              <w:ind w:left="0"/>
            </w:pPr>
            <w:r w:rsidRPr="00C04BCE">
              <w:t>Referen</w:t>
            </w:r>
            <w:r w:rsidR="00C04BCE">
              <w:t>tie</w:t>
            </w:r>
          </w:p>
        </w:tc>
        <w:tc>
          <w:tcPr>
            <w:tcW w:w="2325" w:type="dxa"/>
          </w:tcPr>
          <w:p w14:paraId="7EE9774E" w14:textId="20A72624" w:rsidR="00402E53" w:rsidRPr="00C04BCE" w:rsidRDefault="00402E53" w:rsidP="00EF2D74">
            <w:pPr>
              <w:pStyle w:val="Plattetekst"/>
              <w:spacing w:after="0" w:line="240" w:lineRule="auto"/>
              <w:ind w:left="0"/>
            </w:pPr>
            <w:r w:rsidRPr="00C04BCE">
              <w:t>Tit</w:t>
            </w:r>
            <w:r w:rsidR="00C04BCE">
              <w:t>el</w:t>
            </w:r>
          </w:p>
        </w:tc>
        <w:tc>
          <w:tcPr>
            <w:tcW w:w="1542" w:type="dxa"/>
          </w:tcPr>
          <w:p w14:paraId="5D92F80D" w14:textId="0F26A099" w:rsidR="00402E53" w:rsidRPr="00C04BCE" w:rsidRDefault="00402E53" w:rsidP="00EF2D74">
            <w:pPr>
              <w:pStyle w:val="Plattetekst"/>
              <w:spacing w:after="0" w:line="240" w:lineRule="auto"/>
              <w:ind w:left="0"/>
            </w:pPr>
            <w:r w:rsidRPr="00C04BCE">
              <w:t>Dat</w:t>
            </w:r>
            <w:r w:rsidR="00C04BCE">
              <w:t>um</w:t>
            </w:r>
          </w:p>
        </w:tc>
        <w:tc>
          <w:tcPr>
            <w:tcW w:w="1468" w:type="dxa"/>
          </w:tcPr>
          <w:p w14:paraId="6A42E95B" w14:textId="47DCDCE0" w:rsidR="00402E53" w:rsidRPr="00C04BCE" w:rsidRDefault="00C04BCE" w:rsidP="00EF2D74">
            <w:pPr>
              <w:pStyle w:val="Plattetekst"/>
              <w:spacing w:after="0" w:line="240" w:lineRule="auto"/>
              <w:ind w:left="0"/>
            </w:pPr>
            <w:r>
              <w:t>Schrijver</w:t>
            </w:r>
          </w:p>
        </w:tc>
      </w:tr>
      <w:tr w:rsidR="00C04BCE" w:rsidRPr="00764823" w14:paraId="51E0984C" w14:textId="77777777" w:rsidTr="002660A6">
        <w:trPr>
          <w:cnfStyle w:val="000000100000" w:firstRow="0" w:lastRow="0" w:firstColumn="0" w:lastColumn="0" w:oddVBand="0" w:evenVBand="0" w:oddHBand="1" w:evenHBand="0" w:firstRowFirstColumn="0" w:firstRowLastColumn="0" w:lastRowFirstColumn="0" w:lastRowLastColumn="0"/>
          <w:trHeight w:val="217"/>
        </w:trPr>
        <w:tc>
          <w:tcPr>
            <w:tcW w:w="704" w:type="dxa"/>
          </w:tcPr>
          <w:p w14:paraId="1022CAF1" w14:textId="7CC3774D" w:rsidR="00402E53" w:rsidRPr="00C04BCE" w:rsidRDefault="00402E53" w:rsidP="002660A6">
            <w:pPr>
              <w:pStyle w:val="Plattetekst"/>
              <w:numPr>
                <w:ilvl w:val="0"/>
                <w:numId w:val="20"/>
              </w:numPr>
              <w:spacing w:after="0"/>
              <w:rPr>
                <w:sz w:val="18"/>
                <w:szCs w:val="18"/>
              </w:rPr>
            </w:pPr>
            <w:bookmarkStart w:id="2" w:name="_Ref105086248"/>
          </w:p>
        </w:tc>
        <w:bookmarkEnd w:id="2"/>
        <w:tc>
          <w:tcPr>
            <w:tcW w:w="2977" w:type="dxa"/>
          </w:tcPr>
          <w:p w14:paraId="21D03F64" w14:textId="4D0453C8" w:rsidR="00402E53" w:rsidRPr="0099364C" w:rsidRDefault="0099364C" w:rsidP="00CA03BA">
            <w:pPr>
              <w:pStyle w:val="Plattetekst"/>
              <w:spacing w:after="0"/>
              <w:ind w:left="0"/>
              <w:rPr>
                <w:sz w:val="18"/>
                <w:szCs w:val="18"/>
                <w:lang w:val="en-GB"/>
              </w:rPr>
            </w:pPr>
            <w:r w:rsidRPr="00764823">
              <w:rPr>
                <w:sz w:val="18"/>
                <w:szCs w:val="18"/>
                <w:lang w:val="en-GB"/>
              </w:rPr>
              <w:t>SRD_Pascal_Faatz_V3.do</w:t>
            </w:r>
            <w:r>
              <w:rPr>
                <w:sz w:val="18"/>
                <w:szCs w:val="18"/>
                <w:lang w:val="en-GB"/>
              </w:rPr>
              <w:t>cx</w:t>
            </w:r>
          </w:p>
        </w:tc>
        <w:tc>
          <w:tcPr>
            <w:tcW w:w="2325" w:type="dxa"/>
          </w:tcPr>
          <w:p w14:paraId="4D1CAFE0" w14:textId="6FF82E27" w:rsidR="00402E53" w:rsidRPr="00764823" w:rsidRDefault="0099364C" w:rsidP="00CA03BA">
            <w:pPr>
              <w:pStyle w:val="Plattetekst"/>
              <w:spacing w:after="0"/>
              <w:ind w:left="0"/>
              <w:rPr>
                <w:sz w:val="18"/>
                <w:szCs w:val="18"/>
                <w:lang w:val="en-GB"/>
              </w:rPr>
            </w:pPr>
            <w:r>
              <w:rPr>
                <w:sz w:val="18"/>
                <w:szCs w:val="18"/>
                <w:lang w:val="en-GB"/>
              </w:rPr>
              <w:t>SRD</w:t>
            </w:r>
          </w:p>
        </w:tc>
        <w:tc>
          <w:tcPr>
            <w:tcW w:w="1542" w:type="dxa"/>
          </w:tcPr>
          <w:p w14:paraId="60940854" w14:textId="3627161C" w:rsidR="00402E53" w:rsidRPr="00764823" w:rsidRDefault="00764823" w:rsidP="00CA03BA">
            <w:pPr>
              <w:pStyle w:val="Plattetekst"/>
              <w:spacing w:after="0"/>
              <w:ind w:left="0"/>
              <w:rPr>
                <w:sz w:val="18"/>
                <w:szCs w:val="18"/>
                <w:lang w:val="en-GB"/>
              </w:rPr>
            </w:pPr>
            <w:r>
              <w:rPr>
                <w:sz w:val="18"/>
                <w:szCs w:val="18"/>
                <w:lang w:val="en-GB"/>
              </w:rPr>
              <w:t>16-3-2022</w:t>
            </w:r>
          </w:p>
        </w:tc>
        <w:tc>
          <w:tcPr>
            <w:tcW w:w="1468" w:type="dxa"/>
          </w:tcPr>
          <w:p w14:paraId="2A106432" w14:textId="02C90327" w:rsidR="00402E53" w:rsidRPr="00764823" w:rsidRDefault="00764823" w:rsidP="00CA03BA">
            <w:pPr>
              <w:pStyle w:val="Plattetekst"/>
              <w:spacing w:after="0"/>
              <w:ind w:left="0"/>
              <w:rPr>
                <w:sz w:val="18"/>
                <w:szCs w:val="18"/>
                <w:lang w:val="en-GB"/>
              </w:rPr>
            </w:pPr>
            <w:r>
              <w:rPr>
                <w:sz w:val="18"/>
                <w:szCs w:val="18"/>
                <w:lang w:val="en-GB"/>
              </w:rPr>
              <w:t>Pascal Faatz</w:t>
            </w:r>
          </w:p>
        </w:tc>
      </w:tr>
    </w:tbl>
    <w:p w14:paraId="303F760D" w14:textId="77777777" w:rsidR="00402E53" w:rsidRPr="00764823" w:rsidRDefault="00402E53" w:rsidP="00402E53">
      <w:pPr>
        <w:widowControl/>
        <w:spacing w:line="240" w:lineRule="auto"/>
        <w:rPr>
          <w:sz w:val="22"/>
          <w:szCs w:val="22"/>
          <w:lang w:val="en-GB" w:eastAsia="nl-NL"/>
        </w:rPr>
      </w:pPr>
      <w:r w:rsidRPr="00764823">
        <w:rPr>
          <w:lang w:val="en-GB"/>
        </w:rPr>
        <w:br w:type="page"/>
      </w:r>
    </w:p>
    <w:sdt>
      <w:sdtPr>
        <w:rPr>
          <w:rFonts w:ascii="Arial" w:eastAsia="Times New Roman" w:hAnsi="Arial" w:cs="Arial"/>
          <w:color w:val="auto"/>
          <w:sz w:val="20"/>
          <w:szCs w:val="20"/>
          <w:lang w:eastAsia="en-US"/>
        </w:rPr>
        <w:id w:val="2094968344"/>
        <w:docPartObj>
          <w:docPartGallery w:val="Table of Contents"/>
          <w:docPartUnique/>
        </w:docPartObj>
      </w:sdtPr>
      <w:sdtEndPr>
        <w:rPr>
          <w:b/>
          <w:bCs/>
        </w:rPr>
      </w:sdtEndPr>
      <w:sdtContent>
        <w:p w14:paraId="2E2FA81F" w14:textId="78610E53" w:rsidR="00521915" w:rsidRPr="00E36541" w:rsidRDefault="00521915">
          <w:pPr>
            <w:pStyle w:val="Kopvaninhoudsopgave"/>
            <w:rPr>
              <w:color w:val="000000" w:themeColor="text1"/>
              <w:sz w:val="36"/>
              <w:szCs w:val="36"/>
            </w:rPr>
          </w:pPr>
          <w:r w:rsidRPr="00E36541">
            <w:rPr>
              <w:color w:val="000000" w:themeColor="text1"/>
              <w:sz w:val="36"/>
              <w:szCs w:val="36"/>
            </w:rPr>
            <w:t>Inhoudsopgave</w:t>
          </w:r>
        </w:p>
        <w:p w14:paraId="18ABB078" w14:textId="3A234D3C" w:rsidR="00122599" w:rsidRDefault="00A34562">
          <w:pPr>
            <w:pStyle w:val="Inhopg1"/>
            <w:tabs>
              <w:tab w:val="left" w:pos="400"/>
              <w:tab w:val="right" w:leader="dot" w:pos="9016"/>
            </w:tabs>
            <w:rPr>
              <w:rFonts w:asciiTheme="minorHAnsi" w:eastAsiaTheme="minorEastAsia" w:hAnsiTheme="minorHAnsi" w:cstheme="minorBidi"/>
              <w:bCs w:val="0"/>
              <w:caps w:val="0"/>
              <w:noProof/>
              <w:sz w:val="22"/>
              <w:szCs w:val="22"/>
              <w:lang w:eastAsia="nl-NL"/>
            </w:rPr>
          </w:pPr>
          <w:r>
            <w:fldChar w:fldCharType="begin"/>
          </w:r>
          <w:r>
            <w:instrText xml:space="preserve"> TOC \o "1-3" \h \z \u </w:instrText>
          </w:r>
          <w:r>
            <w:fldChar w:fldCharType="separate"/>
          </w:r>
          <w:hyperlink w:anchor="_Toc105527966" w:history="1">
            <w:r w:rsidR="00122599" w:rsidRPr="00D03261">
              <w:rPr>
                <w:rStyle w:val="Hyperlink"/>
                <w:noProof/>
              </w:rPr>
              <w:t>1</w:t>
            </w:r>
            <w:r w:rsidR="00122599">
              <w:rPr>
                <w:rFonts w:asciiTheme="minorHAnsi" w:eastAsiaTheme="minorEastAsia" w:hAnsiTheme="minorHAnsi" w:cstheme="minorBidi"/>
                <w:bCs w:val="0"/>
                <w:caps w:val="0"/>
                <w:noProof/>
                <w:sz w:val="22"/>
                <w:szCs w:val="22"/>
                <w:lang w:eastAsia="nl-NL"/>
              </w:rPr>
              <w:tab/>
            </w:r>
            <w:r w:rsidR="00122599" w:rsidRPr="00D03261">
              <w:rPr>
                <w:rStyle w:val="Hyperlink"/>
                <w:noProof/>
              </w:rPr>
              <w:t>Introductie en goals</w:t>
            </w:r>
            <w:r w:rsidR="00122599">
              <w:rPr>
                <w:noProof/>
                <w:webHidden/>
              </w:rPr>
              <w:tab/>
            </w:r>
            <w:r w:rsidR="00122599">
              <w:rPr>
                <w:noProof/>
                <w:webHidden/>
              </w:rPr>
              <w:fldChar w:fldCharType="begin"/>
            </w:r>
            <w:r w:rsidR="00122599">
              <w:rPr>
                <w:noProof/>
                <w:webHidden/>
              </w:rPr>
              <w:instrText xml:space="preserve"> PAGEREF _Toc105527966 \h </w:instrText>
            </w:r>
            <w:r w:rsidR="00122599">
              <w:rPr>
                <w:noProof/>
                <w:webHidden/>
              </w:rPr>
            </w:r>
            <w:r w:rsidR="00122599">
              <w:rPr>
                <w:noProof/>
                <w:webHidden/>
              </w:rPr>
              <w:fldChar w:fldCharType="separate"/>
            </w:r>
            <w:r w:rsidR="00B07ADB">
              <w:rPr>
                <w:noProof/>
                <w:webHidden/>
              </w:rPr>
              <w:t>5</w:t>
            </w:r>
            <w:r w:rsidR="00122599">
              <w:rPr>
                <w:noProof/>
                <w:webHidden/>
              </w:rPr>
              <w:fldChar w:fldCharType="end"/>
            </w:r>
          </w:hyperlink>
        </w:p>
        <w:p w14:paraId="0D9DB5ED" w14:textId="63DDD8B6"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67" w:history="1">
            <w:r w:rsidRPr="00D03261">
              <w:rPr>
                <w:rStyle w:val="Hyperlink"/>
                <w:noProof/>
              </w:rPr>
              <w:t>1.1</w:t>
            </w:r>
            <w:r>
              <w:rPr>
                <w:rFonts w:asciiTheme="minorHAnsi" w:eastAsiaTheme="minorEastAsia" w:hAnsiTheme="minorHAnsi" w:cstheme="minorBidi"/>
                <w:smallCaps w:val="0"/>
                <w:noProof/>
                <w:sz w:val="22"/>
                <w:szCs w:val="22"/>
                <w:lang w:eastAsia="nl-NL"/>
              </w:rPr>
              <w:tab/>
            </w:r>
            <w:r w:rsidRPr="00D03261">
              <w:rPr>
                <w:rStyle w:val="Hyperlink"/>
                <w:noProof/>
              </w:rPr>
              <w:t>Requirements overzicht</w:t>
            </w:r>
            <w:r>
              <w:rPr>
                <w:noProof/>
                <w:webHidden/>
              </w:rPr>
              <w:tab/>
            </w:r>
            <w:r>
              <w:rPr>
                <w:noProof/>
                <w:webHidden/>
              </w:rPr>
              <w:fldChar w:fldCharType="begin"/>
            </w:r>
            <w:r>
              <w:rPr>
                <w:noProof/>
                <w:webHidden/>
              </w:rPr>
              <w:instrText xml:space="preserve"> PAGEREF _Toc105527967 \h </w:instrText>
            </w:r>
            <w:r>
              <w:rPr>
                <w:noProof/>
                <w:webHidden/>
              </w:rPr>
            </w:r>
            <w:r>
              <w:rPr>
                <w:noProof/>
                <w:webHidden/>
              </w:rPr>
              <w:fldChar w:fldCharType="separate"/>
            </w:r>
            <w:r w:rsidR="00B07ADB">
              <w:rPr>
                <w:noProof/>
                <w:webHidden/>
              </w:rPr>
              <w:t>5</w:t>
            </w:r>
            <w:r>
              <w:rPr>
                <w:noProof/>
                <w:webHidden/>
              </w:rPr>
              <w:fldChar w:fldCharType="end"/>
            </w:r>
          </w:hyperlink>
        </w:p>
        <w:p w14:paraId="7658FFC3" w14:textId="4755E00E"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68" w:history="1">
            <w:r w:rsidRPr="00D03261">
              <w:rPr>
                <w:rStyle w:val="Hyperlink"/>
                <w:noProof/>
              </w:rPr>
              <w:t>1.2</w:t>
            </w:r>
            <w:r>
              <w:rPr>
                <w:rFonts w:asciiTheme="minorHAnsi" w:eastAsiaTheme="minorEastAsia" w:hAnsiTheme="minorHAnsi" w:cstheme="minorBidi"/>
                <w:smallCaps w:val="0"/>
                <w:noProof/>
                <w:sz w:val="22"/>
                <w:szCs w:val="22"/>
                <w:lang w:eastAsia="nl-NL"/>
              </w:rPr>
              <w:tab/>
            </w:r>
            <w:r w:rsidRPr="00D03261">
              <w:rPr>
                <w:rStyle w:val="Hyperlink"/>
                <w:noProof/>
              </w:rPr>
              <w:t>Quality goals</w:t>
            </w:r>
            <w:r>
              <w:rPr>
                <w:noProof/>
                <w:webHidden/>
              </w:rPr>
              <w:tab/>
            </w:r>
            <w:r>
              <w:rPr>
                <w:noProof/>
                <w:webHidden/>
              </w:rPr>
              <w:fldChar w:fldCharType="begin"/>
            </w:r>
            <w:r>
              <w:rPr>
                <w:noProof/>
                <w:webHidden/>
              </w:rPr>
              <w:instrText xml:space="preserve"> PAGEREF _Toc105527968 \h </w:instrText>
            </w:r>
            <w:r>
              <w:rPr>
                <w:noProof/>
                <w:webHidden/>
              </w:rPr>
            </w:r>
            <w:r>
              <w:rPr>
                <w:noProof/>
                <w:webHidden/>
              </w:rPr>
              <w:fldChar w:fldCharType="separate"/>
            </w:r>
            <w:r w:rsidR="00B07ADB">
              <w:rPr>
                <w:noProof/>
                <w:webHidden/>
              </w:rPr>
              <w:t>6</w:t>
            </w:r>
            <w:r>
              <w:rPr>
                <w:noProof/>
                <w:webHidden/>
              </w:rPr>
              <w:fldChar w:fldCharType="end"/>
            </w:r>
          </w:hyperlink>
        </w:p>
        <w:p w14:paraId="4F58E4A9" w14:textId="303A6110"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69" w:history="1">
            <w:r w:rsidRPr="00D03261">
              <w:rPr>
                <w:rStyle w:val="Hyperlink"/>
                <w:noProof/>
              </w:rPr>
              <w:t>1.3</w:t>
            </w:r>
            <w:r>
              <w:rPr>
                <w:rFonts w:asciiTheme="minorHAnsi" w:eastAsiaTheme="minorEastAsia" w:hAnsiTheme="minorHAnsi" w:cstheme="minorBidi"/>
                <w:smallCaps w:val="0"/>
                <w:noProof/>
                <w:sz w:val="22"/>
                <w:szCs w:val="22"/>
                <w:lang w:eastAsia="nl-NL"/>
              </w:rPr>
              <w:tab/>
            </w:r>
            <w:r w:rsidRPr="00D03261">
              <w:rPr>
                <w:rStyle w:val="Hyperlink"/>
                <w:noProof/>
              </w:rPr>
              <w:t>Stakeholders</w:t>
            </w:r>
            <w:r>
              <w:rPr>
                <w:noProof/>
                <w:webHidden/>
              </w:rPr>
              <w:tab/>
            </w:r>
            <w:r>
              <w:rPr>
                <w:noProof/>
                <w:webHidden/>
              </w:rPr>
              <w:fldChar w:fldCharType="begin"/>
            </w:r>
            <w:r>
              <w:rPr>
                <w:noProof/>
                <w:webHidden/>
              </w:rPr>
              <w:instrText xml:space="preserve"> PAGEREF _Toc105527969 \h </w:instrText>
            </w:r>
            <w:r>
              <w:rPr>
                <w:noProof/>
                <w:webHidden/>
              </w:rPr>
            </w:r>
            <w:r>
              <w:rPr>
                <w:noProof/>
                <w:webHidden/>
              </w:rPr>
              <w:fldChar w:fldCharType="separate"/>
            </w:r>
            <w:r w:rsidR="00B07ADB">
              <w:rPr>
                <w:noProof/>
                <w:webHidden/>
              </w:rPr>
              <w:t>6</w:t>
            </w:r>
            <w:r>
              <w:rPr>
                <w:noProof/>
                <w:webHidden/>
              </w:rPr>
              <w:fldChar w:fldCharType="end"/>
            </w:r>
          </w:hyperlink>
        </w:p>
        <w:p w14:paraId="2048F4F3" w14:textId="09D8E034" w:rsidR="00122599" w:rsidRDefault="00122599">
          <w:pPr>
            <w:pStyle w:val="Inhopg1"/>
            <w:tabs>
              <w:tab w:val="left" w:pos="400"/>
              <w:tab w:val="right" w:leader="dot" w:pos="9016"/>
            </w:tabs>
            <w:rPr>
              <w:rFonts w:asciiTheme="minorHAnsi" w:eastAsiaTheme="minorEastAsia" w:hAnsiTheme="minorHAnsi" w:cstheme="minorBidi"/>
              <w:bCs w:val="0"/>
              <w:caps w:val="0"/>
              <w:noProof/>
              <w:sz w:val="22"/>
              <w:szCs w:val="22"/>
              <w:lang w:eastAsia="nl-NL"/>
            </w:rPr>
          </w:pPr>
          <w:hyperlink w:anchor="_Toc105527970" w:history="1">
            <w:r w:rsidRPr="00D03261">
              <w:rPr>
                <w:rStyle w:val="Hyperlink"/>
                <w:noProof/>
                <w:lang w:eastAsia="nl-NL"/>
              </w:rPr>
              <w:t>2</w:t>
            </w:r>
            <w:r>
              <w:rPr>
                <w:rFonts w:asciiTheme="minorHAnsi" w:eastAsiaTheme="minorEastAsia" w:hAnsiTheme="minorHAnsi" w:cstheme="minorBidi"/>
                <w:bCs w:val="0"/>
                <w:caps w:val="0"/>
                <w:noProof/>
                <w:sz w:val="22"/>
                <w:szCs w:val="22"/>
                <w:lang w:eastAsia="nl-NL"/>
              </w:rPr>
              <w:tab/>
            </w:r>
            <w:r w:rsidRPr="00D03261">
              <w:rPr>
                <w:rStyle w:val="Hyperlink"/>
                <w:noProof/>
                <w:lang w:eastAsia="nl-NL"/>
              </w:rPr>
              <w:t>Architectuur beperkingen</w:t>
            </w:r>
            <w:r>
              <w:rPr>
                <w:noProof/>
                <w:webHidden/>
              </w:rPr>
              <w:tab/>
            </w:r>
            <w:r>
              <w:rPr>
                <w:noProof/>
                <w:webHidden/>
              </w:rPr>
              <w:fldChar w:fldCharType="begin"/>
            </w:r>
            <w:r>
              <w:rPr>
                <w:noProof/>
                <w:webHidden/>
              </w:rPr>
              <w:instrText xml:space="preserve"> PAGEREF _Toc105527970 \h </w:instrText>
            </w:r>
            <w:r>
              <w:rPr>
                <w:noProof/>
                <w:webHidden/>
              </w:rPr>
            </w:r>
            <w:r>
              <w:rPr>
                <w:noProof/>
                <w:webHidden/>
              </w:rPr>
              <w:fldChar w:fldCharType="separate"/>
            </w:r>
            <w:r w:rsidR="00B07ADB">
              <w:rPr>
                <w:noProof/>
                <w:webHidden/>
              </w:rPr>
              <w:t>8</w:t>
            </w:r>
            <w:r>
              <w:rPr>
                <w:noProof/>
                <w:webHidden/>
              </w:rPr>
              <w:fldChar w:fldCharType="end"/>
            </w:r>
          </w:hyperlink>
        </w:p>
        <w:p w14:paraId="29E9C1AE" w14:textId="78132959" w:rsidR="00122599" w:rsidRDefault="00122599">
          <w:pPr>
            <w:pStyle w:val="Inhopg1"/>
            <w:tabs>
              <w:tab w:val="left" w:pos="400"/>
              <w:tab w:val="right" w:leader="dot" w:pos="9016"/>
            </w:tabs>
            <w:rPr>
              <w:rFonts w:asciiTheme="minorHAnsi" w:eastAsiaTheme="minorEastAsia" w:hAnsiTheme="minorHAnsi" w:cstheme="minorBidi"/>
              <w:bCs w:val="0"/>
              <w:caps w:val="0"/>
              <w:noProof/>
              <w:sz w:val="22"/>
              <w:szCs w:val="22"/>
              <w:lang w:eastAsia="nl-NL"/>
            </w:rPr>
          </w:pPr>
          <w:hyperlink w:anchor="_Toc105527971" w:history="1">
            <w:r w:rsidRPr="00D03261">
              <w:rPr>
                <w:rStyle w:val="Hyperlink"/>
                <w:noProof/>
              </w:rPr>
              <w:t>3</w:t>
            </w:r>
            <w:r>
              <w:rPr>
                <w:rFonts w:asciiTheme="minorHAnsi" w:eastAsiaTheme="minorEastAsia" w:hAnsiTheme="minorHAnsi" w:cstheme="minorBidi"/>
                <w:bCs w:val="0"/>
                <w:caps w:val="0"/>
                <w:noProof/>
                <w:sz w:val="22"/>
                <w:szCs w:val="22"/>
                <w:lang w:eastAsia="nl-NL"/>
              </w:rPr>
              <w:tab/>
            </w:r>
            <w:r w:rsidRPr="00D03261">
              <w:rPr>
                <w:rStyle w:val="Hyperlink"/>
                <w:noProof/>
              </w:rPr>
              <w:t>Project scope en context</w:t>
            </w:r>
            <w:r>
              <w:rPr>
                <w:noProof/>
                <w:webHidden/>
              </w:rPr>
              <w:tab/>
            </w:r>
            <w:r>
              <w:rPr>
                <w:noProof/>
                <w:webHidden/>
              </w:rPr>
              <w:fldChar w:fldCharType="begin"/>
            </w:r>
            <w:r>
              <w:rPr>
                <w:noProof/>
                <w:webHidden/>
              </w:rPr>
              <w:instrText xml:space="preserve"> PAGEREF _Toc105527971 \h </w:instrText>
            </w:r>
            <w:r>
              <w:rPr>
                <w:noProof/>
                <w:webHidden/>
              </w:rPr>
            </w:r>
            <w:r>
              <w:rPr>
                <w:noProof/>
                <w:webHidden/>
              </w:rPr>
              <w:fldChar w:fldCharType="separate"/>
            </w:r>
            <w:r w:rsidR="00B07ADB">
              <w:rPr>
                <w:noProof/>
                <w:webHidden/>
              </w:rPr>
              <w:t>9</w:t>
            </w:r>
            <w:r>
              <w:rPr>
                <w:noProof/>
                <w:webHidden/>
              </w:rPr>
              <w:fldChar w:fldCharType="end"/>
            </w:r>
          </w:hyperlink>
        </w:p>
        <w:p w14:paraId="07B7FAEB" w14:textId="5E065CB1"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72" w:history="1">
            <w:r w:rsidRPr="00D03261">
              <w:rPr>
                <w:rStyle w:val="Hyperlink"/>
                <w:noProof/>
              </w:rPr>
              <w:t>3.1</w:t>
            </w:r>
            <w:r>
              <w:rPr>
                <w:rFonts w:asciiTheme="minorHAnsi" w:eastAsiaTheme="minorEastAsia" w:hAnsiTheme="minorHAnsi" w:cstheme="minorBidi"/>
                <w:smallCaps w:val="0"/>
                <w:noProof/>
                <w:sz w:val="22"/>
                <w:szCs w:val="22"/>
                <w:lang w:eastAsia="nl-NL"/>
              </w:rPr>
              <w:tab/>
            </w:r>
            <w:r w:rsidRPr="00D03261">
              <w:rPr>
                <w:rStyle w:val="Hyperlink"/>
                <w:noProof/>
              </w:rPr>
              <w:t>Systeem context</w:t>
            </w:r>
            <w:r>
              <w:rPr>
                <w:noProof/>
                <w:webHidden/>
              </w:rPr>
              <w:tab/>
            </w:r>
            <w:r>
              <w:rPr>
                <w:noProof/>
                <w:webHidden/>
              </w:rPr>
              <w:fldChar w:fldCharType="begin"/>
            </w:r>
            <w:r>
              <w:rPr>
                <w:noProof/>
                <w:webHidden/>
              </w:rPr>
              <w:instrText xml:space="preserve"> PAGEREF _Toc105527972 \h </w:instrText>
            </w:r>
            <w:r>
              <w:rPr>
                <w:noProof/>
                <w:webHidden/>
              </w:rPr>
            </w:r>
            <w:r>
              <w:rPr>
                <w:noProof/>
                <w:webHidden/>
              </w:rPr>
              <w:fldChar w:fldCharType="separate"/>
            </w:r>
            <w:r w:rsidR="00B07ADB">
              <w:rPr>
                <w:noProof/>
                <w:webHidden/>
              </w:rPr>
              <w:t>10</w:t>
            </w:r>
            <w:r>
              <w:rPr>
                <w:noProof/>
                <w:webHidden/>
              </w:rPr>
              <w:fldChar w:fldCharType="end"/>
            </w:r>
          </w:hyperlink>
        </w:p>
        <w:p w14:paraId="3821C085" w14:textId="791FF788"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73" w:history="1">
            <w:r w:rsidRPr="00D03261">
              <w:rPr>
                <w:rStyle w:val="Hyperlink"/>
                <w:noProof/>
              </w:rPr>
              <w:t>3.2</w:t>
            </w:r>
            <w:r>
              <w:rPr>
                <w:rFonts w:asciiTheme="minorHAnsi" w:eastAsiaTheme="minorEastAsia" w:hAnsiTheme="minorHAnsi" w:cstheme="minorBidi"/>
                <w:smallCaps w:val="0"/>
                <w:noProof/>
                <w:sz w:val="22"/>
                <w:szCs w:val="22"/>
                <w:lang w:eastAsia="nl-NL"/>
              </w:rPr>
              <w:tab/>
            </w:r>
            <w:r w:rsidRPr="00D03261">
              <w:rPr>
                <w:rStyle w:val="Hyperlink"/>
                <w:noProof/>
              </w:rPr>
              <w:t>Technische context</w:t>
            </w:r>
            <w:r>
              <w:rPr>
                <w:noProof/>
                <w:webHidden/>
              </w:rPr>
              <w:tab/>
            </w:r>
            <w:r>
              <w:rPr>
                <w:noProof/>
                <w:webHidden/>
              </w:rPr>
              <w:fldChar w:fldCharType="begin"/>
            </w:r>
            <w:r>
              <w:rPr>
                <w:noProof/>
                <w:webHidden/>
              </w:rPr>
              <w:instrText xml:space="preserve"> PAGEREF _Toc105527973 \h </w:instrText>
            </w:r>
            <w:r>
              <w:rPr>
                <w:noProof/>
                <w:webHidden/>
              </w:rPr>
            </w:r>
            <w:r>
              <w:rPr>
                <w:noProof/>
                <w:webHidden/>
              </w:rPr>
              <w:fldChar w:fldCharType="separate"/>
            </w:r>
            <w:r w:rsidR="00B07ADB">
              <w:rPr>
                <w:noProof/>
                <w:webHidden/>
              </w:rPr>
              <w:t>11</w:t>
            </w:r>
            <w:r>
              <w:rPr>
                <w:noProof/>
                <w:webHidden/>
              </w:rPr>
              <w:fldChar w:fldCharType="end"/>
            </w:r>
          </w:hyperlink>
        </w:p>
        <w:p w14:paraId="01E37C2C" w14:textId="66E7C0CD" w:rsidR="00122599" w:rsidRDefault="00122599">
          <w:pPr>
            <w:pStyle w:val="Inhopg1"/>
            <w:tabs>
              <w:tab w:val="left" w:pos="400"/>
              <w:tab w:val="right" w:leader="dot" w:pos="9016"/>
            </w:tabs>
            <w:rPr>
              <w:rFonts w:asciiTheme="minorHAnsi" w:eastAsiaTheme="minorEastAsia" w:hAnsiTheme="minorHAnsi" w:cstheme="minorBidi"/>
              <w:bCs w:val="0"/>
              <w:caps w:val="0"/>
              <w:noProof/>
              <w:sz w:val="22"/>
              <w:szCs w:val="22"/>
              <w:lang w:eastAsia="nl-NL"/>
            </w:rPr>
          </w:pPr>
          <w:hyperlink w:anchor="_Toc105527974" w:history="1">
            <w:r w:rsidRPr="00D03261">
              <w:rPr>
                <w:rStyle w:val="Hyperlink"/>
                <w:noProof/>
              </w:rPr>
              <w:t>4</w:t>
            </w:r>
            <w:r>
              <w:rPr>
                <w:rFonts w:asciiTheme="minorHAnsi" w:eastAsiaTheme="minorEastAsia" w:hAnsiTheme="minorHAnsi" w:cstheme="minorBidi"/>
                <w:bCs w:val="0"/>
                <w:caps w:val="0"/>
                <w:noProof/>
                <w:sz w:val="22"/>
                <w:szCs w:val="22"/>
                <w:lang w:eastAsia="nl-NL"/>
              </w:rPr>
              <w:tab/>
            </w:r>
            <w:r w:rsidRPr="00D03261">
              <w:rPr>
                <w:rStyle w:val="Hyperlink"/>
                <w:noProof/>
              </w:rPr>
              <w:t>Oplossingsstrategie</w:t>
            </w:r>
            <w:r>
              <w:rPr>
                <w:noProof/>
                <w:webHidden/>
              </w:rPr>
              <w:tab/>
            </w:r>
            <w:r>
              <w:rPr>
                <w:noProof/>
                <w:webHidden/>
              </w:rPr>
              <w:fldChar w:fldCharType="begin"/>
            </w:r>
            <w:r>
              <w:rPr>
                <w:noProof/>
                <w:webHidden/>
              </w:rPr>
              <w:instrText xml:space="preserve"> PAGEREF _Toc105527974 \h </w:instrText>
            </w:r>
            <w:r>
              <w:rPr>
                <w:noProof/>
                <w:webHidden/>
              </w:rPr>
            </w:r>
            <w:r>
              <w:rPr>
                <w:noProof/>
                <w:webHidden/>
              </w:rPr>
              <w:fldChar w:fldCharType="separate"/>
            </w:r>
            <w:r w:rsidR="00B07ADB">
              <w:rPr>
                <w:noProof/>
                <w:webHidden/>
              </w:rPr>
              <w:t>13</w:t>
            </w:r>
            <w:r>
              <w:rPr>
                <w:noProof/>
                <w:webHidden/>
              </w:rPr>
              <w:fldChar w:fldCharType="end"/>
            </w:r>
          </w:hyperlink>
        </w:p>
        <w:p w14:paraId="0F1F4CE6" w14:textId="1679B6CC" w:rsidR="00122599" w:rsidRDefault="00122599">
          <w:pPr>
            <w:pStyle w:val="Inhopg1"/>
            <w:tabs>
              <w:tab w:val="left" w:pos="400"/>
              <w:tab w:val="right" w:leader="dot" w:pos="9016"/>
            </w:tabs>
            <w:rPr>
              <w:rFonts w:asciiTheme="minorHAnsi" w:eastAsiaTheme="minorEastAsia" w:hAnsiTheme="minorHAnsi" w:cstheme="minorBidi"/>
              <w:bCs w:val="0"/>
              <w:caps w:val="0"/>
              <w:noProof/>
              <w:sz w:val="22"/>
              <w:szCs w:val="22"/>
              <w:lang w:eastAsia="nl-NL"/>
            </w:rPr>
          </w:pPr>
          <w:hyperlink w:anchor="_Toc105527975" w:history="1">
            <w:r w:rsidRPr="00D03261">
              <w:rPr>
                <w:rStyle w:val="Hyperlink"/>
                <w:noProof/>
              </w:rPr>
              <w:t>5</w:t>
            </w:r>
            <w:r>
              <w:rPr>
                <w:rFonts w:asciiTheme="minorHAnsi" w:eastAsiaTheme="minorEastAsia" w:hAnsiTheme="minorHAnsi" w:cstheme="minorBidi"/>
                <w:bCs w:val="0"/>
                <w:caps w:val="0"/>
                <w:noProof/>
                <w:sz w:val="22"/>
                <w:szCs w:val="22"/>
                <w:lang w:eastAsia="nl-NL"/>
              </w:rPr>
              <w:tab/>
            </w:r>
            <w:r w:rsidRPr="00D03261">
              <w:rPr>
                <w:rStyle w:val="Hyperlink"/>
                <w:noProof/>
              </w:rPr>
              <w:t>Building block view</w:t>
            </w:r>
            <w:r>
              <w:rPr>
                <w:noProof/>
                <w:webHidden/>
              </w:rPr>
              <w:tab/>
            </w:r>
            <w:r>
              <w:rPr>
                <w:noProof/>
                <w:webHidden/>
              </w:rPr>
              <w:fldChar w:fldCharType="begin"/>
            </w:r>
            <w:r>
              <w:rPr>
                <w:noProof/>
                <w:webHidden/>
              </w:rPr>
              <w:instrText xml:space="preserve"> PAGEREF _Toc105527975 \h </w:instrText>
            </w:r>
            <w:r>
              <w:rPr>
                <w:noProof/>
                <w:webHidden/>
              </w:rPr>
            </w:r>
            <w:r>
              <w:rPr>
                <w:noProof/>
                <w:webHidden/>
              </w:rPr>
              <w:fldChar w:fldCharType="separate"/>
            </w:r>
            <w:r w:rsidR="00B07ADB">
              <w:rPr>
                <w:noProof/>
                <w:webHidden/>
              </w:rPr>
              <w:t>14</w:t>
            </w:r>
            <w:r>
              <w:rPr>
                <w:noProof/>
                <w:webHidden/>
              </w:rPr>
              <w:fldChar w:fldCharType="end"/>
            </w:r>
          </w:hyperlink>
        </w:p>
        <w:p w14:paraId="3ED5CDC7" w14:textId="33320A35"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76" w:history="1">
            <w:r w:rsidRPr="00D03261">
              <w:rPr>
                <w:rStyle w:val="Hyperlink"/>
                <w:noProof/>
                <w:lang w:val="en-GB"/>
              </w:rPr>
              <w:t>5.1</w:t>
            </w:r>
            <w:r>
              <w:rPr>
                <w:rFonts w:asciiTheme="minorHAnsi" w:eastAsiaTheme="minorEastAsia" w:hAnsiTheme="minorHAnsi" w:cstheme="minorBidi"/>
                <w:smallCaps w:val="0"/>
                <w:noProof/>
                <w:sz w:val="22"/>
                <w:szCs w:val="22"/>
                <w:lang w:eastAsia="nl-NL"/>
              </w:rPr>
              <w:tab/>
            </w:r>
            <w:r w:rsidRPr="00D03261">
              <w:rPr>
                <w:rStyle w:val="Hyperlink"/>
                <w:noProof/>
                <w:lang w:val="en-GB"/>
              </w:rPr>
              <w:t>White box STM32H7 dual-core</w:t>
            </w:r>
            <w:r>
              <w:rPr>
                <w:noProof/>
                <w:webHidden/>
              </w:rPr>
              <w:tab/>
            </w:r>
            <w:r>
              <w:rPr>
                <w:noProof/>
                <w:webHidden/>
              </w:rPr>
              <w:fldChar w:fldCharType="begin"/>
            </w:r>
            <w:r>
              <w:rPr>
                <w:noProof/>
                <w:webHidden/>
              </w:rPr>
              <w:instrText xml:space="preserve"> PAGEREF _Toc105527976 \h </w:instrText>
            </w:r>
            <w:r>
              <w:rPr>
                <w:noProof/>
                <w:webHidden/>
              </w:rPr>
            </w:r>
            <w:r>
              <w:rPr>
                <w:noProof/>
                <w:webHidden/>
              </w:rPr>
              <w:fldChar w:fldCharType="separate"/>
            </w:r>
            <w:r w:rsidR="00B07ADB">
              <w:rPr>
                <w:noProof/>
                <w:webHidden/>
              </w:rPr>
              <w:t>14</w:t>
            </w:r>
            <w:r>
              <w:rPr>
                <w:noProof/>
                <w:webHidden/>
              </w:rPr>
              <w:fldChar w:fldCharType="end"/>
            </w:r>
          </w:hyperlink>
        </w:p>
        <w:p w14:paraId="2B441AF1" w14:textId="1D24D4AB"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77" w:history="1">
            <w:r w:rsidRPr="00D03261">
              <w:rPr>
                <w:rStyle w:val="Hyperlink"/>
                <w:noProof/>
              </w:rPr>
              <w:t>5.2</w:t>
            </w:r>
            <w:r>
              <w:rPr>
                <w:rFonts w:asciiTheme="minorHAnsi" w:eastAsiaTheme="minorEastAsia" w:hAnsiTheme="minorHAnsi" w:cstheme="minorBidi"/>
                <w:smallCaps w:val="0"/>
                <w:noProof/>
                <w:sz w:val="22"/>
                <w:szCs w:val="22"/>
                <w:lang w:eastAsia="nl-NL"/>
              </w:rPr>
              <w:tab/>
            </w:r>
            <w:r w:rsidRPr="00D03261">
              <w:rPr>
                <w:rStyle w:val="Hyperlink"/>
                <w:noProof/>
              </w:rPr>
              <w:t>Level 2</w:t>
            </w:r>
            <w:r>
              <w:rPr>
                <w:noProof/>
                <w:webHidden/>
              </w:rPr>
              <w:tab/>
            </w:r>
            <w:r>
              <w:rPr>
                <w:noProof/>
                <w:webHidden/>
              </w:rPr>
              <w:fldChar w:fldCharType="begin"/>
            </w:r>
            <w:r>
              <w:rPr>
                <w:noProof/>
                <w:webHidden/>
              </w:rPr>
              <w:instrText xml:space="preserve"> PAGEREF _Toc105527977 \h </w:instrText>
            </w:r>
            <w:r>
              <w:rPr>
                <w:noProof/>
                <w:webHidden/>
              </w:rPr>
            </w:r>
            <w:r>
              <w:rPr>
                <w:noProof/>
                <w:webHidden/>
              </w:rPr>
              <w:fldChar w:fldCharType="separate"/>
            </w:r>
            <w:r w:rsidR="00B07ADB">
              <w:rPr>
                <w:noProof/>
                <w:webHidden/>
              </w:rPr>
              <w:t>15</w:t>
            </w:r>
            <w:r>
              <w:rPr>
                <w:noProof/>
                <w:webHidden/>
              </w:rPr>
              <w:fldChar w:fldCharType="end"/>
            </w:r>
          </w:hyperlink>
        </w:p>
        <w:p w14:paraId="6ECA6C9C" w14:textId="6654BFD0" w:rsidR="00122599" w:rsidRDefault="00122599">
          <w:pPr>
            <w:pStyle w:val="Inhopg3"/>
            <w:tabs>
              <w:tab w:val="left" w:pos="1200"/>
              <w:tab w:val="right" w:leader="dot" w:pos="9016"/>
            </w:tabs>
            <w:rPr>
              <w:rFonts w:asciiTheme="minorHAnsi" w:eastAsiaTheme="minorEastAsia" w:hAnsiTheme="minorHAnsi" w:cstheme="minorBidi"/>
              <w:iCs w:val="0"/>
              <w:noProof/>
              <w:sz w:val="22"/>
              <w:szCs w:val="22"/>
              <w:lang w:eastAsia="nl-NL"/>
            </w:rPr>
          </w:pPr>
          <w:hyperlink w:anchor="_Toc105527978" w:history="1">
            <w:r w:rsidRPr="00D03261">
              <w:rPr>
                <w:rStyle w:val="Hyperlink"/>
                <w:noProof/>
              </w:rPr>
              <w:t>5.2.1</w:t>
            </w:r>
            <w:r>
              <w:rPr>
                <w:rFonts w:asciiTheme="minorHAnsi" w:eastAsiaTheme="minorEastAsia" w:hAnsiTheme="minorHAnsi" w:cstheme="minorBidi"/>
                <w:iCs w:val="0"/>
                <w:noProof/>
                <w:sz w:val="22"/>
                <w:szCs w:val="22"/>
                <w:lang w:eastAsia="nl-NL"/>
              </w:rPr>
              <w:tab/>
            </w:r>
            <w:r w:rsidRPr="00D03261">
              <w:rPr>
                <w:rStyle w:val="Hyperlink"/>
                <w:noProof/>
              </w:rPr>
              <w:t>White box Cortex-M7</w:t>
            </w:r>
            <w:r>
              <w:rPr>
                <w:noProof/>
                <w:webHidden/>
              </w:rPr>
              <w:tab/>
            </w:r>
            <w:r>
              <w:rPr>
                <w:noProof/>
                <w:webHidden/>
              </w:rPr>
              <w:fldChar w:fldCharType="begin"/>
            </w:r>
            <w:r>
              <w:rPr>
                <w:noProof/>
                <w:webHidden/>
              </w:rPr>
              <w:instrText xml:space="preserve"> PAGEREF _Toc105527978 \h </w:instrText>
            </w:r>
            <w:r>
              <w:rPr>
                <w:noProof/>
                <w:webHidden/>
              </w:rPr>
            </w:r>
            <w:r>
              <w:rPr>
                <w:noProof/>
                <w:webHidden/>
              </w:rPr>
              <w:fldChar w:fldCharType="separate"/>
            </w:r>
            <w:r w:rsidR="00B07ADB">
              <w:rPr>
                <w:noProof/>
                <w:webHidden/>
              </w:rPr>
              <w:t>15</w:t>
            </w:r>
            <w:r>
              <w:rPr>
                <w:noProof/>
                <w:webHidden/>
              </w:rPr>
              <w:fldChar w:fldCharType="end"/>
            </w:r>
          </w:hyperlink>
        </w:p>
        <w:p w14:paraId="66B58D70" w14:textId="70E300DE" w:rsidR="00122599" w:rsidRDefault="00122599">
          <w:pPr>
            <w:pStyle w:val="Inhopg3"/>
            <w:tabs>
              <w:tab w:val="left" w:pos="1200"/>
              <w:tab w:val="right" w:leader="dot" w:pos="9016"/>
            </w:tabs>
            <w:rPr>
              <w:rFonts w:asciiTheme="minorHAnsi" w:eastAsiaTheme="minorEastAsia" w:hAnsiTheme="minorHAnsi" w:cstheme="minorBidi"/>
              <w:iCs w:val="0"/>
              <w:noProof/>
              <w:sz w:val="22"/>
              <w:szCs w:val="22"/>
              <w:lang w:eastAsia="nl-NL"/>
            </w:rPr>
          </w:pPr>
          <w:hyperlink w:anchor="_Toc105527979" w:history="1">
            <w:r w:rsidRPr="00D03261">
              <w:rPr>
                <w:rStyle w:val="Hyperlink"/>
                <w:noProof/>
              </w:rPr>
              <w:t>5.2.2</w:t>
            </w:r>
            <w:r>
              <w:rPr>
                <w:rFonts w:asciiTheme="minorHAnsi" w:eastAsiaTheme="minorEastAsia" w:hAnsiTheme="minorHAnsi" w:cstheme="minorBidi"/>
                <w:iCs w:val="0"/>
                <w:noProof/>
                <w:sz w:val="22"/>
                <w:szCs w:val="22"/>
                <w:lang w:eastAsia="nl-NL"/>
              </w:rPr>
              <w:tab/>
            </w:r>
            <w:r w:rsidRPr="00D03261">
              <w:rPr>
                <w:rStyle w:val="Hyperlink"/>
                <w:noProof/>
              </w:rPr>
              <w:t>White box Cortex-M4</w:t>
            </w:r>
            <w:r>
              <w:rPr>
                <w:noProof/>
                <w:webHidden/>
              </w:rPr>
              <w:tab/>
            </w:r>
            <w:r>
              <w:rPr>
                <w:noProof/>
                <w:webHidden/>
              </w:rPr>
              <w:fldChar w:fldCharType="begin"/>
            </w:r>
            <w:r>
              <w:rPr>
                <w:noProof/>
                <w:webHidden/>
              </w:rPr>
              <w:instrText xml:space="preserve"> PAGEREF _Toc105527979 \h </w:instrText>
            </w:r>
            <w:r>
              <w:rPr>
                <w:noProof/>
                <w:webHidden/>
              </w:rPr>
            </w:r>
            <w:r>
              <w:rPr>
                <w:noProof/>
                <w:webHidden/>
              </w:rPr>
              <w:fldChar w:fldCharType="separate"/>
            </w:r>
            <w:r w:rsidR="00B07ADB">
              <w:rPr>
                <w:noProof/>
                <w:webHidden/>
              </w:rPr>
              <w:t>16</w:t>
            </w:r>
            <w:r>
              <w:rPr>
                <w:noProof/>
                <w:webHidden/>
              </w:rPr>
              <w:fldChar w:fldCharType="end"/>
            </w:r>
          </w:hyperlink>
        </w:p>
        <w:p w14:paraId="5DFFE9C3" w14:textId="0FE52CAD"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80" w:history="1">
            <w:r w:rsidRPr="00D03261">
              <w:rPr>
                <w:rStyle w:val="Hyperlink"/>
                <w:noProof/>
              </w:rPr>
              <w:t>5.3</w:t>
            </w:r>
            <w:r>
              <w:rPr>
                <w:rFonts w:asciiTheme="minorHAnsi" w:eastAsiaTheme="minorEastAsia" w:hAnsiTheme="minorHAnsi" w:cstheme="minorBidi"/>
                <w:smallCaps w:val="0"/>
                <w:noProof/>
                <w:sz w:val="22"/>
                <w:szCs w:val="22"/>
                <w:lang w:eastAsia="nl-NL"/>
              </w:rPr>
              <w:tab/>
            </w:r>
            <w:r w:rsidRPr="00D03261">
              <w:rPr>
                <w:rStyle w:val="Hyperlink"/>
                <w:noProof/>
              </w:rPr>
              <w:t>Level 3</w:t>
            </w:r>
            <w:r>
              <w:rPr>
                <w:noProof/>
                <w:webHidden/>
              </w:rPr>
              <w:tab/>
            </w:r>
            <w:r>
              <w:rPr>
                <w:noProof/>
                <w:webHidden/>
              </w:rPr>
              <w:fldChar w:fldCharType="begin"/>
            </w:r>
            <w:r>
              <w:rPr>
                <w:noProof/>
                <w:webHidden/>
              </w:rPr>
              <w:instrText xml:space="preserve"> PAGEREF _Toc105527980 \h </w:instrText>
            </w:r>
            <w:r>
              <w:rPr>
                <w:noProof/>
                <w:webHidden/>
              </w:rPr>
            </w:r>
            <w:r>
              <w:rPr>
                <w:noProof/>
                <w:webHidden/>
              </w:rPr>
              <w:fldChar w:fldCharType="separate"/>
            </w:r>
            <w:r w:rsidR="00B07ADB">
              <w:rPr>
                <w:noProof/>
                <w:webHidden/>
              </w:rPr>
              <w:t>17</w:t>
            </w:r>
            <w:r>
              <w:rPr>
                <w:noProof/>
                <w:webHidden/>
              </w:rPr>
              <w:fldChar w:fldCharType="end"/>
            </w:r>
          </w:hyperlink>
        </w:p>
        <w:p w14:paraId="3DB7C325" w14:textId="34C88844" w:rsidR="00122599" w:rsidRDefault="00122599">
          <w:pPr>
            <w:pStyle w:val="Inhopg3"/>
            <w:tabs>
              <w:tab w:val="left" w:pos="1200"/>
              <w:tab w:val="right" w:leader="dot" w:pos="9016"/>
            </w:tabs>
            <w:rPr>
              <w:rFonts w:asciiTheme="minorHAnsi" w:eastAsiaTheme="minorEastAsia" w:hAnsiTheme="minorHAnsi" w:cstheme="minorBidi"/>
              <w:iCs w:val="0"/>
              <w:noProof/>
              <w:sz w:val="22"/>
              <w:szCs w:val="22"/>
              <w:lang w:eastAsia="nl-NL"/>
            </w:rPr>
          </w:pPr>
          <w:hyperlink w:anchor="_Toc105527981" w:history="1">
            <w:r w:rsidRPr="00D03261">
              <w:rPr>
                <w:rStyle w:val="Hyperlink"/>
                <w:noProof/>
                <w:lang w:val="en-GB"/>
              </w:rPr>
              <w:t>5.3.1</w:t>
            </w:r>
            <w:r>
              <w:rPr>
                <w:rFonts w:asciiTheme="minorHAnsi" w:eastAsiaTheme="minorEastAsia" w:hAnsiTheme="minorHAnsi" w:cstheme="minorBidi"/>
                <w:iCs w:val="0"/>
                <w:noProof/>
                <w:sz w:val="22"/>
                <w:szCs w:val="22"/>
                <w:lang w:eastAsia="nl-NL"/>
              </w:rPr>
              <w:tab/>
            </w:r>
            <w:r w:rsidRPr="00D03261">
              <w:rPr>
                <w:rStyle w:val="Hyperlink"/>
                <w:noProof/>
                <w:lang w:val="en-GB"/>
              </w:rPr>
              <w:t>White box Motor controller</w:t>
            </w:r>
            <w:r>
              <w:rPr>
                <w:noProof/>
                <w:webHidden/>
              </w:rPr>
              <w:tab/>
            </w:r>
            <w:r>
              <w:rPr>
                <w:noProof/>
                <w:webHidden/>
              </w:rPr>
              <w:fldChar w:fldCharType="begin"/>
            </w:r>
            <w:r>
              <w:rPr>
                <w:noProof/>
                <w:webHidden/>
              </w:rPr>
              <w:instrText xml:space="preserve"> PAGEREF _Toc105527981 \h </w:instrText>
            </w:r>
            <w:r>
              <w:rPr>
                <w:noProof/>
                <w:webHidden/>
              </w:rPr>
            </w:r>
            <w:r>
              <w:rPr>
                <w:noProof/>
                <w:webHidden/>
              </w:rPr>
              <w:fldChar w:fldCharType="separate"/>
            </w:r>
            <w:r w:rsidR="00B07ADB">
              <w:rPr>
                <w:noProof/>
                <w:webHidden/>
              </w:rPr>
              <w:t>17</w:t>
            </w:r>
            <w:r>
              <w:rPr>
                <w:noProof/>
                <w:webHidden/>
              </w:rPr>
              <w:fldChar w:fldCharType="end"/>
            </w:r>
          </w:hyperlink>
        </w:p>
        <w:p w14:paraId="4DC62C18" w14:textId="503699F1" w:rsidR="00122599" w:rsidRDefault="00122599">
          <w:pPr>
            <w:pStyle w:val="Inhopg3"/>
            <w:tabs>
              <w:tab w:val="left" w:pos="1200"/>
              <w:tab w:val="right" w:leader="dot" w:pos="9016"/>
            </w:tabs>
            <w:rPr>
              <w:rFonts w:asciiTheme="minorHAnsi" w:eastAsiaTheme="minorEastAsia" w:hAnsiTheme="minorHAnsi" w:cstheme="minorBidi"/>
              <w:iCs w:val="0"/>
              <w:noProof/>
              <w:sz w:val="22"/>
              <w:szCs w:val="22"/>
              <w:lang w:eastAsia="nl-NL"/>
            </w:rPr>
          </w:pPr>
          <w:hyperlink w:anchor="_Toc105527982" w:history="1">
            <w:r w:rsidRPr="00D03261">
              <w:rPr>
                <w:rStyle w:val="Hyperlink"/>
                <w:noProof/>
                <w:lang w:val="en-GB"/>
              </w:rPr>
              <w:t>5.3.2</w:t>
            </w:r>
            <w:r>
              <w:rPr>
                <w:rFonts w:asciiTheme="minorHAnsi" w:eastAsiaTheme="minorEastAsia" w:hAnsiTheme="minorHAnsi" w:cstheme="minorBidi"/>
                <w:iCs w:val="0"/>
                <w:noProof/>
                <w:sz w:val="22"/>
                <w:szCs w:val="22"/>
                <w:lang w:eastAsia="nl-NL"/>
              </w:rPr>
              <w:tab/>
            </w:r>
            <w:r w:rsidRPr="00D03261">
              <w:rPr>
                <w:rStyle w:val="Hyperlink"/>
                <w:noProof/>
                <w:lang w:val="en-GB"/>
              </w:rPr>
              <w:t>White box Coin color separator</w:t>
            </w:r>
            <w:r>
              <w:rPr>
                <w:noProof/>
                <w:webHidden/>
              </w:rPr>
              <w:tab/>
            </w:r>
            <w:r>
              <w:rPr>
                <w:noProof/>
                <w:webHidden/>
              </w:rPr>
              <w:fldChar w:fldCharType="begin"/>
            </w:r>
            <w:r>
              <w:rPr>
                <w:noProof/>
                <w:webHidden/>
              </w:rPr>
              <w:instrText xml:space="preserve"> PAGEREF _Toc105527982 \h </w:instrText>
            </w:r>
            <w:r>
              <w:rPr>
                <w:noProof/>
                <w:webHidden/>
              </w:rPr>
            </w:r>
            <w:r>
              <w:rPr>
                <w:noProof/>
                <w:webHidden/>
              </w:rPr>
              <w:fldChar w:fldCharType="separate"/>
            </w:r>
            <w:r w:rsidR="00B07ADB">
              <w:rPr>
                <w:noProof/>
                <w:webHidden/>
              </w:rPr>
              <w:t>18</w:t>
            </w:r>
            <w:r>
              <w:rPr>
                <w:noProof/>
                <w:webHidden/>
              </w:rPr>
              <w:fldChar w:fldCharType="end"/>
            </w:r>
          </w:hyperlink>
        </w:p>
        <w:p w14:paraId="469683C3" w14:textId="2F93DED3" w:rsidR="00122599" w:rsidRDefault="00122599">
          <w:pPr>
            <w:pStyle w:val="Inhopg3"/>
            <w:tabs>
              <w:tab w:val="left" w:pos="1200"/>
              <w:tab w:val="right" w:leader="dot" w:pos="9016"/>
            </w:tabs>
            <w:rPr>
              <w:rFonts w:asciiTheme="minorHAnsi" w:eastAsiaTheme="minorEastAsia" w:hAnsiTheme="minorHAnsi" w:cstheme="minorBidi"/>
              <w:iCs w:val="0"/>
              <w:noProof/>
              <w:sz w:val="22"/>
              <w:szCs w:val="22"/>
              <w:lang w:eastAsia="nl-NL"/>
            </w:rPr>
          </w:pPr>
          <w:hyperlink w:anchor="_Toc105527983" w:history="1">
            <w:r w:rsidRPr="00D03261">
              <w:rPr>
                <w:rStyle w:val="Hyperlink"/>
                <w:noProof/>
                <w:lang w:val="en-GB"/>
              </w:rPr>
              <w:t>5.3.3</w:t>
            </w:r>
            <w:r>
              <w:rPr>
                <w:rFonts w:asciiTheme="minorHAnsi" w:eastAsiaTheme="minorEastAsia" w:hAnsiTheme="minorHAnsi" w:cstheme="minorBidi"/>
                <w:iCs w:val="0"/>
                <w:noProof/>
                <w:sz w:val="22"/>
                <w:szCs w:val="22"/>
                <w:lang w:eastAsia="nl-NL"/>
              </w:rPr>
              <w:tab/>
            </w:r>
            <w:r w:rsidRPr="00D03261">
              <w:rPr>
                <w:rStyle w:val="Hyperlink"/>
                <w:noProof/>
                <w:lang w:val="en-GB"/>
              </w:rPr>
              <w:t>White box Coin picker</w:t>
            </w:r>
            <w:r>
              <w:rPr>
                <w:noProof/>
                <w:webHidden/>
              </w:rPr>
              <w:tab/>
            </w:r>
            <w:r>
              <w:rPr>
                <w:noProof/>
                <w:webHidden/>
              </w:rPr>
              <w:fldChar w:fldCharType="begin"/>
            </w:r>
            <w:r>
              <w:rPr>
                <w:noProof/>
                <w:webHidden/>
              </w:rPr>
              <w:instrText xml:space="preserve"> PAGEREF _Toc105527983 \h </w:instrText>
            </w:r>
            <w:r>
              <w:rPr>
                <w:noProof/>
                <w:webHidden/>
              </w:rPr>
            </w:r>
            <w:r>
              <w:rPr>
                <w:noProof/>
                <w:webHidden/>
              </w:rPr>
              <w:fldChar w:fldCharType="separate"/>
            </w:r>
            <w:r w:rsidR="00B07ADB">
              <w:rPr>
                <w:noProof/>
                <w:webHidden/>
              </w:rPr>
              <w:t>18</w:t>
            </w:r>
            <w:r>
              <w:rPr>
                <w:noProof/>
                <w:webHidden/>
              </w:rPr>
              <w:fldChar w:fldCharType="end"/>
            </w:r>
          </w:hyperlink>
        </w:p>
        <w:p w14:paraId="1749B106" w14:textId="37F7A8E9" w:rsidR="00122599" w:rsidRDefault="00122599">
          <w:pPr>
            <w:pStyle w:val="Inhopg1"/>
            <w:tabs>
              <w:tab w:val="left" w:pos="400"/>
              <w:tab w:val="right" w:leader="dot" w:pos="9016"/>
            </w:tabs>
            <w:rPr>
              <w:rFonts w:asciiTheme="minorHAnsi" w:eastAsiaTheme="minorEastAsia" w:hAnsiTheme="minorHAnsi" w:cstheme="minorBidi"/>
              <w:bCs w:val="0"/>
              <w:caps w:val="0"/>
              <w:noProof/>
              <w:sz w:val="22"/>
              <w:szCs w:val="22"/>
              <w:lang w:eastAsia="nl-NL"/>
            </w:rPr>
          </w:pPr>
          <w:hyperlink w:anchor="_Toc105527984" w:history="1">
            <w:r w:rsidRPr="00D03261">
              <w:rPr>
                <w:rStyle w:val="Hyperlink"/>
                <w:noProof/>
              </w:rPr>
              <w:t>6</w:t>
            </w:r>
            <w:r>
              <w:rPr>
                <w:rFonts w:asciiTheme="minorHAnsi" w:eastAsiaTheme="minorEastAsia" w:hAnsiTheme="minorHAnsi" w:cstheme="minorBidi"/>
                <w:bCs w:val="0"/>
                <w:caps w:val="0"/>
                <w:noProof/>
                <w:sz w:val="22"/>
                <w:szCs w:val="22"/>
                <w:lang w:eastAsia="nl-NL"/>
              </w:rPr>
              <w:tab/>
            </w:r>
            <w:r w:rsidRPr="00D03261">
              <w:rPr>
                <w:rStyle w:val="Hyperlink"/>
                <w:noProof/>
              </w:rPr>
              <w:t>Runtime view</w:t>
            </w:r>
            <w:r>
              <w:rPr>
                <w:noProof/>
                <w:webHidden/>
              </w:rPr>
              <w:tab/>
            </w:r>
            <w:r>
              <w:rPr>
                <w:noProof/>
                <w:webHidden/>
              </w:rPr>
              <w:fldChar w:fldCharType="begin"/>
            </w:r>
            <w:r>
              <w:rPr>
                <w:noProof/>
                <w:webHidden/>
              </w:rPr>
              <w:instrText xml:space="preserve"> PAGEREF _Toc105527984 \h </w:instrText>
            </w:r>
            <w:r>
              <w:rPr>
                <w:noProof/>
                <w:webHidden/>
              </w:rPr>
            </w:r>
            <w:r>
              <w:rPr>
                <w:noProof/>
                <w:webHidden/>
              </w:rPr>
              <w:fldChar w:fldCharType="separate"/>
            </w:r>
            <w:r w:rsidR="00B07ADB">
              <w:rPr>
                <w:noProof/>
                <w:webHidden/>
              </w:rPr>
              <w:t>19</w:t>
            </w:r>
            <w:r>
              <w:rPr>
                <w:noProof/>
                <w:webHidden/>
              </w:rPr>
              <w:fldChar w:fldCharType="end"/>
            </w:r>
          </w:hyperlink>
        </w:p>
        <w:p w14:paraId="0118FD37" w14:textId="2FAB49A6"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85" w:history="1">
            <w:r w:rsidRPr="00D03261">
              <w:rPr>
                <w:rStyle w:val="Hyperlink"/>
                <w:noProof/>
              </w:rPr>
              <w:t>6.1</w:t>
            </w:r>
            <w:r>
              <w:rPr>
                <w:rFonts w:asciiTheme="minorHAnsi" w:eastAsiaTheme="minorEastAsia" w:hAnsiTheme="minorHAnsi" w:cstheme="minorBidi"/>
                <w:smallCaps w:val="0"/>
                <w:noProof/>
                <w:sz w:val="22"/>
                <w:szCs w:val="22"/>
                <w:lang w:eastAsia="nl-NL"/>
              </w:rPr>
              <w:tab/>
            </w:r>
            <w:r w:rsidRPr="00D03261">
              <w:rPr>
                <w:rStyle w:val="Hyperlink"/>
                <w:noProof/>
              </w:rPr>
              <w:t>High level overzicht</w:t>
            </w:r>
            <w:r>
              <w:rPr>
                <w:noProof/>
                <w:webHidden/>
              </w:rPr>
              <w:tab/>
            </w:r>
            <w:r>
              <w:rPr>
                <w:noProof/>
                <w:webHidden/>
              </w:rPr>
              <w:fldChar w:fldCharType="begin"/>
            </w:r>
            <w:r>
              <w:rPr>
                <w:noProof/>
                <w:webHidden/>
              </w:rPr>
              <w:instrText xml:space="preserve"> PAGEREF _Toc105527985 \h </w:instrText>
            </w:r>
            <w:r>
              <w:rPr>
                <w:noProof/>
                <w:webHidden/>
              </w:rPr>
            </w:r>
            <w:r>
              <w:rPr>
                <w:noProof/>
                <w:webHidden/>
              </w:rPr>
              <w:fldChar w:fldCharType="separate"/>
            </w:r>
            <w:r w:rsidR="00B07ADB">
              <w:rPr>
                <w:noProof/>
                <w:webHidden/>
              </w:rPr>
              <w:t>19</w:t>
            </w:r>
            <w:r>
              <w:rPr>
                <w:noProof/>
                <w:webHidden/>
              </w:rPr>
              <w:fldChar w:fldCharType="end"/>
            </w:r>
          </w:hyperlink>
        </w:p>
        <w:p w14:paraId="36B6C5C7" w14:textId="66DECCFD"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86" w:history="1">
            <w:r w:rsidRPr="00D03261">
              <w:rPr>
                <w:rStyle w:val="Hyperlink"/>
                <w:noProof/>
              </w:rPr>
              <w:t>6.2</w:t>
            </w:r>
            <w:r>
              <w:rPr>
                <w:rFonts w:asciiTheme="minorHAnsi" w:eastAsiaTheme="minorEastAsia" w:hAnsiTheme="minorHAnsi" w:cstheme="minorBidi"/>
                <w:smallCaps w:val="0"/>
                <w:noProof/>
                <w:sz w:val="22"/>
                <w:szCs w:val="22"/>
                <w:lang w:eastAsia="nl-NL"/>
              </w:rPr>
              <w:tab/>
            </w:r>
            <w:r w:rsidRPr="00D03261">
              <w:rPr>
                <w:rStyle w:val="Hyperlink"/>
                <w:noProof/>
              </w:rPr>
              <w:t>Robot move</w:t>
            </w:r>
            <w:r>
              <w:rPr>
                <w:noProof/>
                <w:webHidden/>
              </w:rPr>
              <w:tab/>
            </w:r>
            <w:r>
              <w:rPr>
                <w:noProof/>
                <w:webHidden/>
              </w:rPr>
              <w:fldChar w:fldCharType="begin"/>
            </w:r>
            <w:r>
              <w:rPr>
                <w:noProof/>
                <w:webHidden/>
              </w:rPr>
              <w:instrText xml:space="preserve"> PAGEREF _Toc105527986 \h </w:instrText>
            </w:r>
            <w:r>
              <w:rPr>
                <w:noProof/>
                <w:webHidden/>
              </w:rPr>
            </w:r>
            <w:r>
              <w:rPr>
                <w:noProof/>
                <w:webHidden/>
              </w:rPr>
              <w:fldChar w:fldCharType="separate"/>
            </w:r>
            <w:r w:rsidR="00B07ADB">
              <w:rPr>
                <w:noProof/>
                <w:webHidden/>
              </w:rPr>
              <w:t>21</w:t>
            </w:r>
            <w:r>
              <w:rPr>
                <w:noProof/>
                <w:webHidden/>
              </w:rPr>
              <w:fldChar w:fldCharType="end"/>
            </w:r>
          </w:hyperlink>
        </w:p>
        <w:p w14:paraId="1CCE2FE0" w14:textId="7C9AA8F6"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87" w:history="1">
            <w:r w:rsidRPr="00D03261">
              <w:rPr>
                <w:rStyle w:val="Hyperlink"/>
                <w:noProof/>
              </w:rPr>
              <w:t>6.3</w:t>
            </w:r>
            <w:r>
              <w:rPr>
                <w:rFonts w:asciiTheme="minorHAnsi" w:eastAsiaTheme="minorEastAsia" w:hAnsiTheme="minorHAnsi" w:cstheme="minorBidi"/>
                <w:smallCaps w:val="0"/>
                <w:noProof/>
                <w:sz w:val="22"/>
                <w:szCs w:val="22"/>
                <w:lang w:eastAsia="nl-NL"/>
              </w:rPr>
              <w:tab/>
            </w:r>
            <w:r w:rsidRPr="00D03261">
              <w:rPr>
                <w:rStyle w:val="Hyperlink"/>
                <w:noProof/>
              </w:rPr>
              <w:t>Human move</w:t>
            </w:r>
            <w:r>
              <w:rPr>
                <w:noProof/>
                <w:webHidden/>
              </w:rPr>
              <w:tab/>
            </w:r>
            <w:r>
              <w:rPr>
                <w:noProof/>
                <w:webHidden/>
              </w:rPr>
              <w:fldChar w:fldCharType="begin"/>
            </w:r>
            <w:r>
              <w:rPr>
                <w:noProof/>
                <w:webHidden/>
              </w:rPr>
              <w:instrText xml:space="preserve"> PAGEREF _Toc105527987 \h </w:instrText>
            </w:r>
            <w:r>
              <w:rPr>
                <w:noProof/>
                <w:webHidden/>
              </w:rPr>
            </w:r>
            <w:r>
              <w:rPr>
                <w:noProof/>
                <w:webHidden/>
              </w:rPr>
              <w:fldChar w:fldCharType="separate"/>
            </w:r>
            <w:r w:rsidR="00B07ADB">
              <w:rPr>
                <w:noProof/>
                <w:webHidden/>
              </w:rPr>
              <w:t>22</w:t>
            </w:r>
            <w:r>
              <w:rPr>
                <w:noProof/>
                <w:webHidden/>
              </w:rPr>
              <w:fldChar w:fldCharType="end"/>
            </w:r>
          </w:hyperlink>
        </w:p>
        <w:p w14:paraId="2D0F5561" w14:textId="3B8FE5B9"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88" w:history="1">
            <w:r w:rsidRPr="00D03261">
              <w:rPr>
                <w:rStyle w:val="Hyperlink"/>
                <w:noProof/>
              </w:rPr>
              <w:t>6.4</w:t>
            </w:r>
            <w:r>
              <w:rPr>
                <w:rFonts w:asciiTheme="minorHAnsi" w:eastAsiaTheme="minorEastAsia" w:hAnsiTheme="minorHAnsi" w:cstheme="minorBidi"/>
                <w:smallCaps w:val="0"/>
                <w:noProof/>
                <w:sz w:val="22"/>
                <w:szCs w:val="22"/>
                <w:lang w:eastAsia="nl-NL"/>
              </w:rPr>
              <w:tab/>
            </w:r>
            <w:r w:rsidRPr="00D03261">
              <w:rPr>
                <w:rStyle w:val="Hyperlink"/>
                <w:noProof/>
              </w:rPr>
              <w:t>Clean up</w:t>
            </w:r>
            <w:r>
              <w:rPr>
                <w:noProof/>
                <w:webHidden/>
              </w:rPr>
              <w:tab/>
            </w:r>
            <w:r>
              <w:rPr>
                <w:noProof/>
                <w:webHidden/>
              </w:rPr>
              <w:fldChar w:fldCharType="begin"/>
            </w:r>
            <w:r>
              <w:rPr>
                <w:noProof/>
                <w:webHidden/>
              </w:rPr>
              <w:instrText xml:space="preserve"> PAGEREF _Toc105527988 \h </w:instrText>
            </w:r>
            <w:r>
              <w:rPr>
                <w:noProof/>
                <w:webHidden/>
              </w:rPr>
            </w:r>
            <w:r>
              <w:rPr>
                <w:noProof/>
                <w:webHidden/>
              </w:rPr>
              <w:fldChar w:fldCharType="separate"/>
            </w:r>
            <w:r w:rsidR="00B07ADB">
              <w:rPr>
                <w:noProof/>
                <w:webHidden/>
              </w:rPr>
              <w:t>23</w:t>
            </w:r>
            <w:r>
              <w:rPr>
                <w:noProof/>
                <w:webHidden/>
              </w:rPr>
              <w:fldChar w:fldCharType="end"/>
            </w:r>
          </w:hyperlink>
        </w:p>
        <w:p w14:paraId="404B3C23" w14:textId="5B0B621F" w:rsidR="00122599" w:rsidRDefault="00122599">
          <w:pPr>
            <w:pStyle w:val="Inhopg1"/>
            <w:tabs>
              <w:tab w:val="left" w:pos="400"/>
              <w:tab w:val="right" w:leader="dot" w:pos="9016"/>
            </w:tabs>
            <w:rPr>
              <w:rFonts w:asciiTheme="minorHAnsi" w:eastAsiaTheme="minorEastAsia" w:hAnsiTheme="minorHAnsi" w:cstheme="minorBidi"/>
              <w:bCs w:val="0"/>
              <w:caps w:val="0"/>
              <w:noProof/>
              <w:sz w:val="22"/>
              <w:szCs w:val="22"/>
              <w:lang w:eastAsia="nl-NL"/>
            </w:rPr>
          </w:pPr>
          <w:hyperlink w:anchor="_Toc105527989" w:history="1">
            <w:r w:rsidRPr="00D03261">
              <w:rPr>
                <w:rStyle w:val="Hyperlink"/>
                <w:noProof/>
              </w:rPr>
              <w:t>7</w:t>
            </w:r>
            <w:r>
              <w:rPr>
                <w:rFonts w:asciiTheme="minorHAnsi" w:eastAsiaTheme="minorEastAsia" w:hAnsiTheme="minorHAnsi" w:cstheme="minorBidi"/>
                <w:bCs w:val="0"/>
                <w:caps w:val="0"/>
                <w:noProof/>
                <w:sz w:val="22"/>
                <w:szCs w:val="22"/>
                <w:lang w:eastAsia="nl-NL"/>
              </w:rPr>
              <w:tab/>
            </w:r>
            <w:r w:rsidRPr="00D03261">
              <w:rPr>
                <w:rStyle w:val="Hyperlink"/>
                <w:noProof/>
              </w:rPr>
              <w:t>Deployment View</w:t>
            </w:r>
            <w:r>
              <w:rPr>
                <w:noProof/>
                <w:webHidden/>
              </w:rPr>
              <w:tab/>
            </w:r>
            <w:r>
              <w:rPr>
                <w:noProof/>
                <w:webHidden/>
              </w:rPr>
              <w:fldChar w:fldCharType="begin"/>
            </w:r>
            <w:r>
              <w:rPr>
                <w:noProof/>
                <w:webHidden/>
              </w:rPr>
              <w:instrText xml:space="preserve"> PAGEREF _Toc105527989 \h </w:instrText>
            </w:r>
            <w:r>
              <w:rPr>
                <w:noProof/>
                <w:webHidden/>
              </w:rPr>
            </w:r>
            <w:r>
              <w:rPr>
                <w:noProof/>
                <w:webHidden/>
              </w:rPr>
              <w:fldChar w:fldCharType="separate"/>
            </w:r>
            <w:r w:rsidR="00B07ADB">
              <w:rPr>
                <w:noProof/>
                <w:webHidden/>
              </w:rPr>
              <w:t>25</w:t>
            </w:r>
            <w:r>
              <w:rPr>
                <w:noProof/>
                <w:webHidden/>
              </w:rPr>
              <w:fldChar w:fldCharType="end"/>
            </w:r>
          </w:hyperlink>
        </w:p>
        <w:p w14:paraId="214ED2A6" w14:textId="0F04F8C7"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90" w:history="1">
            <w:r w:rsidRPr="00D03261">
              <w:rPr>
                <w:rStyle w:val="Hyperlink"/>
                <w:noProof/>
              </w:rPr>
              <w:t>7.1</w:t>
            </w:r>
            <w:r>
              <w:rPr>
                <w:rFonts w:asciiTheme="minorHAnsi" w:eastAsiaTheme="minorEastAsia" w:hAnsiTheme="minorHAnsi" w:cstheme="minorBidi"/>
                <w:smallCaps w:val="0"/>
                <w:noProof/>
                <w:sz w:val="22"/>
                <w:szCs w:val="22"/>
                <w:lang w:eastAsia="nl-NL"/>
              </w:rPr>
              <w:tab/>
            </w:r>
            <w:r w:rsidRPr="00D03261">
              <w:rPr>
                <w:rStyle w:val="Hyperlink"/>
                <w:noProof/>
              </w:rPr>
              <w:t>NUCLEO-H755ZI-Q</w:t>
            </w:r>
            <w:r>
              <w:rPr>
                <w:noProof/>
                <w:webHidden/>
              </w:rPr>
              <w:tab/>
            </w:r>
            <w:r>
              <w:rPr>
                <w:noProof/>
                <w:webHidden/>
              </w:rPr>
              <w:fldChar w:fldCharType="begin"/>
            </w:r>
            <w:r>
              <w:rPr>
                <w:noProof/>
                <w:webHidden/>
              </w:rPr>
              <w:instrText xml:space="preserve"> PAGEREF _Toc105527990 \h </w:instrText>
            </w:r>
            <w:r>
              <w:rPr>
                <w:noProof/>
                <w:webHidden/>
              </w:rPr>
            </w:r>
            <w:r>
              <w:rPr>
                <w:noProof/>
                <w:webHidden/>
              </w:rPr>
              <w:fldChar w:fldCharType="separate"/>
            </w:r>
            <w:r w:rsidR="00B07ADB">
              <w:rPr>
                <w:noProof/>
                <w:webHidden/>
              </w:rPr>
              <w:t>25</w:t>
            </w:r>
            <w:r>
              <w:rPr>
                <w:noProof/>
                <w:webHidden/>
              </w:rPr>
              <w:fldChar w:fldCharType="end"/>
            </w:r>
          </w:hyperlink>
        </w:p>
        <w:p w14:paraId="67F3EC2A" w14:textId="4950699B"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91" w:history="1">
            <w:r w:rsidRPr="00D03261">
              <w:rPr>
                <w:rStyle w:val="Hyperlink"/>
                <w:noProof/>
                <w:lang w:val="en-GB"/>
              </w:rPr>
              <w:t>7.2</w:t>
            </w:r>
            <w:r>
              <w:rPr>
                <w:rFonts w:asciiTheme="minorHAnsi" w:eastAsiaTheme="minorEastAsia" w:hAnsiTheme="minorHAnsi" w:cstheme="minorBidi"/>
                <w:smallCaps w:val="0"/>
                <w:noProof/>
                <w:sz w:val="22"/>
                <w:szCs w:val="22"/>
                <w:lang w:eastAsia="nl-NL"/>
              </w:rPr>
              <w:tab/>
            </w:r>
            <w:r w:rsidRPr="00D03261">
              <w:rPr>
                <w:rStyle w:val="Hyperlink"/>
                <w:noProof/>
                <w:lang w:val="en-GB"/>
              </w:rPr>
              <w:t>Pin-out NUCLEO-H755ZI-Q</w:t>
            </w:r>
            <w:r>
              <w:rPr>
                <w:noProof/>
                <w:webHidden/>
              </w:rPr>
              <w:tab/>
            </w:r>
            <w:r>
              <w:rPr>
                <w:noProof/>
                <w:webHidden/>
              </w:rPr>
              <w:fldChar w:fldCharType="begin"/>
            </w:r>
            <w:r>
              <w:rPr>
                <w:noProof/>
                <w:webHidden/>
              </w:rPr>
              <w:instrText xml:space="preserve"> PAGEREF _Toc105527991 \h </w:instrText>
            </w:r>
            <w:r>
              <w:rPr>
                <w:noProof/>
                <w:webHidden/>
              </w:rPr>
            </w:r>
            <w:r>
              <w:rPr>
                <w:noProof/>
                <w:webHidden/>
              </w:rPr>
              <w:fldChar w:fldCharType="separate"/>
            </w:r>
            <w:r w:rsidR="00B07ADB">
              <w:rPr>
                <w:noProof/>
                <w:webHidden/>
              </w:rPr>
              <w:t>26</w:t>
            </w:r>
            <w:r>
              <w:rPr>
                <w:noProof/>
                <w:webHidden/>
              </w:rPr>
              <w:fldChar w:fldCharType="end"/>
            </w:r>
          </w:hyperlink>
        </w:p>
        <w:p w14:paraId="13B7FA80" w14:textId="17E40BEF"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92" w:history="1">
            <w:r w:rsidRPr="00D03261">
              <w:rPr>
                <w:rStyle w:val="Hyperlink"/>
                <w:noProof/>
              </w:rPr>
              <w:t>7.3</w:t>
            </w:r>
            <w:r>
              <w:rPr>
                <w:rFonts w:asciiTheme="minorHAnsi" w:eastAsiaTheme="minorEastAsia" w:hAnsiTheme="minorHAnsi" w:cstheme="minorBidi"/>
                <w:smallCaps w:val="0"/>
                <w:noProof/>
                <w:sz w:val="22"/>
                <w:szCs w:val="22"/>
                <w:lang w:eastAsia="nl-NL"/>
              </w:rPr>
              <w:tab/>
            </w:r>
            <w:r w:rsidRPr="00D03261">
              <w:rPr>
                <w:rStyle w:val="Hyperlink"/>
                <w:noProof/>
              </w:rPr>
              <w:t>Hardware lay-out</w:t>
            </w:r>
            <w:r>
              <w:rPr>
                <w:noProof/>
                <w:webHidden/>
              </w:rPr>
              <w:tab/>
            </w:r>
            <w:r>
              <w:rPr>
                <w:noProof/>
                <w:webHidden/>
              </w:rPr>
              <w:fldChar w:fldCharType="begin"/>
            </w:r>
            <w:r>
              <w:rPr>
                <w:noProof/>
                <w:webHidden/>
              </w:rPr>
              <w:instrText xml:space="preserve"> PAGEREF _Toc105527992 \h </w:instrText>
            </w:r>
            <w:r>
              <w:rPr>
                <w:noProof/>
                <w:webHidden/>
              </w:rPr>
            </w:r>
            <w:r>
              <w:rPr>
                <w:noProof/>
                <w:webHidden/>
              </w:rPr>
              <w:fldChar w:fldCharType="separate"/>
            </w:r>
            <w:r w:rsidR="00B07ADB">
              <w:rPr>
                <w:noProof/>
                <w:webHidden/>
              </w:rPr>
              <w:t>28</w:t>
            </w:r>
            <w:r>
              <w:rPr>
                <w:noProof/>
                <w:webHidden/>
              </w:rPr>
              <w:fldChar w:fldCharType="end"/>
            </w:r>
          </w:hyperlink>
        </w:p>
        <w:p w14:paraId="1411C1EA" w14:textId="05C06D04"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93" w:history="1">
            <w:r w:rsidRPr="00D03261">
              <w:rPr>
                <w:rStyle w:val="Hyperlink"/>
                <w:noProof/>
              </w:rPr>
              <w:t>7.4</w:t>
            </w:r>
            <w:r>
              <w:rPr>
                <w:rFonts w:asciiTheme="minorHAnsi" w:eastAsiaTheme="minorEastAsia" w:hAnsiTheme="minorHAnsi" w:cstheme="minorBidi"/>
                <w:smallCaps w:val="0"/>
                <w:noProof/>
                <w:sz w:val="22"/>
                <w:szCs w:val="22"/>
                <w:lang w:eastAsia="nl-NL"/>
              </w:rPr>
              <w:tab/>
            </w:r>
            <w:r w:rsidRPr="00D03261">
              <w:rPr>
                <w:rStyle w:val="Hyperlink"/>
                <w:noProof/>
              </w:rPr>
              <w:t>Master-Minion verhouding</w:t>
            </w:r>
            <w:r>
              <w:rPr>
                <w:noProof/>
                <w:webHidden/>
              </w:rPr>
              <w:tab/>
            </w:r>
            <w:r>
              <w:rPr>
                <w:noProof/>
                <w:webHidden/>
              </w:rPr>
              <w:fldChar w:fldCharType="begin"/>
            </w:r>
            <w:r>
              <w:rPr>
                <w:noProof/>
                <w:webHidden/>
              </w:rPr>
              <w:instrText xml:space="preserve"> PAGEREF _Toc105527993 \h </w:instrText>
            </w:r>
            <w:r>
              <w:rPr>
                <w:noProof/>
                <w:webHidden/>
              </w:rPr>
            </w:r>
            <w:r>
              <w:rPr>
                <w:noProof/>
                <w:webHidden/>
              </w:rPr>
              <w:fldChar w:fldCharType="separate"/>
            </w:r>
            <w:r w:rsidR="00B07ADB">
              <w:rPr>
                <w:noProof/>
                <w:webHidden/>
              </w:rPr>
              <w:t>29</w:t>
            </w:r>
            <w:r>
              <w:rPr>
                <w:noProof/>
                <w:webHidden/>
              </w:rPr>
              <w:fldChar w:fldCharType="end"/>
            </w:r>
          </w:hyperlink>
        </w:p>
        <w:p w14:paraId="0848F771" w14:textId="4E4C1F1C" w:rsidR="00122599" w:rsidRDefault="00122599">
          <w:pPr>
            <w:pStyle w:val="Inhopg1"/>
            <w:tabs>
              <w:tab w:val="left" w:pos="400"/>
              <w:tab w:val="right" w:leader="dot" w:pos="9016"/>
            </w:tabs>
            <w:rPr>
              <w:rFonts w:asciiTheme="minorHAnsi" w:eastAsiaTheme="minorEastAsia" w:hAnsiTheme="minorHAnsi" w:cstheme="minorBidi"/>
              <w:bCs w:val="0"/>
              <w:caps w:val="0"/>
              <w:noProof/>
              <w:sz w:val="22"/>
              <w:szCs w:val="22"/>
              <w:lang w:eastAsia="nl-NL"/>
            </w:rPr>
          </w:pPr>
          <w:hyperlink w:anchor="_Toc105527994" w:history="1">
            <w:r w:rsidRPr="00D03261">
              <w:rPr>
                <w:rStyle w:val="Hyperlink"/>
                <w:noProof/>
              </w:rPr>
              <w:t>8</w:t>
            </w:r>
            <w:r>
              <w:rPr>
                <w:rFonts w:asciiTheme="minorHAnsi" w:eastAsiaTheme="minorEastAsia" w:hAnsiTheme="minorHAnsi" w:cstheme="minorBidi"/>
                <w:bCs w:val="0"/>
                <w:caps w:val="0"/>
                <w:noProof/>
                <w:sz w:val="22"/>
                <w:szCs w:val="22"/>
                <w:lang w:eastAsia="nl-NL"/>
              </w:rPr>
              <w:tab/>
            </w:r>
            <w:r w:rsidRPr="00D03261">
              <w:rPr>
                <w:rStyle w:val="Hyperlink"/>
                <w:noProof/>
              </w:rPr>
              <w:t>Modulaire software implementatie</w:t>
            </w:r>
            <w:r>
              <w:rPr>
                <w:noProof/>
                <w:webHidden/>
              </w:rPr>
              <w:tab/>
            </w:r>
            <w:r>
              <w:rPr>
                <w:noProof/>
                <w:webHidden/>
              </w:rPr>
              <w:fldChar w:fldCharType="begin"/>
            </w:r>
            <w:r>
              <w:rPr>
                <w:noProof/>
                <w:webHidden/>
              </w:rPr>
              <w:instrText xml:space="preserve"> PAGEREF _Toc105527994 \h </w:instrText>
            </w:r>
            <w:r>
              <w:rPr>
                <w:noProof/>
                <w:webHidden/>
              </w:rPr>
            </w:r>
            <w:r>
              <w:rPr>
                <w:noProof/>
                <w:webHidden/>
              </w:rPr>
              <w:fldChar w:fldCharType="separate"/>
            </w:r>
            <w:r w:rsidR="00B07ADB">
              <w:rPr>
                <w:noProof/>
                <w:webHidden/>
              </w:rPr>
              <w:t>30</w:t>
            </w:r>
            <w:r>
              <w:rPr>
                <w:noProof/>
                <w:webHidden/>
              </w:rPr>
              <w:fldChar w:fldCharType="end"/>
            </w:r>
          </w:hyperlink>
        </w:p>
        <w:p w14:paraId="72495DD3" w14:textId="45381D10"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95" w:history="1">
            <w:r w:rsidRPr="00D03261">
              <w:rPr>
                <w:rStyle w:val="Hyperlink"/>
                <w:noProof/>
              </w:rPr>
              <w:t>8.1</w:t>
            </w:r>
            <w:r>
              <w:rPr>
                <w:rFonts w:asciiTheme="minorHAnsi" w:eastAsiaTheme="minorEastAsia" w:hAnsiTheme="minorHAnsi" w:cstheme="minorBidi"/>
                <w:smallCaps w:val="0"/>
                <w:noProof/>
                <w:sz w:val="22"/>
                <w:szCs w:val="22"/>
                <w:lang w:eastAsia="nl-NL"/>
              </w:rPr>
              <w:tab/>
            </w:r>
            <w:r w:rsidRPr="00D03261">
              <w:rPr>
                <w:rStyle w:val="Hyperlink"/>
                <w:noProof/>
              </w:rPr>
              <w:t>Cortex-M7 core</w:t>
            </w:r>
            <w:r>
              <w:rPr>
                <w:noProof/>
                <w:webHidden/>
              </w:rPr>
              <w:tab/>
            </w:r>
            <w:r>
              <w:rPr>
                <w:noProof/>
                <w:webHidden/>
              </w:rPr>
              <w:fldChar w:fldCharType="begin"/>
            </w:r>
            <w:r>
              <w:rPr>
                <w:noProof/>
                <w:webHidden/>
              </w:rPr>
              <w:instrText xml:space="preserve"> PAGEREF _Toc105527995 \h </w:instrText>
            </w:r>
            <w:r>
              <w:rPr>
                <w:noProof/>
                <w:webHidden/>
              </w:rPr>
            </w:r>
            <w:r>
              <w:rPr>
                <w:noProof/>
                <w:webHidden/>
              </w:rPr>
              <w:fldChar w:fldCharType="separate"/>
            </w:r>
            <w:r w:rsidR="00B07ADB">
              <w:rPr>
                <w:noProof/>
                <w:webHidden/>
              </w:rPr>
              <w:t>30</w:t>
            </w:r>
            <w:r>
              <w:rPr>
                <w:noProof/>
                <w:webHidden/>
              </w:rPr>
              <w:fldChar w:fldCharType="end"/>
            </w:r>
          </w:hyperlink>
        </w:p>
        <w:p w14:paraId="03A15534" w14:textId="1EC34659" w:rsidR="00122599" w:rsidRDefault="00122599">
          <w:pPr>
            <w:pStyle w:val="Inhopg2"/>
            <w:tabs>
              <w:tab w:val="left" w:pos="800"/>
              <w:tab w:val="right" w:leader="dot" w:pos="9016"/>
            </w:tabs>
            <w:rPr>
              <w:rFonts w:asciiTheme="minorHAnsi" w:eastAsiaTheme="minorEastAsia" w:hAnsiTheme="minorHAnsi" w:cstheme="minorBidi"/>
              <w:smallCaps w:val="0"/>
              <w:noProof/>
              <w:sz w:val="22"/>
              <w:szCs w:val="22"/>
              <w:lang w:eastAsia="nl-NL"/>
            </w:rPr>
          </w:pPr>
          <w:hyperlink w:anchor="_Toc105527996" w:history="1">
            <w:r w:rsidRPr="00D03261">
              <w:rPr>
                <w:rStyle w:val="Hyperlink"/>
                <w:noProof/>
              </w:rPr>
              <w:t>8.2</w:t>
            </w:r>
            <w:r>
              <w:rPr>
                <w:rFonts w:asciiTheme="minorHAnsi" w:eastAsiaTheme="minorEastAsia" w:hAnsiTheme="minorHAnsi" w:cstheme="minorBidi"/>
                <w:smallCaps w:val="0"/>
                <w:noProof/>
                <w:sz w:val="22"/>
                <w:szCs w:val="22"/>
                <w:lang w:eastAsia="nl-NL"/>
              </w:rPr>
              <w:tab/>
            </w:r>
            <w:r w:rsidRPr="00D03261">
              <w:rPr>
                <w:rStyle w:val="Hyperlink"/>
                <w:noProof/>
              </w:rPr>
              <w:t>Cortex-M4 core</w:t>
            </w:r>
            <w:r>
              <w:rPr>
                <w:noProof/>
                <w:webHidden/>
              </w:rPr>
              <w:tab/>
            </w:r>
            <w:r>
              <w:rPr>
                <w:noProof/>
                <w:webHidden/>
              </w:rPr>
              <w:fldChar w:fldCharType="begin"/>
            </w:r>
            <w:r>
              <w:rPr>
                <w:noProof/>
                <w:webHidden/>
              </w:rPr>
              <w:instrText xml:space="preserve"> PAGEREF _Toc105527996 \h </w:instrText>
            </w:r>
            <w:r>
              <w:rPr>
                <w:noProof/>
                <w:webHidden/>
              </w:rPr>
            </w:r>
            <w:r>
              <w:rPr>
                <w:noProof/>
                <w:webHidden/>
              </w:rPr>
              <w:fldChar w:fldCharType="separate"/>
            </w:r>
            <w:r w:rsidR="00B07ADB">
              <w:rPr>
                <w:noProof/>
                <w:webHidden/>
              </w:rPr>
              <w:t>31</w:t>
            </w:r>
            <w:r>
              <w:rPr>
                <w:noProof/>
                <w:webHidden/>
              </w:rPr>
              <w:fldChar w:fldCharType="end"/>
            </w:r>
          </w:hyperlink>
        </w:p>
        <w:p w14:paraId="5F4E4E95" w14:textId="5F3E979E" w:rsidR="00122599" w:rsidRDefault="00122599">
          <w:pPr>
            <w:pStyle w:val="Inhopg3"/>
            <w:tabs>
              <w:tab w:val="left" w:pos="1200"/>
              <w:tab w:val="right" w:leader="dot" w:pos="9016"/>
            </w:tabs>
            <w:rPr>
              <w:rFonts w:asciiTheme="minorHAnsi" w:eastAsiaTheme="minorEastAsia" w:hAnsiTheme="minorHAnsi" w:cstheme="minorBidi"/>
              <w:iCs w:val="0"/>
              <w:noProof/>
              <w:sz w:val="22"/>
              <w:szCs w:val="22"/>
              <w:lang w:eastAsia="nl-NL"/>
            </w:rPr>
          </w:pPr>
          <w:hyperlink w:anchor="_Toc105527997" w:history="1">
            <w:r w:rsidRPr="00D03261">
              <w:rPr>
                <w:rStyle w:val="Hyperlink"/>
                <w:noProof/>
              </w:rPr>
              <w:t>8.2.1</w:t>
            </w:r>
            <w:r>
              <w:rPr>
                <w:rFonts w:asciiTheme="minorHAnsi" w:eastAsiaTheme="minorEastAsia" w:hAnsiTheme="minorHAnsi" w:cstheme="minorBidi"/>
                <w:iCs w:val="0"/>
                <w:noProof/>
                <w:sz w:val="22"/>
                <w:szCs w:val="22"/>
                <w:lang w:eastAsia="nl-NL"/>
              </w:rPr>
              <w:tab/>
            </w:r>
            <w:r w:rsidRPr="00D03261">
              <w:rPr>
                <w:rStyle w:val="Hyperlink"/>
                <w:noProof/>
              </w:rPr>
              <w:t>Motor controller</w:t>
            </w:r>
            <w:r>
              <w:rPr>
                <w:noProof/>
                <w:webHidden/>
              </w:rPr>
              <w:tab/>
            </w:r>
            <w:r>
              <w:rPr>
                <w:noProof/>
                <w:webHidden/>
              </w:rPr>
              <w:fldChar w:fldCharType="begin"/>
            </w:r>
            <w:r>
              <w:rPr>
                <w:noProof/>
                <w:webHidden/>
              </w:rPr>
              <w:instrText xml:space="preserve"> PAGEREF _Toc105527997 \h </w:instrText>
            </w:r>
            <w:r>
              <w:rPr>
                <w:noProof/>
                <w:webHidden/>
              </w:rPr>
            </w:r>
            <w:r>
              <w:rPr>
                <w:noProof/>
                <w:webHidden/>
              </w:rPr>
              <w:fldChar w:fldCharType="separate"/>
            </w:r>
            <w:r w:rsidR="00B07ADB">
              <w:rPr>
                <w:noProof/>
                <w:webHidden/>
              </w:rPr>
              <w:t>31</w:t>
            </w:r>
            <w:r>
              <w:rPr>
                <w:noProof/>
                <w:webHidden/>
              </w:rPr>
              <w:fldChar w:fldCharType="end"/>
            </w:r>
          </w:hyperlink>
        </w:p>
        <w:p w14:paraId="5A2987CA" w14:textId="0B0FE3CF" w:rsidR="00122599" w:rsidRDefault="00122599">
          <w:pPr>
            <w:pStyle w:val="Inhopg3"/>
            <w:tabs>
              <w:tab w:val="left" w:pos="1200"/>
              <w:tab w:val="right" w:leader="dot" w:pos="9016"/>
            </w:tabs>
            <w:rPr>
              <w:rFonts w:asciiTheme="minorHAnsi" w:eastAsiaTheme="minorEastAsia" w:hAnsiTheme="minorHAnsi" w:cstheme="minorBidi"/>
              <w:iCs w:val="0"/>
              <w:noProof/>
              <w:sz w:val="22"/>
              <w:szCs w:val="22"/>
              <w:lang w:eastAsia="nl-NL"/>
            </w:rPr>
          </w:pPr>
          <w:hyperlink w:anchor="_Toc105527998" w:history="1">
            <w:r w:rsidRPr="00D03261">
              <w:rPr>
                <w:rStyle w:val="Hyperlink"/>
                <w:noProof/>
              </w:rPr>
              <w:t>8.2.2</w:t>
            </w:r>
            <w:r>
              <w:rPr>
                <w:rFonts w:asciiTheme="minorHAnsi" w:eastAsiaTheme="minorEastAsia" w:hAnsiTheme="minorHAnsi" w:cstheme="minorBidi"/>
                <w:iCs w:val="0"/>
                <w:noProof/>
                <w:sz w:val="22"/>
                <w:szCs w:val="22"/>
                <w:lang w:eastAsia="nl-NL"/>
              </w:rPr>
              <w:tab/>
            </w:r>
            <w:r w:rsidRPr="00D03261">
              <w:rPr>
                <w:rStyle w:val="Hyperlink"/>
                <w:noProof/>
              </w:rPr>
              <w:t>Coin color separator</w:t>
            </w:r>
            <w:r>
              <w:rPr>
                <w:noProof/>
                <w:webHidden/>
              </w:rPr>
              <w:tab/>
            </w:r>
            <w:r>
              <w:rPr>
                <w:noProof/>
                <w:webHidden/>
              </w:rPr>
              <w:fldChar w:fldCharType="begin"/>
            </w:r>
            <w:r>
              <w:rPr>
                <w:noProof/>
                <w:webHidden/>
              </w:rPr>
              <w:instrText xml:space="preserve"> PAGEREF _Toc105527998 \h </w:instrText>
            </w:r>
            <w:r>
              <w:rPr>
                <w:noProof/>
                <w:webHidden/>
              </w:rPr>
            </w:r>
            <w:r>
              <w:rPr>
                <w:noProof/>
                <w:webHidden/>
              </w:rPr>
              <w:fldChar w:fldCharType="separate"/>
            </w:r>
            <w:r w:rsidR="00B07ADB">
              <w:rPr>
                <w:noProof/>
                <w:webHidden/>
              </w:rPr>
              <w:t>32</w:t>
            </w:r>
            <w:r>
              <w:rPr>
                <w:noProof/>
                <w:webHidden/>
              </w:rPr>
              <w:fldChar w:fldCharType="end"/>
            </w:r>
          </w:hyperlink>
        </w:p>
        <w:p w14:paraId="064B2C2C" w14:textId="3E68D185" w:rsidR="00122599" w:rsidRDefault="00122599">
          <w:pPr>
            <w:pStyle w:val="Inhopg3"/>
            <w:tabs>
              <w:tab w:val="left" w:pos="1200"/>
              <w:tab w:val="right" w:leader="dot" w:pos="9016"/>
            </w:tabs>
            <w:rPr>
              <w:rFonts w:asciiTheme="minorHAnsi" w:eastAsiaTheme="minorEastAsia" w:hAnsiTheme="minorHAnsi" w:cstheme="minorBidi"/>
              <w:iCs w:val="0"/>
              <w:noProof/>
              <w:sz w:val="22"/>
              <w:szCs w:val="22"/>
              <w:lang w:eastAsia="nl-NL"/>
            </w:rPr>
          </w:pPr>
          <w:hyperlink w:anchor="_Toc105527999" w:history="1">
            <w:r w:rsidRPr="00D03261">
              <w:rPr>
                <w:rStyle w:val="Hyperlink"/>
                <w:noProof/>
              </w:rPr>
              <w:t>8.2.3</w:t>
            </w:r>
            <w:r>
              <w:rPr>
                <w:rFonts w:asciiTheme="minorHAnsi" w:eastAsiaTheme="minorEastAsia" w:hAnsiTheme="minorHAnsi" w:cstheme="minorBidi"/>
                <w:iCs w:val="0"/>
                <w:noProof/>
                <w:sz w:val="22"/>
                <w:szCs w:val="22"/>
                <w:lang w:eastAsia="nl-NL"/>
              </w:rPr>
              <w:tab/>
            </w:r>
            <w:r w:rsidRPr="00D03261">
              <w:rPr>
                <w:rStyle w:val="Hyperlink"/>
                <w:noProof/>
              </w:rPr>
              <w:t>Coin picker</w:t>
            </w:r>
            <w:r>
              <w:rPr>
                <w:noProof/>
                <w:webHidden/>
              </w:rPr>
              <w:tab/>
            </w:r>
            <w:r>
              <w:rPr>
                <w:noProof/>
                <w:webHidden/>
              </w:rPr>
              <w:fldChar w:fldCharType="begin"/>
            </w:r>
            <w:r>
              <w:rPr>
                <w:noProof/>
                <w:webHidden/>
              </w:rPr>
              <w:instrText xml:space="preserve"> PAGEREF _Toc105527999 \h </w:instrText>
            </w:r>
            <w:r>
              <w:rPr>
                <w:noProof/>
                <w:webHidden/>
              </w:rPr>
            </w:r>
            <w:r>
              <w:rPr>
                <w:noProof/>
                <w:webHidden/>
              </w:rPr>
              <w:fldChar w:fldCharType="separate"/>
            </w:r>
            <w:r w:rsidR="00B07ADB">
              <w:rPr>
                <w:noProof/>
                <w:webHidden/>
              </w:rPr>
              <w:t>32</w:t>
            </w:r>
            <w:r>
              <w:rPr>
                <w:noProof/>
                <w:webHidden/>
              </w:rPr>
              <w:fldChar w:fldCharType="end"/>
            </w:r>
          </w:hyperlink>
        </w:p>
        <w:p w14:paraId="0CEA5B05" w14:textId="253911B9" w:rsidR="00122599" w:rsidRDefault="00122599">
          <w:pPr>
            <w:pStyle w:val="Inhopg3"/>
            <w:tabs>
              <w:tab w:val="left" w:pos="1200"/>
              <w:tab w:val="right" w:leader="dot" w:pos="9016"/>
            </w:tabs>
            <w:rPr>
              <w:rFonts w:asciiTheme="minorHAnsi" w:eastAsiaTheme="minorEastAsia" w:hAnsiTheme="minorHAnsi" w:cstheme="minorBidi"/>
              <w:iCs w:val="0"/>
              <w:noProof/>
              <w:sz w:val="22"/>
              <w:szCs w:val="22"/>
              <w:lang w:eastAsia="nl-NL"/>
            </w:rPr>
          </w:pPr>
          <w:hyperlink w:anchor="_Toc105528000" w:history="1">
            <w:r w:rsidRPr="00D03261">
              <w:rPr>
                <w:rStyle w:val="Hyperlink"/>
                <w:noProof/>
              </w:rPr>
              <w:t>8.2.4</w:t>
            </w:r>
            <w:r>
              <w:rPr>
                <w:rFonts w:asciiTheme="minorHAnsi" w:eastAsiaTheme="minorEastAsia" w:hAnsiTheme="minorHAnsi" w:cstheme="minorBidi"/>
                <w:iCs w:val="0"/>
                <w:noProof/>
                <w:sz w:val="22"/>
                <w:szCs w:val="22"/>
                <w:lang w:eastAsia="nl-NL"/>
              </w:rPr>
              <w:tab/>
            </w:r>
            <w:r w:rsidRPr="00D03261">
              <w:rPr>
                <w:rStyle w:val="Hyperlink"/>
                <w:noProof/>
              </w:rPr>
              <w:t>Board opener</w:t>
            </w:r>
            <w:r>
              <w:rPr>
                <w:noProof/>
                <w:webHidden/>
              </w:rPr>
              <w:tab/>
            </w:r>
            <w:r>
              <w:rPr>
                <w:noProof/>
                <w:webHidden/>
              </w:rPr>
              <w:fldChar w:fldCharType="begin"/>
            </w:r>
            <w:r>
              <w:rPr>
                <w:noProof/>
                <w:webHidden/>
              </w:rPr>
              <w:instrText xml:space="preserve"> PAGEREF _Toc105528000 \h </w:instrText>
            </w:r>
            <w:r>
              <w:rPr>
                <w:noProof/>
                <w:webHidden/>
              </w:rPr>
            </w:r>
            <w:r>
              <w:rPr>
                <w:noProof/>
                <w:webHidden/>
              </w:rPr>
              <w:fldChar w:fldCharType="separate"/>
            </w:r>
            <w:r w:rsidR="00B07ADB">
              <w:rPr>
                <w:noProof/>
                <w:webHidden/>
              </w:rPr>
              <w:t>33</w:t>
            </w:r>
            <w:r>
              <w:rPr>
                <w:noProof/>
                <w:webHidden/>
              </w:rPr>
              <w:fldChar w:fldCharType="end"/>
            </w:r>
          </w:hyperlink>
        </w:p>
        <w:p w14:paraId="15B289CA" w14:textId="05A0C493" w:rsidR="00122599" w:rsidRDefault="00122599">
          <w:pPr>
            <w:pStyle w:val="Inhopg3"/>
            <w:tabs>
              <w:tab w:val="left" w:pos="1200"/>
              <w:tab w:val="right" w:leader="dot" w:pos="9016"/>
            </w:tabs>
            <w:rPr>
              <w:rFonts w:asciiTheme="minorHAnsi" w:eastAsiaTheme="minorEastAsia" w:hAnsiTheme="minorHAnsi" w:cstheme="minorBidi"/>
              <w:iCs w:val="0"/>
              <w:noProof/>
              <w:sz w:val="22"/>
              <w:szCs w:val="22"/>
              <w:lang w:eastAsia="nl-NL"/>
            </w:rPr>
          </w:pPr>
          <w:hyperlink w:anchor="_Toc105528001" w:history="1">
            <w:r w:rsidRPr="00D03261">
              <w:rPr>
                <w:rStyle w:val="Hyperlink"/>
                <w:noProof/>
              </w:rPr>
              <w:t>8.2.5</w:t>
            </w:r>
            <w:r>
              <w:rPr>
                <w:rFonts w:asciiTheme="minorHAnsi" w:eastAsiaTheme="minorEastAsia" w:hAnsiTheme="minorHAnsi" w:cstheme="minorBidi"/>
                <w:iCs w:val="0"/>
                <w:noProof/>
                <w:sz w:val="22"/>
                <w:szCs w:val="22"/>
                <w:lang w:eastAsia="nl-NL"/>
              </w:rPr>
              <w:tab/>
            </w:r>
            <w:r w:rsidRPr="00D03261">
              <w:rPr>
                <w:rStyle w:val="Hyperlink"/>
                <w:noProof/>
              </w:rPr>
              <w:t>User detect</w:t>
            </w:r>
            <w:r>
              <w:rPr>
                <w:noProof/>
                <w:webHidden/>
              </w:rPr>
              <w:tab/>
            </w:r>
            <w:r>
              <w:rPr>
                <w:noProof/>
                <w:webHidden/>
              </w:rPr>
              <w:fldChar w:fldCharType="begin"/>
            </w:r>
            <w:r>
              <w:rPr>
                <w:noProof/>
                <w:webHidden/>
              </w:rPr>
              <w:instrText xml:space="preserve"> PAGEREF _Toc105528001 \h </w:instrText>
            </w:r>
            <w:r>
              <w:rPr>
                <w:noProof/>
                <w:webHidden/>
              </w:rPr>
            </w:r>
            <w:r>
              <w:rPr>
                <w:noProof/>
                <w:webHidden/>
              </w:rPr>
              <w:fldChar w:fldCharType="separate"/>
            </w:r>
            <w:r w:rsidR="00B07ADB">
              <w:rPr>
                <w:noProof/>
                <w:webHidden/>
              </w:rPr>
              <w:t>33</w:t>
            </w:r>
            <w:r>
              <w:rPr>
                <w:noProof/>
                <w:webHidden/>
              </w:rPr>
              <w:fldChar w:fldCharType="end"/>
            </w:r>
          </w:hyperlink>
        </w:p>
        <w:p w14:paraId="7D5CBBFB" w14:textId="7655FF68" w:rsidR="00122599" w:rsidRDefault="00122599">
          <w:pPr>
            <w:pStyle w:val="Inhopg1"/>
            <w:tabs>
              <w:tab w:val="left" w:pos="400"/>
              <w:tab w:val="right" w:leader="dot" w:pos="9016"/>
            </w:tabs>
            <w:rPr>
              <w:rFonts w:asciiTheme="minorHAnsi" w:eastAsiaTheme="minorEastAsia" w:hAnsiTheme="minorHAnsi" w:cstheme="minorBidi"/>
              <w:bCs w:val="0"/>
              <w:caps w:val="0"/>
              <w:noProof/>
              <w:sz w:val="22"/>
              <w:szCs w:val="22"/>
              <w:lang w:eastAsia="nl-NL"/>
            </w:rPr>
          </w:pPr>
          <w:hyperlink w:anchor="_Toc105528002" w:history="1">
            <w:r w:rsidRPr="00D03261">
              <w:rPr>
                <w:rStyle w:val="Hyperlink"/>
                <w:noProof/>
              </w:rPr>
              <w:t>9</w:t>
            </w:r>
            <w:r>
              <w:rPr>
                <w:rFonts w:asciiTheme="minorHAnsi" w:eastAsiaTheme="minorEastAsia" w:hAnsiTheme="minorHAnsi" w:cstheme="minorBidi"/>
                <w:bCs w:val="0"/>
                <w:caps w:val="0"/>
                <w:noProof/>
                <w:sz w:val="22"/>
                <w:szCs w:val="22"/>
                <w:lang w:eastAsia="nl-NL"/>
              </w:rPr>
              <w:tab/>
            </w:r>
            <w:r w:rsidRPr="00D03261">
              <w:rPr>
                <w:rStyle w:val="Hyperlink"/>
                <w:noProof/>
              </w:rPr>
              <w:t>Foutafhandeling</w:t>
            </w:r>
            <w:r>
              <w:rPr>
                <w:noProof/>
                <w:webHidden/>
              </w:rPr>
              <w:tab/>
            </w:r>
            <w:r>
              <w:rPr>
                <w:noProof/>
                <w:webHidden/>
              </w:rPr>
              <w:fldChar w:fldCharType="begin"/>
            </w:r>
            <w:r>
              <w:rPr>
                <w:noProof/>
                <w:webHidden/>
              </w:rPr>
              <w:instrText xml:space="preserve"> PAGEREF _Toc105528002 \h </w:instrText>
            </w:r>
            <w:r>
              <w:rPr>
                <w:noProof/>
                <w:webHidden/>
              </w:rPr>
            </w:r>
            <w:r>
              <w:rPr>
                <w:noProof/>
                <w:webHidden/>
              </w:rPr>
              <w:fldChar w:fldCharType="separate"/>
            </w:r>
            <w:r w:rsidR="00B07ADB">
              <w:rPr>
                <w:noProof/>
                <w:webHidden/>
              </w:rPr>
              <w:t>34</w:t>
            </w:r>
            <w:r>
              <w:rPr>
                <w:noProof/>
                <w:webHidden/>
              </w:rPr>
              <w:fldChar w:fldCharType="end"/>
            </w:r>
          </w:hyperlink>
        </w:p>
        <w:p w14:paraId="75517471" w14:textId="69A495D3" w:rsidR="00521915" w:rsidRDefault="00A34562">
          <w:r>
            <w:rPr>
              <w:rFonts w:cstheme="minorHAnsi"/>
            </w:rPr>
            <w:fldChar w:fldCharType="end"/>
          </w:r>
        </w:p>
      </w:sdtContent>
    </w:sdt>
    <w:p w14:paraId="423EE7A3" w14:textId="15F33826" w:rsidR="002B7353" w:rsidRDefault="002B7353">
      <w:pPr>
        <w:widowControl/>
        <w:spacing w:line="240" w:lineRule="auto"/>
      </w:pPr>
      <w:r>
        <w:br w:type="page"/>
      </w:r>
    </w:p>
    <w:p w14:paraId="2EBDDA34" w14:textId="51298F7E" w:rsidR="002B7353" w:rsidRPr="00847E3C" w:rsidRDefault="00DD1C03" w:rsidP="002B7353">
      <w:pPr>
        <w:rPr>
          <w:sz w:val="36"/>
          <w:szCs w:val="36"/>
        </w:rPr>
      </w:pPr>
      <w:r w:rsidRPr="00847E3C">
        <w:rPr>
          <w:sz w:val="36"/>
          <w:szCs w:val="36"/>
        </w:rPr>
        <w:lastRenderedPageBreak/>
        <w:t>Lijst met figuren</w:t>
      </w:r>
    </w:p>
    <w:p w14:paraId="3FFDEC0C" w14:textId="1A8567B3" w:rsidR="00122599" w:rsidRDefault="002B7353">
      <w:pPr>
        <w:pStyle w:val="Lijstmetafbeeldingen"/>
        <w:tabs>
          <w:tab w:val="right" w:leader="dot" w:pos="9016"/>
        </w:tabs>
        <w:rPr>
          <w:rFonts w:asciiTheme="minorHAnsi" w:eastAsiaTheme="minorEastAsia" w:hAnsiTheme="minorHAnsi" w:cstheme="minorBidi"/>
          <w:noProof/>
          <w:sz w:val="22"/>
          <w:szCs w:val="22"/>
          <w:lang w:eastAsia="nl-NL"/>
        </w:rPr>
      </w:pPr>
      <w:r>
        <w:rPr>
          <w:lang w:val="en-GB"/>
        </w:rPr>
        <w:fldChar w:fldCharType="begin"/>
      </w:r>
      <w:r>
        <w:rPr>
          <w:lang w:val="en-GB"/>
        </w:rPr>
        <w:instrText xml:space="preserve"> TOC \h \z \c "Figuur" </w:instrText>
      </w:r>
      <w:r>
        <w:rPr>
          <w:lang w:val="en-GB"/>
        </w:rPr>
        <w:fldChar w:fldCharType="separate"/>
      </w:r>
      <w:hyperlink w:anchor="_Toc105528003" w:history="1">
        <w:r w:rsidR="00122599" w:rsidRPr="00D92C00">
          <w:rPr>
            <w:rStyle w:val="Hyperlink"/>
            <w:noProof/>
          </w:rPr>
          <w:t>Figuur 1 Blok diagram 4-op-1-rij</w:t>
        </w:r>
        <w:r w:rsidR="00122599">
          <w:rPr>
            <w:noProof/>
            <w:webHidden/>
          </w:rPr>
          <w:tab/>
        </w:r>
        <w:r w:rsidR="00122599">
          <w:rPr>
            <w:noProof/>
            <w:webHidden/>
          </w:rPr>
          <w:fldChar w:fldCharType="begin"/>
        </w:r>
        <w:r w:rsidR="00122599">
          <w:rPr>
            <w:noProof/>
            <w:webHidden/>
          </w:rPr>
          <w:instrText xml:space="preserve"> PAGEREF _Toc105528003 \h </w:instrText>
        </w:r>
        <w:r w:rsidR="00122599">
          <w:rPr>
            <w:noProof/>
            <w:webHidden/>
          </w:rPr>
        </w:r>
        <w:r w:rsidR="00122599">
          <w:rPr>
            <w:noProof/>
            <w:webHidden/>
          </w:rPr>
          <w:fldChar w:fldCharType="separate"/>
        </w:r>
        <w:r w:rsidR="00B07ADB">
          <w:rPr>
            <w:noProof/>
            <w:webHidden/>
          </w:rPr>
          <w:t>5</w:t>
        </w:r>
        <w:r w:rsidR="00122599">
          <w:rPr>
            <w:noProof/>
            <w:webHidden/>
          </w:rPr>
          <w:fldChar w:fldCharType="end"/>
        </w:r>
      </w:hyperlink>
    </w:p>
    <w:p w14:paraId="0B555577" w14:textId="00F49ED9"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04" w:history="1">
        <w:r w:rsidRPr="00D92C00">
          <w:rPr>
            <w:rStyle w:val="Hyperlink"/>
            <w:noProof/>
          </w:rPr>
          <w:t>Figuur 2 Project organisatie</w:t>
        </w:r>
        <w:r>
          <w:rPr>
            <w:noProof/>
            <w:webHidden/>
          </w:rPr>
          <w:tab/>
        </w:r>
        <w:r>
          <w:rPr>
            <w:noProof/>
            <w:webHidden/>
          </w:rPr>
          <w:fldChar w:fldCharType="begin"/>
        </w:r>
        <w:r>
          <w:rPr>
            <w:noProof/>
            <w:webHidden/>
          </w:rPr>
          <w:instrText xml:space="preserve"> PAGEREF _Toc105528004 \h </w:instrText>
        </w:r>
        <w:r>
          <w:rPr>
            <w:noProof/>
            <w:webHidden/>
          </w:rPr>
        </w:r>
        <w:r>
          <w:rPr>
            <w:noProof/>
            <w:webHidden/>
          </w:rPr>
          <w:fldChar w:fldCharType="separate"/>
        </w:r>
        <w:r w:rsidR="00B07ADB">
          <w:rPr>
            <w:noProof/>
            <w:webHidden/>
          </w:rPr>
          <w:t>6</w:t>
        </w:r>
        <w:r>
          <w:rPr>
            <w:noProof/>
            <w:webHidden/>
          </w:rPr>
          <w:fldChar w:fldCharType="end"/>
        </w:r>
      </w:hyperlink>
    </w:p>
    <w:p w14:paraId="63BC662F" w14:textId="6A66DB90"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05" w:history="1">
        <w:r w:rsidRPr="00D92C00">
          <w:rPr>
            <w:rStyle w:val="Hyperlink"/>
            <w:noProof/>
          </w:rPr>
          <w:t>Figuur 3 Project context</w:t>
        </w:r>
        <w:r>
          <w:rPr>
            <w:noProof/>
            <w:webHidden/>
          </w:rPr>
          <w:tab/>
        </w:r>
        <w:r>
          <w:rPr>
            <w:noProof/>
            <w:webHidden/>
          </w:rPr>
          <w:fldChar w:fldCharType="begin"/>
        </w:r>
        <w:r>
          <w:rPr>
            <w:noProof/>
            <w:webHidden/>
          </w:rPr>
          <w:instrText xml:space="preserve"> PAGEREF _Toc105528005 \h </w:instrText>
        </w:r>
        <w:r>
          <w:rPr>
            <w:noProof/>
            <w:webHidden/>
          </w:rPr>
        </w:r>
        <w:r>
          <w:rPr>
            <w:noProof/>
            <w:webHidden/>
          </w:rPr>
          <w:fldChar w:fldCharType="separate"/>
        </w:r>
        <w:r w:rsidR="00B07ADB">
          <w:rPr>
            <w:noProof/>
            <w:webHidden/>
          </w:rPr>
          <w:t>9</w:t>
        </w:r>
        <w:r>
          <w:rPr>
            <w:noProof/>
            <w:webHidden/>
          </w:rPr>
          <w:fldChar w:fldCharType="end"/>
        </w:r>
      </w:hyperlink>
    </w:p>
    <w:p w14:paraId="4DA8FC81" w14:textId="73C0E2AC"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06" w:history="1">
        <w:r w:rsidRPr="00D92C00">
          <w:rPr>
            <w:rStyle w:val="Hyperlink"/>
            <w:noProof/>
          </w:rPr>
          <w:t>Figuur 4 Systeem context</w:t>
        </w:r>
        <w:r>
          <w:rPr>
            <w:noProof/>
            <w:webHidden/>
          </w:rPr>
          <w:tab/>
        </w:r>
        <w:r>
          <w:rPr>
            <w:noProof/>
            <w:webHidden/>
          </w:rPr>
          <w:fldChar w:fldCharType="begin"/>
        </w:r>
        <w:r>
          <w:rPr>
            <w:noProof/>
            <w:webHidden/>
          </w:rPr>
          <w:instrText xml:space="preserve"> PAGEREF _Toc105528006 \h </w:instrText>
        </w:r>
        <w:r>
          <w:rPr>
            <w:noProof/>
            <w:webHidden/>
          </w:rPr>
        </w:r>
        <w:r>
          <w:rPr>
            <w:noProof/>
            <w:webHidden/>
          </w:rPr>
          <w:fldChar w:fldCharType="separate"/>
        </w:r>
        <w:r w:rsidR="00B07ADB">
          <w:rPr>
            <w:noProof/>
            <w:webHidden/>
          </w:rPr>
          <w:t>10</w:t>
        </w:r>
        <w:r>
          <w:rPr>
            <w:noProof/>
            <w:webHidden/>
          </w:rPr>
          <w:fldChar w:fldCharType="end"/>
        </w:r>
      </w:hyperlink>
    </w:p>
    <w:p w14:paraId="66EBBC20" w14:textId="1E65CEDC"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07" w:history="1">
        <w:r w:rsidRPr="00D92C00">
          <w:rPr>
            <w:rStyle w:val="Hyperlink"/>
            <w:noProof/>
          </w:rPr>
          <w:t>Figuur 5 Technical context</w:t>
        </w:r>
        <w:r>
          <w:rPr>
            <w:noProof/>
            <w:webHidden/>
          </w:rPr>
          <w:tab/>
        </w:r>
        <w:r>
          <w:rPr>
            <w:noProof/>
            <w:webHidden/>
          </w:rPr>
          <w:fldChar w:fldCharType="begin"/>
        </w:r>
        <w:r>
          <w:rPr>
            <w:noProof/>
            <w:webHidden/>
          </w:rPr>
          <w:instrText xml:space="preserve"> PAGEREF _Toc105528007 \h </w:instrText>
        </w:r>
        <w:r>
          <w:rPr>
            <w:noProof/>
            <w:webHidden/>
          </w:rPr>
        </w:r>
        <w:r>
          <w:rPr>
            <w:noProof/>
            <w:webHidden/>
          </w:rPr>
          <w:fldChar w:fldCharType="separate"/>
        </w:r>
        <w:r w:rsidR="00B07ADB">
          <w:rPr>
            <w:noProof/>
            <w:webHidden/>
          </w:rPr>
          <w:t>11</w:t>
        </w:r>
        <w:r>
          <w:rPr>
            <w:noProof/>
            <w:webHidden/>
          </w:rPr>
          <w:fldChar w:fldCharType="end"/>
        </w:r>
      </w:hyperlink>
    </w:p>
    <w:p w14:paraId="7C9CFA9A" w14:textId="7E197531"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08" w:history="1">
        <w:r w:rsidRPr="00D92C00">
          <w:rPr>
            <w:rStyle w:val="Hyperlink"/>
            <w:noProof/>
          </w:rPr>
          <w:t>Figuur 6 V-model</w:t>
        </w:r>
        <w:r>
          <w:rPr>
            <w:noProof/>
            <w:webHidden/>
          </w:rPr>
          <w:tab/>
        </w:r>
        <w:r>
          <w:rPr>
            <w:noProof/>
            <w:webHidden/>
          </w:rPr>
          <w:fldChar w:fldCharType="begin"/>
        </w:r>
        <w:r>
          <w:rPr>
            <w:noProof/>
            <w:webHidden/>
          </w:rPr>
          <w:instrText xml:space="preserve"> PAGEREF _Toc105528008 \h </w:instrText>
        </w:r>
        <w:r>
          <w:rPr>
            <w:noProof/>
            <w:webHidden/>
          </w:rPr>
        </w:r>
        <w:r>
          <w:rPr>
            <w:noProof/>
            <w:webHidden/>
          </w:rPr>
          <w:fldChar w:fldCharType="separate"/>
        </w:r>
        <w:r w:rsidR="00B07ADB">
          <w:rPr>
            <w:noProof/>
            <w:webHidden/>
          </w:rPr>
          <w:t>13</w:t>
        </w:r>
        <w:r>
          <w:rPr>
            <w:noProof/>
            <w:webHidden/>
          </w:rPr>
          <w:fldChar w:fldCharType="end"/>
        </w:r>
      </w:hyperlink>
    </w:p>
    <w:p w14:paraId="2D46E420" w14:textId="10A218BC"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09" w:history="1">
        <w:r w:rsidRPr="00D92C00">
          <w:rPr>
            <w:rStyle w:val="Hyperlink"/>
            <w:noProof/>
          </w:rPr>
          <w:t>Figuur 7 BBV STM32H7 level 1</w:t>
        </w:r>
        <w:r>
          <w:rPr>
            <w:noProof/>
            <w:webHidden/>
          </w:rPr>
          <w:tab/>
        </w:r>
        <w:r>
          <w:rPr>
            <w:noProof/>
            <w:webHidden/>
          </w:rPr>
          <w:fldChar w:fldCharType="begin"/>
        </w:r>
        <w:r>
          <w:rPr>
            <w:noProof/>
            <w:webHidden/>
          </w:rPr>
          <w:instrText xml:space="preserve"> PAGEREF _Toc105528009 \h </w:instrText>
        </w:r>
        <w:r>
          <w:rPr>
            <w:noProof/>
            <w:webHidden/>
          </w:rPr>
        </w:r>
        <w:r>
          <w:rPr>
            <w:noProof/>
            <w:webHidden/>
          </w:rPr>
          <w:fldChar w:fldCharType="separate"/>
        </w:r>
        <w:r w:rsidR="00B07ADB">
          <w:rPr>
            <w:noProof/>
            <w:webHidden/>
          </w:rPr>
          <w:t>14</w:t>
        </w:r>
        <w:r>
          <w:rPr>
            <w:noProof/>
            <w:webHidden/>
          </w:rPr>
          <w:fldChar w:fldCharType="end"/>
        </w:r>
      </w:hyperlink>
    </w:p>
    <w:p w14:paraId="13AA74F9" w14:textId="2DCF7075"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10" w:history="1">
        <w:r w:rsidRPr="00D92C00">
          <w:rPr>
            <w:rStyle w:val="Hyperlink"/>
            <w:noProof/>
            <w:lang w:val="en-GB"/>
          </w:rPr>
          <w:t>Figuur 8 BBV Cortex-M7 level 2</w:t>
        </w:r>
        <w:r>
          <w:rPr>
            <w:noProof/>
            <w:webHidden/>
          </w:rPr>
          <w:tab/>
        </w:r>
        <w:r>
          <w:rPr>
            <w:noProof/>
            <w:webHidden/>
          </w:rPr>
          <w:fldChar w:fldCharType="begin"/>
        </w:r>
        <w:r>
          <w:rPr>
            <w:noProof/>
            <w:webHidden/>
          </w:rPr>
          <w:instrText xml:space="preserve"> PAGEREF _Toc105528010 \h </w:instrText>
        </w:r>
        <w:r>
          <w:rPr>
            <w:noProof/>
            <w:webHidden/>
          </w:rPr>
        </w:r>
        <w:r>
          <w:rPr>
            <w:noProof/>
            <w:webHidden/>
          </w:rPr>
          <w:fldChar w:fldCharType="separate"/>
        </w:r>
        <w:r w:rsidR="00B07ADB">
          <w:rPr>
            <w:noProof/>
            <w:webHidden/>
          </w:rPr>
          <w:t>15</w:t>
        </w:r>
        <w:r>
          <w:rPr>
            <w:noProof/>
            <w:webHidden/>
          </w:rPr>
          <w:fldChar w:fldCharType="end"/>
        </w:r>
      </w:hyperlink>
    </w:p>
    <w:p w14:paraId="0D5623AA" w14:textId="20C39F3E"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11" w:history="1">
        <w:r w:rsidRPr="00D92C00">
          <w:rPr>
            <w:rStyle w:val="Hyperlink"/>
            <w:noProof/>
            <w:lang w:val="en-GB"/>
          </w:rPr>
          <w:t>Figuur 9 BBV Cortex-M4 level 2</w:t>
        </w:r>
        <w:r>
          <w:rPr>
            <w:noProof/>
            <w:webHidden/>
          </w:rPr>
          <w:tab/>
        </w:r>
        <w:r>
          <w:rPr>
            <w:noProof/>
            <w:webHidden/>
          </w:rPr>
          <w:fldChar w:fldCharType="begin"/>
        </w:r>
        <w:r>
          <w:rPr>
            <w:noProof/>
            <w:webHidden/>
          </w:rPr>
          <w:instrText xml:space="preserve"> PAGEREF _Toc105528011 \h </w:instrText>
        </w:r>
        <w:r>
          <w:rPr>
            <w:noProof/>
            <w:webHidden/>
          </w:rPr>
        </w:r>
        <w:r>
          <w:rPr>
            <w:noProof/>
            <w:webHidden/>
          </w:rPr>
          <w:fldChar w:fldCharType="separate"/>
        </w:r>
        <w:r w:rsidR="00B07ADB">
          <w:rPr>
            <w:noProof/>
            <w:webHidden/>
          </w:rPr>
          <w:t>16</w:t>
        </w:r>
        <w:r>
          <w:rPr>
            <w:noProof/>
            <w:webHidden/>
          </w:rPr>
          <w:fldChar w:fldCharType="end"/>
        </w:r>
      </w:hyperlink>
    </w:p>
    <w:p w14:paraId="3CA2F4DE" w14:textId="019B566B"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12" w:history="1">
        <w:r w:rsidRPr="00D92C00">
          <w:rPr>
            <w:rStyle w:val="Hyperlink"/>
            <w:noProof/>
            <w:lang w:val="en-GB"/>
          </w:rPr>
          <w:t>Figuur 10 BBV Motor controller level 3</w:t>
        </w:r>
        <w:r>
          <w:rPr>
            <w:noProof/>
            <w:webHidden/>
          </w:rPr>
          <w:tab/>
        </w:r>
        <w:r>
          <w:rPr>
            <w:noProof/>
            <w:webHidden/>
          </w:rPr>
          <w:fldChar w:fldCharType="begin"/>
        </w:r>
        <w:r>
          <w:rPr>
            <w:noProof/>
            <w:webHidden/>
          </w:rPr>
          <w:instrText xml:space="preserve"> PAGEREF _Toc105528012 \h </w:instrText>
        </w:r>
        <w:r>
          <w:rPr>
            <w:noProof/>
            <w:webHidden/>
          </w:rPr>
        </w:r>
        <w:r>
          <w:rPr>
            <w:noProof/>
            <w:webHidden/>
          </w:rPr>
          <w:fldChar w:fldCharType="separate"/>
        </w:r>
        <w:r w:rsidR="00B07ADB">
          <w:rPr>
            <w:noProof/>
            <w:webHidden/>
          </w:rPr>
          <w:t>17</w:t>
        </w:r>
        <w:r>
          <w:rPr>
            <w:noProof/>
            <w:webHidden/>
          </w:rPr>
          <w:fldChar w:fldCharType="end"/>
        </w:r>
      </w:hyperlink>
    </w:p>
    <w:p w14:paraId="5298C6C2" w14:textId="556548CE"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13" w:history="1">
        <w:r w:rsidRPr="00D92C00">
          <w:rPr>
            <w:rStyle w:val="Hyperlink"/>
            <w:noProof/>
            <w:lang w:val="en-GB"/>
          </w:rPr>
          <w:t>Figuur 11 BBV Coin color seperator level 3</w:t>
        </w:r>
        <w:r>
          <w:rPr>
            <w:noProof/>
            <w:webHidden/>
          </w:rPr>
          <w:tab/>
        </w:r>
        <w:r>
          <w:rPr>
            <w:noProof/>
            <w:webHidden/>
          </w:rPr>
          <w:fldChar w:fldCharType="begin"/>
        </w:r>
        <w:r>
          <w:rPr>
            <w:noProof/>
            <w:webHidden/>
          </w:rPr>
          <w:instrText xml:space="preserve"> PAGEREF _Toc105528013 \h </w:instrText>
        </w:r>
        <w:r>
          <w:rPr>
            <w:noProof/>
            <w:webHidden/>
          </w:rPr>
        </w:r>
        <w:r>
          <w:rPr>
            <w:noProof/>
            <w:webHidden/>
          </w:rPr>
          <w:fldChar w:fldCharType="separate"/>
        </w:r>
        <w:r w:rsidR="00B07ADB">
          <w:rPr>
            <w:noProof/>
            <w:webHidden/>
          </w:rPr>
          <w:t>18</w:t>
        </w:r>
        <w:r>
          <w:rPr>
            <w:noProof/>
            <w:webHidden/>
          </w:rPr>
          <w:fldChar w:fldCharType="end"/>
        </w:r>
      </w:hyperlink>
    </w:p>
    <w:p w14:paraId="4A0DDFB6" w14:textId="02061E86"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14" w:history="1">
        <w:r w:rsidRPr="00D92C00">
          <w:rPr>
            <w:rStyle w:val="Hyperlink"/>
            <w:noProof/>
            <w:lang w:val="en-GB"/>
          </w:rPr>
          <w:t>Figuur 12 BBV Coin picker level 3</w:t>
        </w:r>
        <w:r>
          <w:rPr>
            <w:noProof/>
            <w:webHidden/>
          </w:rPr>
          <w:tab/>
        </w:r>
        <w:r>
          <w:rPr>
            <w:noProof/>
            <w:webHidden/>
          </w:rPr>
          <w:fldChar w:fldCharType="begin"/>
        </w:r>
        <w:r>
          <w:rPr>
            <w:noProof/>
            <w:webHidden/>
          </w:rPr>
          <w:instrText xml:space="preserve"> PAGEREF _Toc105528014 \h </w:instrText>
        </w:r>
        <w:r>
          <w:rPr>
            <w:noProof/>
            <w:webHidden/>
          </w:rPr>
        </w:r>
        <w:r>
          <w:rPr>
            <w:noProof/>
            <w:webHidden/>
          </w:rPr>
          <w:fldChar w:fldCharType="separate"/>
        </w:r>
        <w:r w:rsidR="00B07ADB">
          <w:rPr>
            <w:noProof/>
            <w:webHidden/>
          </w:rPr>
          <w:t>18</w:t>
        </w:r>
        <w:r>
          <w:rPr>
            <w:noProof/>
            <w:webHidden/>
          </w:rPr>
          <w:fldChar w:fldCharType="end"/>
        </w:r>
      </w:hyperlink>
    </w:p>
    <w:p w14:paraId="114C1DCA" w14:textId="508DC6FB"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15" w:history="1">
        <w:r w:rsidRPr="00D92C00">
          <w:rPr>
            <w:rStyle w:val="Hyperlink"/>
            <w:noProof/>
          </w:rPr>
          <w:t>Figuur 13 State machine Cortex-M7</w:t>
        </w:r>
        <w:r>
          <w:rPr>
            <w:noProof/>
            <w:webHidden/>
          </w:rPr>
          <w:tab/>
        </w:r>
        <w:r>
          <w:rPr>
            <w:noProof/>
            <w:webHidden/>
          </w:rPr>
          <w:fldChar w:fldCharType="begin"/>
        </w:r>
        <w:r>
          <w:rPr>
            <w:noProof/>
            <w:webHidden/>
          </w:rPr>
          <w:instrText xml:space="preserve"> PAGEREF _Toc105528015 \h </w:instrText>
        </w:r>
        <w:r>
          <w:rPr>
            <w:noProof/>
            <w:webHidden/>
          </w:rPr>
        </w:r>
        <w:r>
          <w:rPr>
            <w:noProof/>
            <w:webHidden/>
          </w:rPr>
          <w:fldChar w:fldCharType="separate"/>
        </w:r>
        <w:r w:rsidR="00B07ADB">
          <w:rPr>
            <w:noProof/>
            <w:webHidden/>
          </w:rPr>
          <w:t>19</w:t>
        </w:r>
        <w:r>
          <w:rPr>
            <w:noProof/>
            <w:webHidden/>
          </w:rPr>
          <w:fldChar w:fldCharType="end"/>
        </w:r>
      </w:hyperlink>
    </w:p>
    <w:p w14:paraId="301F8B9A" w14:textId="1FE17977"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16" w:history="1">
        <w:r w:rsidRPr="00D92C00">
          <w:rPr>
            <w:rStyle w:val="Hyperlink"/>
            <w:noProof/>
          </w:rPr>
          <w:t>Figuur 14 State machine Cortex-M4</w:t>
        </w:r>
        <w:r>
          <w:rPr>
            <w:noProof/>
            <w:webHidden/>
          </w:rPr>
          <w:tab/>
        </w:r>
        <w:r>
          <w:rPr>
            <w:noProof/>
            <w:webHidden/>
          </w:rPr>
          <w:fldChar w:fldCharType="begin"/>
        </w:r>
        <w:r>
          <w:rPr>
            <w:noProof/>
            <w:webHidden/>
          </w:rPr>
          <w:instrText xml:space="preserve"> PAGEREF _Toc105528016 \h </w:instrText>
        </w:r>
        <w:r>
          <w:rPr>
            <w:noProof/>
            <w:webHidden/>
          </w:rPr>
        </w:r>
        <w:r>
          <w:rPr>
            <w:noProof/>
            <w:webHidden/>
          </w:rPr>
          <w:fldChar w:fldCharType="separate"/>
        </w:r>
        <w:r w:rsidR="00B07ADB">
          <w:rPr>
            <w:noProof/>
            <w:webHidden/>
          </w:rPr>
          <w:t>20</w:t>
        </w:r>
        <w:r>
          <w:rPr>
            <w:noProof/>
            <w:webHidden/>
          </w:rPr>
          <w:fldChar w:fldCharType="end"/>
        </w:r>
      </w:hyperlink>
    </w:p>
    <w:p w14:paraId="453B55C8" w14:textId="43FA2CD9"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17" w:history="1">
        <w:r w:rsidRPr="00D92C00">
          <w:rPr>
            <w:rStyle w:val="Hyperlink"/>
            <w:noProof/>
          </w:rPr>
          <w:t>Figuur 15 Sequence diagram Robot move</w:t>
        </w:r>
        <w:r>
          <w:rPr>
            <w:noProof/>
            <w:webHidden/>
          </w:rPr>
          <w:tab/>
        </w:r>
        <w:r>
          <w:rPr>
            <w:noProof/>
            <w:webHidden/>
          </w:rPr>
          <w:fldChar w:fldCharType="begin"/>
        </w:r>
        <w:r>
          <w:rPr>
            <w:noProof/>
            <w:webHidden/>
          </w:rPr>
          <w:instrText xml:space="preserve"> PAGEREF _Toc105528017 \h </w:instrText>
        </w:r>
        <w:r>
          <w:rPr>
            <w:noProof/>
            <w:webHidden/>
          </w:rPr>
        </w:r>
        <w:r>
          <w:rPr>
            <w:noProof/>
            <w:webHidden/>
          </w:rPr>
          <w:fldChar w:fldCharType="separate"/>
        </w:r>
        <w:r w:rsidR="00B07ADB">
          <w:rPr>
            <w:noProof/>
            <w:webHidden/>
          </w:rPr>
          <w:t>21</w:t>
        </w:r>
        <w:r>
          <w:rPr>
            <w:noProof/>
            <w:webHidden/>
          </w:rPr>
          <w:fldChar w:fldCharType="end"/>
        </w:r>
      </w:hyperlink>
    </w:p>
    <w:p w14:paraId="1056B466" w14:textId="1AD1FD6E"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18" w:history="1">
        <w:r w:rsidRPr="00D92C00">
          <w:rPr>
            <w:rStyle w:val="Hyperlink"/>
            <w:noProof/>
          </w:rPr>
          <w:t>Figuur 16 Sequence diagram Human move</w:t>
        </w:r>
        <w:r>
          <w:rPr>
            <w:noProof/>
            <w:webHidden/>
          </w:rPr>
          <w:tab/>
        </w:r>
        <w:r>
          <w:rPr>
            <w:noProof/>
            <w:webHidden/>
          </w:rPr>
          <w:fldChar w:fldCharType="begin"/>
        </w:r>
        <w:r>
          <w:rPr>
            <w:noProof/>
            <w:webHidden/>
          </w:rPr>
          <w:instrText xml:space="preserve"> PAGEREF _Toc105528018 \h </w:instrText>
        </w:r>
        <w:r>
          <w:rPr>
            <w:noProof/>
            <w:webHidden/>
          </w:rPr>
        </w:r>
        <w:r>
          <w:rPr>
            <w:noProof/>
            <w:webHidden/>
          </w:rPr>
          <w:fldChar w:fldCharType="separate"/>
        </w:r>
        <w:r w:rsidR="00B07ADB">
          <w:rPr>
            <w:noProof/>
            <w:webHidden/>
          </w:rPr>
          <w:t>22</w:t>
        </w:r>
        <w:r>
          <w:rPr>
            <w:noProof/>
            <w:webHidden/>
          </w:rPr>
          <w:fldChar w:fldCharType="end"/>
        </w:r>
      </w:hyperlink>
    </w:p>
    <w:p w14:paraId="69535F41" w14:textId="2354929F"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19" w:history="1">
        <w:r w:rsidRPr="00D92C00">
          <w:rPr>
            <w:rStyle w:val="Hyperlink"/>
            <w:noProof/>
          </w:rPr>
          <w:t>Figuur 17 Sequence diagram Clean-up</w:t>
        </w:r>
        <w:r>
          <w:rPr>
            <w:noProof/>
            <w:webHidden/>
          </w:rPr>
          <w:tab/>
        </w:r>
        <w:r>
          <w:rPr>
            <w:noProof/>
            <w:webHidden/>
          </w:rPr>
          <w:fldChar w:fldCharType="begin"/>
        </w:r>
        <w:r>
          <w:rPr>
            <w:noProof/>
            <w:webHidden/>
          </w:rPr>
          <w:instrText xml:space="preserve"> PAGEREF _Toc105528019 \h </w:instrText>
        </w:r>
        <w:r>
          <w:rPr>
            <w:noProof/>
            <w:webHidden/>
          </w:rPr>
        </w:r>
        <w:r>
          <w:rPr>
            <w:noProof/>
            <w:webHidden/>
          </w:rPr>
          <w:fldChar w:fldCharType="separate"/>
        </w:r>
        <w:r w:rsidR="00B07ADB">
          <w:rPr>
            <w:noProof/>
            <w:webHidden/>
          </w:rPr>
          <w:t>23</w:t>
        </w:r>
        <w:r>
          <w:rPr>
            <w:noProof/>
            <w:webHidden/>
          </w:rPr>
          <w:fldChar w:fldCharType="end"/>
        </w:r>
      </w:hyperlink>
    </w:p>
    <w:p w14:paraId="3E7A3547" w14:textId="7FC09561"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20" w:history="1">
        <w:r w:rsidRPr="00D92C00">
          <w:rPr>
            <w:rStyle w:val="Hyperlink"/>
            <w:noProof/>
            <w:lang w:val="en-GB"/>
          </w:rPr>
          <w:t>Figuur 18 Sequence diagram return coin routine</w:t>
        </w:r>
        <w:r>
          <w:rPr>
            <w:noProof/>
            <w:webHidden/>
          </w:rPr>
          <w:tab/>
        </w:r>
        <w:r>
          <w:rPr>
            <w:noProof/>
            <w:webHidden/>
          </w:rPr>
          <w:fldChar w:fldCharType="begin"/>
        </w:r>
        <w:r>
          <w:rPr>
            <w:noProof/>
            <w:webHidden/>
          </w:rPr>
          <w:instrText xml:space="preserve"> PAGEREF _Toc105528020 \h </w:instrText>
        </w:r>
        <w:r>
          <w:rPr>
            <w:noProof/>
            <w:webHidden/>
          </w:rPr>
        </w:r>
        <w:r>
          <w:rPr>
            <w:noProof/>
            <w:webHidden/>
          </w:rPr>
          <w:fldChar w:fldCharType="separate"/>
        </w:r>
        <w:r w:rsidR="00B07ADB">
          <w:rPr>
            <w:noProof/>
            <w:webHidden/>
          </w:rPr>
          <w:t>24</w:t>
        </w:r>
        <w:r>
          <w:rPr>
            <w:noProof/>
            <w:webHidden/>
          </w:rPr>
          <w:fldChar w:fldCharType="end"/>
        </w:r>
      </w:hyperlink>
    </w:p>
    <w:p w14:paraId="715AB783" w14:textId="30A20EB2"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21" w:history="1">
        <w:r w:rsidRPr="00D92C00">
          <w:rPr>
            <w:rStyle w:val="Hyperlink"/>
            <w:noProof/>
          </w:rPr>
          <w:t>Figuur 19 NUCLEO-H755ZI-Q</w:t>
        </w:r>
        <w:r>
          <w:rPr>
            <w:noProof/>
            <w:webHidden/>
          </w:rPr>
          <w:tab/>
        </w:r>
        <w:r>
          <w:rPr>
            <w:noProof/>
            <w:webHidden/>
          </w:rPr>
          <w:fldChar w:fldCharType="begin"/>
        </w:r>
        <w:r>
          <w:rPr>
            <w:noProof/>
            <w:webHidden/>
          </w:rPr>
          <w:instrText xml:space="preserve"> PAGEREF _Toc105528021 \h </w:instrText>
        </w:r>
        <w:r>
          <w:rPr>
            <w:noProof/>
            <w:webHidden/>
          </w:rPr>
        </w:r>
        <w:r>
          <w:rPr>
            <w:noProof/>
            <w:webHidden/>
          </w:rPr>
          <w:fldChar w:fldCharType="separate"/>
        </w:r>
        <w:r w:rsidR="00B07ADB">
          <w:rPr>
            <w:noProof/>
            <w:webHidden/>
          </w:rPr>
          <w:t>25</w:t>
        </w:r>
        <w:r>
          <w:rPr>
            <w:noProof/>
            <w:webHidden/>
          </w:rPr>
          <w:fldChar w:fldCharType="end"/>
        </w:r>
      </w:hyperlink>
    </w:p>
    <w:p w14:paraId="403F0ACF" w14:textId="1C406F0C"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22" w:history="1">
        <w:r w:rsidRPr="00D92C00">
          <w:rPr>
            <w:rStyle w:val="Hyperlink"/>
            <w:noProof/>
            <w:lang w:val="en-GB"/>
          </w:rPr>
          <w:t>Figuur 20 pin-out STM32H755ZITx</w:t>
        </w:r>
        <w:r>
          <w:rPr>
            <w:noProof/>
            <w:webHidden/>
          </w:rPr>
          <w:tab/>
        </w:r>
        <w:r>
          <w:rPr>
            <w:noProof/>
            <w:webHidden/>
          </w:rPr>
          <w:fldChar w:fldCharType="begin"/>
        </w:r>
        <w:r>
          <w:rPr>
            <w:noProof/>
            <w:webHidden/>
          </w:rPr>
          <w:instrText xml:space="preserve"> PAGEREF _Toc105528022 \h </w:instrText>
        </w:r>
        <w:r>
          <w:rPr>
            <w:noProof/>
            <w:webHidden/>
          </w:rPr>
        </w:r>
        <w:r>
          <w:rPr>
            <w:noProof/>
            <w:webHidden/>
          </w:rPr>
          <w:fldChar w:fldCharType="separate"/>
        </w:r>
        <w:r w:rsidR="00B07ADB">
          <w:rPr>
            <w:noProof/>
            <w:webHidden/>
          </w:rPr>
          <w:t>26</w:t>
        </w:r>
        <w:r>
          <w:rPr>
            <w:noProof/>
            <w:webHidden/>
          </w:rPr>
          <w:fldChar w:fldCharType="end"/>
        </w:r>
      </w:hyperlink>
    </w:p>
    <w:p w14:paraId="4D8E8888" w14:textId="28568799"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r:id="rId11" w:anchor="_Toc105528023" w:history="1">
        <w:r w:rsidRPr="00D92C00">
          <w:rPr>
            <w:rStyle w:val="Hyperlink"/>
            <w:noProof/>
          </w:rPr>
          <w:t>Figuur 21 Hardware lay-out 4-op-1-rij met STM32H7</w:t>
        </w:r>
        <w:r>
          <w:rPr>
            <w:noProof/>
            <w:webHidden/>
          </w:rPr>
          <w:tab/>
        </w:r>
        <w:r>
          <w:rPr>
            <w:noProof/>
            <w:webHidden/>
          </w:rPr>
          <w:fldChar w:fldCharType="begin"/>
        </w:r>
        <w:r>
          <w:rPr>
            <w:noProof/>
            <w:webHidden/>
          </w:rPr>
          <w:instrText xml:space="preserve"> PAGEREF _Toc105528023 \h </w:instrText>
        </w:r>
        <w:r>
          <w:rPr>
            <w:noProof/>
            <w:webHidden/>
          </w:rPr>
        </w:r>
        <w:r>
          <w:rPr>
            <w:noProof/>
            <w:webHidden/>
          </w:rPr>
          <w:fldChar w:fldCharType="separate"/>
        </w:r>
        <w:r w:rsidR="00B07ADB">
          <w:rPr>
            <w:noProof/>
            <w:webHidden/>
          </w:rPr>
          <w:t>28</w:t>
        </w:r>
        <w:r>
          <w:rPr>
            <w:noProof/>
            <w:webHidden/>
          </w:rPr>
          <w:fldChar w:fldCharType="end"/>
        </w:r>
      </w:hyperlink>
    </w:p>
    <w:p w14:paraId="7018A15F" w14:textId="086782C7"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24" w:history="1">
        <w:r w:rsidRPr="00D92C00">
          <w:rPr>
            <w:rStyle w:val="Hyperlink"/>
            <w:noProof/>
          </w:rPr>
          <w:t>Figuur 22 Master-minion verhouding</w:t>
        </w:r>
        <w:r>
          <w:rPr>
            <w:noProof/>
            <w:webHidden/>
          </w:rPr>
          <w:tab/>
        </w:r>
        <w:r>
          <w:rPr>
            <w:noProof/>
            <w:webHidden/>
          </w:rPr>
          <w:fldChar w:fldCharType="begin"/>
        </w:r>
        <w:r>
          <w:rPr>
            <w:noProof/>
            <w:webHidden/>
          </w:rPr>
          <w:instrText xml:space="preserve"> PAGEREF _Toc105528024 \h </w:instrText>
        </w:r>
        <w:r>
          <w:rPr>
            <w:noProof/>
            <w:webHidden/>
          </w:rPr>
        </w:r>
        <w:r>
          <w:rPr>
            <w:noProof/>
            <w:webHidden/>
          </w:rPr>
          <w:fldChar w:fldCharType="separate"/>
        </w:r>
        <w:r w:rsidR="00B07ADB">
          <w:rPr>
            <w:noProof/>
            <w:webHidden/>
          </w:rPr>
          <w:t>29</w:t>
        </w:r>
        <w:r>
          <w:rPr>
            <w:noProof/>
            <w:webHidden/>
          </w:rPr>
          <w:fldChar w:fldCharType="end"/>
        </w:r>
      </w:hyperlink>
    </w:p>
    <w:p w14:paraId="7BF39CCA" w14:textId="4DDE601D"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25" w:history="1">
        <w:r w:rsidRPr="00D92C00">
          <w:rPr>
            <w:rStyle w:val="Hyperlink"/>
            <w:noProof/>
          </w:rPr>
          <w:t>Figuur 23 IBD game controller</w:t>
        </w:r>
        <w:r>
          <w:rPr>
            <w:noProof/>
            <w:webHidden/>
          </w:rPr>
          <w:tab/>
        </w:r>
        <w:r>
          <w:rPr>
            <w:noProof/>
            <w:webHidden/>
          </w:rPr>
          <w:fldChar w:fldCharType="begin"/>
        </w:r>
        <w:r>
          <w:rPr>
            <w:noProof/>
            <w:webHidden/>
          </w:rPr>
          <w:instrText xml:space="preserve"> PAGEREF _Toc105528025 \h </w:instrText>
        </w:r>
        <w:r>
          <w:rPr>
            <w:noProof/>
            <w:webHidden/>
          </w:rPr>
        </w:r>
        <w:r>
          <w:rPr>
            <w:noProof/>
            <w:webHidden/>
          </w:rPr>
          <w:fldChar w:fldCharType="separate"/>
        </w:r>
        <w:r w:rsidR="00B07ADB">
          <w:rPr>
            <w:noProof/>
            <w:webHidden/>
          </w:rPr>
          <w:t>30</w:t>
        </w:r>
        <w:r>
          <w:rPr>
            <w:noProof/>
            <w:webHidden/>
          </w:rPr>
          <w:fldChar w:fldCharType="end"/>
        </w:r>
      </w:hyperlink>
    </w:p>
    <w:p w14:paraId="4BD2E526" w14:textId="6FE92B67"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26" w:history="1">
        <w:r w:rsidRPr="00D92C00">
          <w:rPr>
            <w:rStyle w:val="Hyperlink"/>
            <w:noProof/>
          </w:rPr>
          <w:t>Figuur 24 IBD Motor controller</w:t>
        </w:r>
        <w:r>
          <w:rPr>
            <w:noProof/>
            <w:webHidden/>
          </w:rPr>
          <w:tab/>
        </w:r>
        <w:r>
          <w:rPr>
            <w:noProof/>
            <w:webHidden/>
          </w:rPr>
          <w:fldChar w:fldCharType="begin"/>
        </w:r>
        <w:r>
          <w:rPr>
            <w:noProof/>
            <w:webHidden/>
          </w:rPr>
          <w:instrText xml:space="preserve"> PAGEREF _Toc105528026 \h </w:instrText>
        </w:r>
        <w:r>
          <w:rPr>
            <w:noProof/>
            <w:webHidden/>
          </w:rPr>
        </w:r>
        <w:r>
          <w:rPr>
            <w:noProof/>
            <w:webHidden/>
          </w:rPr>
          <w:fldChar w:fldCharType="separate"/>
        </w:r>
        <w:r w:rsidR="00B07ADB">
          <w:rPr>
            <w:noProof/>
            <w:webHidden/>
          </w:rPr>
          <w:t>31</w:t>
        </w:r>
        <w:r>
          <w:rPr>
            <w:noProof/>
            <w:webHidden/>
          </w:rPr>
          <w:fldChar w:fldCharType="end"/>
        </w:r>
      </w:hyperlink>
    </w:p>
    <w:p w14:paraId="74ADAEB4" w14:textId="4548F58F"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27" w:history="1">
        <w:r w:rsidRPr="00D92C00">
          <w:rPr>
            <w:rStyle w:val="Hyperlink"/>
            <w:noProof/>
          </w:rPr>
          <w:t>Figuur 25 IBD Coin color seperator</w:t>
        </w:r>
        <w:r>
          <w:rPr>
            <w:noProof/>
            <w:webHidden/>
          </w:rPr>
          <w:tab/>
        </w:r>
        <w:r>
          <w:rPr>
            <w:noProof/>
            <w:webHidden/>
          </w:rPr>
          <w:fldChar w:fldCharType="begin"/>
        </w:r>
        <w:r>
          <w:rPr>
            <w:noProof/>
            <w:webHidden/>
          </w:rPr>
          <w:instrText xml:space="preserve"> PAGEREF _Toc105528027 \h </w:instrText>
        </w:r>
        <w:r>
          <w:rPr>
            <w:noProof/>
            <w:webHidden/>
          </w:rPr>
        </w:r>
        <w:r>
          <w:rPr>
            <w:noProof/>
            <w:webHidden/>
          </w:rPr>
          <w:fldChar w:fldCharType="separate"/>
        </w:r>
        <w:r w:rsidR="00B07ADB">
          <w:rPr>
            <w:noProof/>
            <w:webHidden/>
          </w:rPr>
          <w:t>32</w:t>
        </w:r>
        <w:r>
          <w:rPr>
            <w:noProof/>
            <w:webHidden/>
          </w:rPr>
          <w:fldChar w:fldCharType="end"/>
        </w:r>
      </w:hyperlink>
    </w:p>
    <w:p w14:paraId="46142FAB" w14:textId="1CA28FED"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28" w:history="1">
        <w:r w:rsidRPr="00D92C00">
          <w:rPr>
            <w:rStyle w:val="Hyperlink"/>
            <w:noProof/>
          </w:rPr>
          <w:t>Figuur 26 IBD Coin picker</w:t>
        </w:r>
        <w:r>
          <w:rPr>
            <w:noProof/>
            <w:webHidden/>
          </w:rPr>
          <w:tab/>
        </w:r>
        <w:r>
          <w:rPr>
            <w:noProof/>
            <w:webHidden/>
          </w:rPr>
          <w:fldChar w:fldCharType="begin"/>
        </w:r>
        <w:r>
          <w:rPr>
            <w:noProof/>
            <w:webHidden/>
          </w:rPr>
          <w:instrText xml:space="preserve"> PAGEREF _Toc105528028 \h </w:instrText>
        </w:r>
        <w:r>
          <w:rPr>
            <w:noProof/>
            <w:webHidden/>
          </w:rPr>
        </w:r>
        <w:r>
          <w:rPr>
            <w:noProof/>
            <w:webHidden/>
          </w:rPr>
          <w:fldChar w:fldCharType="separate"/>
        </w:r>
        <w:r w:rsidR="00B07ADB">
          <w:rPr>
            <w:noProof/>
            <w:webHidden/>
          </w:rPr>
          <w:t>32</w:t>
        </w:r>
        <w:r>
          <w:rPr>
            <w:noProof/>
            <w:webHidden/>
          </w:rPr>
          <w:fldChar w:fldCharType="end"/>
        </w:r>
      </w:hyperlink>
    </w:p>
    <w:p w14:paraId="0F758BC4" w14:textId="56701F45"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29" w:history="1">
        <w:r w:rsidRPr="00D92C00">
          <w:rPr>
            <w:rStyle w:val="Hyperlink"/>
            <w:noProof/>
          </w:rPr>
          <w:t>Figuur 27 IBD Board opener</w:t>
        </w:r>
        <w:r>
          <w:rPr>
            <w:noProof/>
            <w:webHidden/>
          </w:rPr>
          <w:tab/>
        </w:r>
        <w:r>
          <w:rPr>
            <w:noProof/>
            <w:webHidden/>
          </w:rPr>
          <w:fldChar w:fldCharType="begin"/>
        </w:r>
        <w:r>
          <w:rPr>
            <w:noProof/>
            <w:webHidden/>
          </w:rPr>
          <w:instrText xml:space="preserve"> PAGEREF _Toc105528029 \h </w:instrText>
        </w:r>
        <w:r>
          <w:rPr>
            <w:noProof/>
            <w:webHidden/>
          </w:rPr>
        </w:r>
        <w:r>
          <w:rPr>
            <w:noProof/>
            <w:webHidden/>
          </w:rPr>
          <w:fldChar w:fldCharType="separate"/>
        </w:r>
        <w:r w:rsidR="00B07ADB">
          <w:rPr>
            <w:noProof/>
            <w:webHidden/>
          </w:rPr>
          <w:t>33</w:t>
        </w:r>
        <w:r>
          <w:rPr>
            <w:noProof/>
            <w:webHidden/>
          </w:rPr>
          <w:fldChar w:fldCharType="end"/>
        </w:r>
      </w:hyperlink>
    </w:p>
    <w:p w14:paraId="2B7F8D1C" w14:textId="29094411"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30" w:history="1">
        <w:r w:rsidRPr="00D92C00">
          <w:rPr>
            <w:rStyle w:val="Hyperlink"/>
            <w:noProof/>
          </w:rPr>
          <w:t>Figuur 28 IBD User detect</w:t>
        </w:r>
        <w:r>
          <w:rPr>
            <w:noProof/>
            <w:webHidden/>
          </w:rPr>
          <w:tab/>
        </w:r>
        <w:r>
          <w:rPr>
            <w:noProof/>
            <w:webHidden/>
          </w:rPr>
          <w:fldChar w:fldCharType="begin"/>
        </w:r>
        <w:r>
          <w:rPr>
            <w:noProof/>
            <w:webHidden/>
          </w:rPr>
          <w:instrText xml:space="preserve"> PAGEREF _Toc105528030 \h </w:instrText>
        </w:r>
        <w:r>
          <w:rPr>
            <w:noProof/>
            <w:webHidden/>
          </w:rPr>
        </w:r>
        <w:r>
          <w:rPr>
            <w:noProof/>
            <w:webHidden/>
          </w:rPr>
          <w:fldChar w:fldCharType="separate"/>
        </w:r>
        <w:r w:rsidR="00B07ADB">
          <w:rPr>
            <w:noProof/>
            <w:webHidden/>
          </w:rPr>
          <w:t>33</w:t>
        </w:r>
        <w:r>
          <w:rPr>
            <w:noProof/>
            <w:webHidden/>
          </w:rPr>
          <w:fldChar w:fldCharType="end"/>
        </w:r>
      </w:hyperlink>
    </w:p>
    <w:p w14:paraId="575539C5" w14:textId="03AB83FC"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31" w:history="1">
        <w:r w:rsidRPr="00D92C00">
          <w:rPr>
            <w:rStyle w:val="Hyperlink"/>
            <w:noProof/>
          </w:rPr>
          <w:t>Figuur 29 State machine met error handler</w:t>
        </w:r>
        <w:r>
          <w:rPr>
            <w:noProof/>
            <w:webHidden/>
          </w:rPr>
          <w:tab/>
        </w:r>
        <w:r>
          <w:rPr>
            <w:noProof/>
            <w:webHidden/>
          </w:rPr>
          <w:fldChar w:fldCharType="begin"/>
        </w:r>
        <w:r>
          <w:rPr>
            <w:noProof/>
            <w:webHidden/>
          </w:rPr>
          <w:instrText xml:space="preserve"> PAGEREF _Toc105528031 \h </w:instrText>
        </w:r>
        <w:r>
          <w:rPr>
            <w:noProof/>
            <w:webHidden/>
          </w:rPr>
        </w:r>
        <w:r>
          <w:rPr>
            <w:noProof/>
            <w:webHidden/>
          </w:rPr>
          <w:fldChar w:fldCharType="separate"/>
        </w:r>
        <w:r w:rsidR="00B07ADB">
          <w:rPr>
            <w:noProof/>
            <w:webHidden/>
          </w:rPr>
          <w:t>34</w:t>
        </w:r>
        <w:r>
          <w:rPr>
            <w:noProof/>
            <w:webHidden/>
          </w:rPr>
          <w:fldChar w:fldCharType="end"/>
        </w:r>
      </w:hyperlink>
    </w:p>
    <w:p w14:paraId="1D1B3A35" w14:textId="7B962928" w:rsidR="00CB63FF" w:rsidRDefault="002B7353" w:rsidP="00CB63FF">
      <w:pPr>
        <w:rPr>
          <w:lang w:val="en-GB"/>
        </w:rPr>
      </w:pPr>
      <w:r>
        <w:rPr>
          <w:lang w:val="en-GB"/>
        </w:rPr>
        <w:fldChar w:fldCharType="end"/>
      </w:r>
    </w:p>
    <w:p w14:paraId="4428D424" w14:textId="54079A08" w:rsidR="00DD1C03" w:rsidRPr="00847E3C" w:rsidRDefault="00DD1C03" w:rsidP="00CB63FF">
      <w:pPr>
        <w:rPr>
          <w:sz w:val="36"/>
          <w:szCs w:val="36"/>
          <w:lang w:val="en-GB"/>
        </w:rPr>
      </w:pPr>
      <w:r w:rsidRPr="00847E3C">
        <w:rPr>
          <w:sz w:val="36"/>
          <w:szCs w:val="36"/>
          <w:lang w:val="en-GB"/>
        </w:rPr>
        <w:t>Lijst met tabellen</w:t>
      </w:r>
    </w:p>
    <w:p w14:paraId="0827F574" w14:textId="369942EF" w:rsidR="00122599" w:rsidRDefault="002B7353">
      <w:pPr>
        <w:pStyle w:val="Lijstmetafbeeldingen"/>
        <w:tabs>
          <w:tab w:val="right" w:leader="dot" w:pos="9016"/>
        </w:tabs>
        <w:rPr>
          <w:rFonts w:asciiTheme="minorHAnsi" w:eastAsiaTheme="minorEastAsia" w:hAnsiTheme="minorHAnsi" w:cstheme="minorBidi"/>
          <w:noProof/>
          <w:sz w:val="22"/>
          <w:szCs w:val="22"/>
          <w:lang w:eastAsia="nl-NL"/>
        </w:rPr>
      </w:pPr>
      <w:r>
        <w:rPr>
          <w:lang w:val="en-GB"/>
        </w:rPr>
        <w:fldChar w:fldCharType="begin"/>
      </w:r>
      <w:r>
        <w:rPr>
          <w:lang w:val="en-GB"/>
        </w:rPr>
        <w:instrText xml:space="preserve"> TOC \h \z \c "Tabel" </w:instrText>
      </w:r>
      <w:r>
        <w:rPr>
          <w:lang w:val="en-GB"/>
        </w:rPr>
        <w:fldChar w:fldCharType="separate"/>
      </w:r>
      <w:hyperlink w:anchor="_Toc105528032" w:history="1">
        <w:r w:rsidR="00122599" w:rsidRPr="008325AF">
          <w:rPr>
            <w:rStyle w:val="Hyperlink"/>
            <w:noProof/>
          </w:rPr>
          <w:t>Tabel 1 Quality goals</w:t>
        </w:r>
        <w:r w:rsidR="00122599">
          <w:rPr>
            <w:noProof/>
            <w:webHidden/>
          </w:rPr>
          <w:tab/>
        </w:r>
        <w:r w:rsidR="00122599">
          <w:rPr>
            <w:noProof/>
            <w:webHidden/>
          </w:rPr>
          <w:fldChar w:fldCharType="begin"/>
        </w:r>
        <w:r w:rsidR="00122599">
          <w:rPr>
            <w:noProof/>
            <w:webHidden/>
          </w:rPr>
          <w:instrText xml:space="preserve"> PAGEREF _Toc105528032 \h </w:instrText>
        </w:r>
        <w:r w:rsidR="00122599">
          <w:rPr>
            <w:noProof/>
            <w:webHidden/>
          </w:rPr>
        </w:r>
        <w:r w:rsidR="00122599">
          <w:rPr>
            <w:noProof/>
            <w:webHidden/>
          </w:rPr>
          <w:fldChar w:fldCharType="separate"/>
        </w:r>
        <w:r w:rsidR="00B07ADB">
          <w:rPr>
            <w:noProof/>
            <w:webHidden/>
          </w:rPr>
          <w:t>6</w:t>
        </w:r>
        <w:r w:rsidR="00122599">
          <w:rPr>
            <w:noProof/>
            <w:webHidden/>
          </w:rPr>
          <w:fldChar w:fldCharType="end"/>
        </w:r>
      </w:hyperlink>
    </w:p>
    <w:p w14:paraId="000012B9" w14:textId="743C20AA"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33" w:history="1">
        <w:r w:rsidRPr="008325AF">
          <w:rPr>
            <w:rStyle w:val="Hyperlink"/>
            <w:noProof/>
          </w:rPr>
          <w:t>Tabel 2 Stakeholders</w:t>
        </w:r>
        <w:r>
          <w:rPr>
            <w:noProof/>
            <w:webHidden/>
          </w:rPr>
          <w:tab/>
        </w:r>
        <w:r>
          <w:rPr>
            <w:noProof/>
            <w:webHidden/>
          </w:rPr>
          <w:fldChar w:fldCharType="begin"/>
        </w:r>
        <w:r>
          <w:rPr>
            <w:noProof/>
            <w:webHidden/>
          </w:rPr>
          <w:instrText xml:space="preserve"> PAGEREF _Toc105528033 \h </w:instrText>
        </w:r>
        <w:r>
          <w:rPr>
            <w:noProof/>
            <w:webHidden/>
          </w:rPr>
        </w:r>
        <w:r>
          <w:rPr>
            <w:noProof/>
            <w:webHidden/>
          </w:rPr>
          <w:fldChar w:fldCharType="separate"/>
        </w:r>
        <w:r w:rsidR="00B07ADB">
          <w:rPr>
            <w:noProof/>
            <w:webHidden/>
          </w:rPr>
          <w:t>7</w:t>
        </w:r>
        <w:r>
          <w:rPr>
            <w:noProof/>
            <w:webHidden/>
          </w:rPr>
          <w:fldChar w:fldCharType="end"/>
        </w:r>
      </w:hyperlink>
    </w:p>
    <w:p w14:paraId="1DDB03CC" w14:textId="32A3BED0"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34" w:history="1">
        <w:r w:rsidRPr="008325AF">
          <w:rPr>
            <w:rStyle w:val="Hyperlink"/>
            <w:noProof/>
          </w:rPr>
          <w:t>Tabel 3 Architectuur beperkingen</w:t>
        </w:r>
        <w:r>
          <w:rPr>
            <w:noProof/>
            <w:webHidden/>
          </w:rPr>
          <w:tab/>
        </w:r>
        <w:r>
          <w:rPr>
            <w:noProof/>
            <w:webHidden/>
          </w:rPr>
          <w:fldChar w:fldCharType="begin"/>
        </w:r>
        <w:r>
          <w:rPr>
            <w:noProof/>
            <w:webHidden/>
          </w:rPr>
          <w:instrText xml:space="preserve"> PAGEREF _Toc105528034 \h </w:instrText>
        </w:r>
        <w:r>
          <w:rPr>
            <w:noProof/>
            <w:webHidden/>
          </w:rPr>
        </w:r>
        <w:r>
          <w:rPr>
            <w:noProof/>
            <w:webHidden/>
          </w:rPr>
          <w:fldChar w:fldCharType="separate"/>
        </w:r>
        <w:r w:rsidR="00B07ADB">
          <w:rPr>
            <w:noProof/>
            <w:webHidden/>
          </w:rPr>
          <w:t>8</w:t>
        </w:r>
        <w:r>
          <w:rPr>
            <w:noProof/>
            <w:webHidden/>
          </w:rPr>
          <w:fldChar w:fldCharType="end"/>
        </w:r>
      </w:hyperlink>
    </w:p>
    <w:p w14:paraId="762D729D" w14:textId="6639136E"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35" w:history="1">
        <w:r w:rsidRPr="008325AF">
          <w:rPr>
            <w:rStyle w:val="Hyperlink"/>
            <w:noProof/>
          </w:rPr>
          <w:t>Tabel 4 Beschrijving Project context</w:t>
        </w:r>
        <w:r>
          <w:rPr>
            <w:noProof/>
            <w:webHidden/>
          </w:rPr>
          <w:tab/>
        </w:r>
        <w:r>
          <w:rPr>
            <w:noProof/>
            <w:webHidden/>
          </w:rPr>
          <w:fldChar w:fldCharType="begin"/>
        </w:r>
        <w:r>
          <w:rPr>
            <w:noProof/>
            <w:webHidden/>
          </w:rPr>
          <w:instrText xml:space="preserve"> PAGEREF _Toc105528035 \h </w:instrText>
        </w:r>
        <w:r>
          <w:rPr>
            <w:noProof/>
            <w:webHidden/>
          </w:rPr>
        </w:r>
        <w:r>
          <w:rPr>
            <w:noProof/>
            <w:webHidden/>
          </w:rPr>
          <w:fldChar w:fldCharType="separate"/>
        </w:r>
        <w:r w:rsidR="00B07ADB">
          <w:rPr>
            <w:noProof/>
            <w:webHidden/>
          </w:rPr>
          <w:t>9</w:t>
        </w:r>
        <w:r>
          <w:rPr>
            <w:noProof/>
            <w:webHidden/>
          </w:rPr>
          <w:fldChar w:fldCharType="end"/>
        </w:r>
      </w:hyperlink>
    </w:p>
    <w:p w14:paraId="4892DFEE" w14:textId="65EE8C1D"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36" w:history="1">
        <w:r w:rsidRPr="008325AF">
          <w:rPr>
            <w:rStyle w:val="Hyperlink"/>
            <w:noProof/>
          </w:rPr>
          <w:t>Tabel 5 Beschrijving Systeem context</w:t>
        </w:r>
        <w:r>
          <w:rPr>
            <w:noProof/>
            <w:webHidden/>
          </w:rPr>
          <w:tab/>
        </w:r>
        <w:r>
          <w:rPr>
            <w:noProof/>
            <w:webHidden/>
          </w:rPr>
          <w:fldChar w:fldCharType="begin"/>
        </w:r>
        <w:r>
          <w:rPr>
            <w:noProof/>
            <w:webHidden/>
          </w:rPr>
          <w:instrText xml:space="preserve"> PAGEREF _Toc105528036 \h </w:instrText>
        </w:r>
        <w:r>
          <w:rPr>
            <w:noProof/>
            <w:webHidden/>
          </w:rPr>
        </w:r>
        <w:r>
          <w:rPr>
            <w:noProof/>
            <w:webHidden/>
          </w:rPr>
          <w:fldChar w:fldCharType="separate"/>
        </w:r>
        <w:r w:rsidR="00B07ADB">
          <w:rPr>
            <w:noProof/>
            <w:webHidden/>
          </w:rPr>
          <w:t>10</w:t>
        </w:r>
        <w:r>
          <w:rPr>
            <w:noProof/>
            <w:webHidden/>
          </w:rPr>
          <w:fldChar w:fldCharType="end"/>
        </w:r>
      </w:hyperlink>
    </w:p>
    <w:p w14:paraId="45A580B5" w14:textId="17DE6582"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37" w:history="1">
        <w:r w:rsidRPr="008325AF">
          <w:rPr>
            <w:rStyle w:val="Hyperlink"/>
            <w:noProof/>
          </w:rPr>
          <w:t>Tabel 6 Beschrijving Technical context</w:t>
        </w:r>
        <w:r>
          <w:rPr>
            <w:noProof/>
            <w:webHidden/>
          </w:rPr>
          <w:tab/>
        </w:r>
        <w:r>
          <w:rPr>
            <w:noProof/>
            <w:webHidden/>
          </w:rPr>
          <w:fldChar w:fldCharType="begin"/>
        </w:r>
        <w:r>
          <w:rPr>
            <w:noProof/>
            <w:webHidden/>
          </w:rPr>
          <w:instrText xml:space="preserve"> PAGEREF _Toc105528037 \h </w:instrText>
        </w:r>
        <w:r>
          <w:rPr>
            <w:noProof/>
            <w:webHidden/>
          </w:rPr>
        </w:r>
        <w:r>
          <w:rPr>
            <w:noProof/>
            <w:webHidden/>
          </w:rPr>
          <w:fldChar w:fldCharType="separate"/>
        </w:r>
        <w:r w:rsidR="00B07ADB">
          <w:rPr>
            <w:noProof/>
            <w:webHidden/>
          </w:rPr>
          <w:t>11</w:t>
        </w:r>
        <w:r>
          <w:rPr>
            <w:noProof/>
            <w:webHidden/>
          </w:rPr>
          <w:fldChar w:fldCharType="end"/>
        </w:r>
      </w:hyperlink>
    </w:p>
    <w:p w14:paraId="79477206" w14:textId="04B2BB63"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38" w:history="1">
        <w:r w:rsidRPr="008325AF">
          <w:rPr>
            <w:rStyle w:val="Hyperlink"/>
            <w:noProof/>
          </w:rPr>
          <w:t>Tabel 7 Oplossingstrategie</w:t>
        </w:r>
        <w:r>
          <w:rPr>
            <w:noProof/>
            <w:webHidden/>
          </w:rPr>
          <w:tab/>
        </w:r>
        <w:r>
          <w:rPr>
            <w:noProof/>
            <w:webHidden/>
          </w:rPr>
          <w:fldChar w:fldCharType="begin"/>
        </w:r>
        <w:r>
          <w:rPr>
            <w:noProof/>
            <w:webHidden/>
          </w:rPr>
          <w:instrText xml:space="preserve"> PAGEREF _Toc105528038 \h </w:instrText>
        </w:r>
        <w:r>
          <w:rPr>
            <w:noProof/>
            <w:webHidden/>
          </w:rPr>
        </w:r>
        <w:r>
          <w:rPr>
            <w:noProof/>
            <w:webHidden/>
          </w:rPr>
          <w:fldChar w:fldCharType="separate"/>
        </w:r>
        <w:r w:rsidR="00B07ADB">
          <w:rPr>
            <w:noProof/>
            <w:webHidden/>
          </w:rPr>
          <w:t>13</w:t>
        </w:r>
        <w:r>
          <w:rPr>
            <w:noProof/>
            <w:webHidden/>
          </w:rPr>
          <w:fldChar w:fldCharType="end"/>
        </w:r>
      </w:hyperlink>
    </w:p>
    <w:p w14:paraId="44EE3AF4" w14:textId="3425F53B"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39" w:history="1">
        <w:r w:rsidRPr="008325AF">
          <w:rPr>
            <w:rStyle w:val="Hyperlink"/>
            <w:noProof/>
          </w:rPr>
          <w:t>Tabel 8 Beschrijving BBV STM32H7 level 1</w:t>
        </w:r>
        <w:r>
          <w:rPr>
            <w:noProof/>
            <w:webHidden/>
          </w:rPr>
          <w:tab/>
        </w:r>
        <w:r>
          <w:rPr>
            <w:noProof/>
            <w:webHidden/>
          </w:rPr>
          <w:fldChar w:fldCharType="begin"/>
        </w:r>
        <w:r>
          <w:rPr>
            <w:noProof/>
            <w:webHidden/>
          </w:rPr>
          <w:instrText xml:space="preserve"> PAGEREF _Toc105528039 \h </w:instrText>
        </w:r>
        <w:r>
          <w:rPr>
            <w:noProof/>
            <w:webHidden/>
          </w:rPr>
        </w:r>
        <w:r>
          <w:rPr>
            <w:noProof/>
            <w:webHidden/>
          </w:rPr>
          <w:fldChar w:fldCharType="separate"/>
        </w:r>
        <w:r w:rsidR="00B07ADB">
          <w:rPr>
            <w:noProof/>
            <w:webHidden/>
          </w:rPr>
          <w:t>14</w:t>
        </w:r>
        <w:r>
          <w:rPr>
            <w:noProof/>
            <w:webHidden/>
          </w:rPr>
          <w:fldChar w:fldCharType="end"/>
        </w:r>
      </w:hyperlink>
    </w:p>
    <w:p w14:paraId="02587657" w14:textId="6D6E5348"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40" w:history="1">
        <w:r w:rsidRPr="008325AF">
          <w:rPr>
            <w:rStyle w:val="Hyperlink"/>
            <w:noProof/>
          </w:rPr>
          <w:t>Tabel 9 Beschrijving BBV Cortex-M7 level 2</w:t>
        </w:r>
        <w:r>
          <w:rPr>
            <w:noProof/>
            <w:webHidden/>
          </w:rPr>
          <w:tab/>
        </w:r>
        <w:r>
          <w:rPr>
            <w:noProof/>
            <w:webHidden/>
          </w:rPr>
          <w:fldChar w:fldCharType="begin"/>
        </w:r>
        <w:r>
          <w:rPr>
            <w:noProof/>
            <w:webHidden/>
          </w:rPr>
          <w:instrText xml:space="preserve"> PAGEREF _Toc105528040 \h </w:instrText>
        </w:r>
        <w:r>
          <w:rPr>
            <w:noProof/>
            <w:webHidden/>
          </w:rPr>
        </w:r>
        <w:r>
          <w:rPr>
            <w:noProof/>
            <w:webHidden/>
          </w:rPr>
          <w:fldChar w:fldCharType="separate"/>
        </w:r>
        <w:r w:rsidR="00B07ADB">
          <w:rPr>
            <w:noProof/>
            <w:webHidden/>
          </w:rPr>
          <w:t>15</w:t>
        </w:r>
        <w:r>
          <w:rPr>
            <w:noProof/>
            <w:webHidden/>
          </w:rPr>
          <w:fldChar w:fldCharType="end"/>
        </w:r>
      </w:hyperlink>
    </w:p>
    <w:p w14:paraId="16C096F7" w14:textId="41C4803E"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41" w:history="1">
        <w:r w:rsidRPr="008325AF">
          <w:rPr>
            <w:rStyle w:val="Hyperlink"/>
            <w:noProof/>
          </w:rPr>
          <w:t>Tabel 10 Beschrijving BBV Cortex-M4 level 2</w:t>
        </w:r>
        <w:r>
          <w:rPr>
            <w:noProof/>
            <w:webHidden/>
          </w:rPr>
          <w:tab/>
        </w:r>
        <w:r>
          <w:rPr>
            <w:noProof/>
            <w:webHidden/>
          </w:rPr>
          <w:fldChar w:fldCharType="begin"/>
        </w:r>
        <w:r>
          <w:rPr>
            <w:noProof/>
            <w:webHidden/>
          </w:rPr>
          <w:instrText xml:space="preserve"> PAGEREF _Toc105528041 \h </w:instrText>
        </w:r>
        <w:r>
          <w:rPr>
            <w:noProof/>
            <w:webHidden/>
          </w:rPr>
        </w:r>
        <w:r>
          <w:rPr>
            <w:noProof/>
            <w:webHidden/>
          </w:rPr>
          <w:fldChar w:fldCharType="separate"/>
        </w:r>
        <w:r w:rsidR="00B07ADB">
          <w:rPr>
            <w:noProof/>
            <w:webHidden/>
          </w:rPr>
          <w:t>16</w:t>
        </w:r>
        <w:r>
          <w:rPr>
            <w:noProof/>
            <w:webHidden/>
          </w:rPr>
          <w:fldChar w:fldCharType="end"/>
        </w:r>
      </w:hyperlink>
    </w:p>
    <w:p w14:paraId="756C2D6A" w14:textId="707FFE61"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42" w:history="1">
        <w:r w:rsidRPr="008325AF">
          <w:rPr>
            <w:rStyle w:val="Hyperlink"/>
            <w:noProof/>
          </w:rPr>
          <w:t>Tabel 11 Beschrijving BBV Motor controller level 3</w:t>
        </w:r>
        <w:r>
          <w:rPr>
            <w:noProof/>
            <w:webHidden/>
          </w:rPr>
          <w:tab/>
        </w:r>
        <w:r>
          <w:rPr>
            <w:noProof/>
            <w:webHidden/>
          </w:rPr>
          <w:fldChar w:fldCharType="begin"/>
        </w:r>
        <w:r>
          <w:rPr>
            <w:noProof/>
            <w:webHidden/>
          </w:rPr>
          <w:instrText xml:space="preserve"> PAGEREF _Toc105528042 \h </w:instrText>
        </w:r>
        <w:r>
          <w:rPr>
            <w:noProof/>
            <w:webHidden/>
          </w:rPr>
        </w:r>
        <w:r>
          <w:rPr>
            <w:noProof/>
            <w:webHidden/>
          </w:rPr>
          <w:fldChar w:fldCharType="separate"/>
        </w:r>
        <w:r w:rsidR="00B07ADB">
          <w:rPr>
            <w:noProof/>
            <w:webHidden/>
          </w:rPr>
          <w:t>17</w:t>
        </w:r>
        <w:r>
          <w:rPr>
            <w:noProof/>
            <w:webHidden/>
          </w:rPr>
          <w:fldChar w:fldCharType="end"/>
        </w:r>
      </w:hyperlink>
    </w:p>
    <w:p w14:paraId="52172861" w14:textId="5C067B6D"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43" w:history="1">
        <w:r w:rsidRPr="008325AF">
          <w:rPr>
            <w:rStyle w:val="Hyperlink"/>
            <w:noProof/>
          </w:rPr>
          <w:t>Tabel 12 Beschrijving BBV Coin color seperator level 3</w:t>
        </w:r>
        <w:r>
          <w:rPr>
            <w:noProof/>
            <w:webHidden/>
          </w:rPr>
          <w:tab/>
        </w:r>
        <w:r>
          <w:rPr>
            <w:noProof/>
            <w:webHidden/>
          </w:rPr>
          <w:fldChar w:fldCharType="begin"/>
        </w:r>
        <w:r>
          <w:rPr>
            <w:noProof/>
            <w:webHidden/>
          </w:rPr>
          <w:instrText xml:space="preserve"> PAGEREF _Toc105528043 \h </w:instrText>
        </w:r>
        <w:r>
          <w:rPr>
            <w:noProof/>
            <w:webHidden/>
          </w:rPr>
        </w:r>
        <w:r>
          <w:rPr>
            <w:noProof/>
            <w:webHidden/>
          </w:rPr>
          <w:fldChar w:fldCharType="separate"/>
        </w:r>
        <w:r w:rsidR="00B07ADB">
          <w:rPr>
            <w:noProof/>
            <w:webHidden/>
          </w:rPr>
          <w:t>18</w:t>
        </w:r>
        <w:r>
          <w:rPr>
            <w:noProof/>
            <w:webHidden/>
          </w:rPr>
          <w:fldChar w:fldCharType="end"/>
        </w:r>
      </w:hyperlink>
    </w:p>
    <w:p w14:paraId="5D74E83B" w14:textId="1869426E"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44" w:history="1">
        <w:r w:rsidRPr="008325AF">
          <w:rPr>
            <w:rStyle w:val="Hyperlink"/>
            <w:noProof/>
          </w:rPr>
          <w:t>Tabel 13 Beschrijving BBV Coin picker level 3</w:t>
        </w:r>
        <w:r>
          <w:rPr>
            <w:noProof/>
            <w:webHidden/>
          </w:rPr>
          <w:tab/>
        </w:r>
        <w:r>
          <w:rPr>
            <w:noProof/>
            <w:webHidden/>
          </w:rPr>
          <w:fldChar w:fldCharType="begin"/>
        </w:r>
        <w:r>
          <w:rPr>
            <w:noProof/>
            <w:webHidden/>
          </w:rPr>
          <w:instrText xml:space="preserve"> PAGEREF _Toc105528044 \h </w:instrText>
        </w:r>
        <w:r>
          <w:rPr>
            <w:noProof/>
            <w:webHidden/>
          </w:rPr>
        </w:r>
        <w:r>
          <w:rPr>
            <w:noProof/>
            <w:webHidden/>
          </w:rPr>
          <w:fldChar w:fldCharType="separate"/>
        </w:r>
        <w:r w:rsidR="00B07ADB">
          <w:rPr>
            <w:noProof/>
            <w:webHidden/>
          </w:rPr>
          <w:t>18</w:t>
        </w:r>
        <w:r>
          <w:rPr>
            <w:noProof/>
            <w:webHidden/>
          </w:rPr>
          <w:fldChar w:fldCharType="end"/>
        </w:r>
      </w:hyperlink>
    </w:p>
    <w:p w14:paraId="68FDF4DA" w14:textId="6C26D048" w:rsidR="00122599" w:rsidRDefault="00122599">
      <w:pPr>
        <w:pStyle w:val="Lijstmetafbeeldingen"/>
        <w:tabs>
          <w:tab w:val="right" w:leader="dot" w:pos="9016"/>
        </w:tabs>
        <w:rPr>
          <w:rFonts w:asciiTheme="minorHAnsi" w:eastAsiaTheme="minorEastAsia" w:hAnsiTheme="minorHAnsi" w:cstheme="minorBidi"/>
          <w:noProof/>
          <w:sz w:val="22"/>
          <w:szCs w:val="22"/>
          <w:lang w:eastAsia="nl-NL"/>
        </w:rPr>
      </w:pPr>
      <w:hyperlink w:anchor="_Toc105528045" w:history="1">
        <w:r w:rsidRPr="008325AF">
          <w:rPr>
            <w:rStyle w:val="Hyperlink"/>
            <w:noProof/>
            <w:lang w:val="en-GB"/>
          </w:rPr>
          <w:t>Tabel 14 pin-out tabel</w:t>
        </w:r>
        <w:r>
          <w:rPr>
            <w:noProof/>
            <w:webHidden/>
          </w:rPr>
          <w:tab/>
        </w:r>
        <w:r>
          <w:rPr>
            <w:noProof/>
            <w:webHidden/>
          </w:rPr>
          <w:fldChar w:fldCharType="begin"/>
        </w:r>
        <w:r>
          <w:rPr>
            <w:noProof/>
            <w:webHidden/>
          </w:rPr>
          <w:instrText xml:space="preserve"> PAGEREF _Toc105528045 \h </w:instrText>
        </w:r>
        <w:r>
          <w:rPr>
            <w:noProof/>
            <w:webHidden/>
          </w:rPr>
        </w:r>
        <w:r>
          <w:rPr>
            <w:noProof/>
            <w:webHidden/>
          </w:rPr>
          <w:fldChar w:fldCharType="separate"/>
        </w:r>
        <w:r w:rsidR="00B07ADB">
          <w:rPr>
            <w:noProof/>
            <w:webHidden/>
          </w:rPr>
          <w:t>26</w:t>
        </w:r>
        <w:r>
          <w:rPr>
            <w:noProof/>
            <w:webHidden/>
          </w:rPr>
          <w:fldChar w:fldCharType="end"/>
        </w:r>
      </w:hyperlink>
    </w:p>
    <w:p w14:paraId="1BB7EE8A" w14:textId="71A72BBB" w:rsidR="002B7353" w:rsidRPr="002E7F40" w:rsidRDefault="002B7353" w:rsidP="00CB63FF">
      <w:pPr>
        <w:rPr>
          <w:lang w:val="en-GB"/>
        </w:rPr>
      </w:pPr>
      <w:r>
        <w:rPr>
          <w:lang w:val="en-GB"/>
        </w:rPr>
        <w:fldChar w:fldCharType="end"/>
      </w:r>
    </w:p>
    <w:p w14:paraId="17E95FA6" w14:textId="049AE7A2" w:rsidR="00846F42" w:rsidRDefault="00846F42" w:rsidP="00846F42">
      <w:pPr>
        <w:pStyle w:val="Kop1"/>
      </w:pPr>
      <w:bookmarkStart w:id="3" w:name="section-introduction-and-goals"/>
      <w:bookmarkStart w:id="4" w:name="_Toc105087773"/>
      <w:bookmarkStart w:id="5" w:name="_Toc105088001"/>
      <w:bookmarkStart w:id="6" w:name="_Toc105088077"/>
      <w:bookmarkStart w:id="7" w:name="_Hlk20208431"/>
      <w:bookmarkStart w:id="8" w:name="_Toc105527966"/>
      <w:bookmarkEnd w:id="0"/>
      <w:r w:rsidRPr="00C04BCE">
        <w:lastRenderedPageBreak/>
        <w:t>I</w:t>
      </w:r>
      <w:r w:rsidR="00C04BCE">
        <w:t xml:space="preserve">ntroductie en </w:t>
      </w:r>
      <w:r w:rsidR="001751EB" w:rsidRPr="00C04BCE">
        <w:t>g</w:t>
      </w:r>
      <w:r w:rsidRPr="00C04BCE">
        <w:t>oals</w:t>
      </w:r>
      <w:bookmarkEnd w:id="3"/>
      <w:bookmarkEnd w:id="4"/>
      <w:bookmarkEnd w:id="5"/>
      <w:bookmarkEnd w:id="6"/>
      <w:bookmarkEnd w:id="8"/>
    </w:p>
    <w:p w14:paraId="45B4EAB9" w14:textId="78326033" w:rsidR="00CA6B64" w:rsidRDefault="00CA6B64" w:rsidP="00CA6B64">
      <w:r w:rsidRPr="00CA6B64">
        <w:t>ALTEN heeft in eigen beheer een robot ontwikkeld die middels een algoritme 4-op-1-rij kan spelen tegen een menselijke tegenstander. Met behulp van industriële componenten wordt de 4-op-1-rij robot gebouwd om de kennis van verschillende systemen te demonstreren. De robot zal onder andere op beurzen en open dagen gebruikt worden als demonstratie unit, waarbij deze beschikbaar is voor voorbijgangers om een ronde te spelen. Aan de voorzijde kan de speler dan zijn/haar zet plaatsen op het bord, waarna de 4-op-1-rij robot een zet zal bedenken en uitvoeren. Hiervoor houdt het systeem bij welke zetten door zijn tegenstander gespeeld zijn. Wanneer de zet door de robot bepaald is zal de combinatie van het X-Z platform met roterende vacuümgripper een steen op pakken en op de gekozen plek in het spel invoeren. Zodra het spel afgelopen of gereset is, zal de 4-op-1-rij robot alle fiches verzamelen en op kleur sorteren om zo klaar te zijn voor de volgende ronde.</w:t>
      </w:r>
    </w:p>
    <w:p w14:paraId="3FA1760B" w14:textId="303A6508" w:rsidR="007A6520" w:rsidRDefault="007A6520" w:rsidP="00CA6B64"/>
    <w:p w14:paraId="256AE1EC" w14:textId="5DBA8431" w:rsidR="007A6520" w:rsidRDefault="007A6520" w:rsidP="007A6520">
      <w:r>
        <w:t xml:space="preserve">Momenteel draait de 4-op-1-rij robot op een Raspberry Pi + STM32 </w:t>
      </w:r>
      <w:r w:rsidR="003471F1">
        <w:t>micro</w:t>
      </w:r>
      <w:r>
        <w:t>controller</w:t>
      </w:r>
      <w:r w:rsidR="0099364C">
        <w:t xml:space="preserve"> (</w:t>
      </w:r>
      <w:r w:rsidR="00B729AE">
        <w:fldChar w:fldCharType="begin"/>
      </w:r>
      <w:r w:rsidR="00B729AE">
        <w:instrText xml:space="preserve"> REF _Ref105086274 \h </w:instrText>
      </w:r>
      <w:r w:rsidR="00B729AE">
        <w:fldChar w:fldCharType="separate"/>
      </w:r>
      <w:r w:rsidR="00B07ADB">
        <w:t xml:space="preserve">Figuur </w:t>
      </w:r>
      <w:r w:rsidR="00B07ADB">
        <w:rPr>
          <w:noProof/>
        </w:rPr>
        <w:t>1</w:t>
      </w:r>
      <w:r w:rsidR="00B729AE">
        <w:fldChar w:fldCharType="end"/>
      </w:r>
      <w:r w:rsidR="0099364C">
        <w:t>)</w:t>
      </w:r>
      <w:r>
        <w:t xml:space="preserve">. Op de Raspberry Pi draait het algoritme om de volgende zet van het systeem te bepalen en op de STM32 controller draait het besturingssysteem. Dit project is binnen ALTEN in eerste instantie gebruikt om consultants die op een tussen periode niet </w:t>
      </w:r>
      <w:r w:rsidR="00BF0E63">
        <w:t>op een project zitten</w:t>
      </w:r>
      <w:r>
        <w:t xml:space="preserve"> toch een </w:t>
      </w:r>
      <w:r w:rsidR="00BF0E63">
        <w:t>uitdaging</w:t>
      </w:r>
      <w:r>
        <w:t xml:space="preserve"> te geven. Hierdoor is er, over een langere periode, door meerdere consultants aan gewerkt. Dit heeft geresulteerd in een zeer onoverzichtelijke en onduidelijke architectuur van de software en hardware. Dit geld dus ook voor het besturingssysteem van de 4-op-1-rij robot. </w:t>
      </w:r>
    </w:p>
    <w:p w14:paraId="00D02C37" w14:textId="4242B012" w:rsidR="00475645" w:rsidRDefault="00475645" w:rsidP="007A6520"/>
    <w:p w14:paraId="52AF6B4B" w14:textId="01D7C400" w:rsidR="0099364C" w:rsidRDefault="00954024" w:rsidP="0099364C">
      <w:pPr>
        <w:keepNext/>
      </w:pPr>
      <w:r>
        <w:rPr>
          <w:noProof/>
        </w:rPr>
        <w:drawing>
          <wp:inline distT="0" distB="0" distL="0" distR="0" wp14:anchorId="4D86D6B1" wp14:editId="70387299">
            <wp:extent cx="4451230" cy="3012693"/>
            <wp:effectExtent l="0" t="0" r="698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12"/>
                    <a:stretch>
                      <a:fillRect/>
                    </a:stretch>
                  </pic:blipFill>
                  <pic:spPr>
                    <a:xfrm>
                      <a:off x="0" y="0"/>
                      <a:ext cx="4471975" cy="3026734"/>
                    </a:xfrm>
                    <a:prstGeom prst="rect">
                      <a:avLst/>
                    </a:prstGeom>
                  </pic:spPr>
                </pic:pic>
              </a:graphicData>
            </a:graphic>
          </wp:inline>
        </w:drawing>
      </w:r>
    </w:p>
    <w:p w14:paraId="13696A8C" w14:textId="15789227" w:rsidR="00475645" w:rsidRDefault="0099364C" w:rsidP="0099364C">
      <w:pPr>
        <w:pStyle w:val="Bijschrift"/>
      </w:pPr>
      <w:bookmarkStart w:id="9" w:name="_Ref105086274"/>
      <w:bookmarkStart w:id="10" w:name="_Toc105528003"/>
      <w:r>
        <w:t xml:space="preserve">Figuur </w:t>
      </w:r>
      <w:r>
        <w:fldChar w:fldCharType="begin"/>
      </w:r>
      <w:r>
        <w:instrText xml:space="preserve"> SEQ Figuur \* ARABIC </w:instrText>
      </w:r>
      <w:r>
        <w:fldChar w:fldCharType="separate"/>
      </w:r>
      <w:r w:rsidR="00B07ADB">
        <w:rPr>
          <w:noProof/>
        </w:rPr>
        <w:t>1</w:t>
      </w:r>
      <w:r>
        <w:fldChar w:fldCharType="end"/>
      </w:r>
      <w:bookmarkEnd w:id="9"/>
      <w:r>
        <w:t xml:space="preserve"> Blok diagram 4-op-1-rij</w:t>
      </w:r>
      <w:bookmarkEnd w:id="10"/>
    </w:p>
    <w:p w14:paraId="763E583B" w14:textId="6674345D" w:rsidR="00846F42" w:rsidRDefault="00846F42" w:rsidP="004B3895">
      <w:pPr>
        <w:pStyle w:val="Kop2"/>
        <w:keepLines/>
        <w:spacing w:before="360" w:line="259" w:lineRule="auto"/>
      </w:pPr>
      <w:bookmarkStart w:id="11" w:name="_requirements_overview"/>
      <w:bookmarkStart w:id="12" w:name="_Toc105087774"/>
      <w:bookmarkStart w:id="13" w:name="_Toc105088002"/>
      <w:bookmarkStart w:id="14" w:name="_Toc105088078"/>
      <w:bookmarkStart w:id="15" w:name="_Toc105527967"/>
      <w:r w:rsidRPr="00C04BCE">
        <w:t xml:space="preserve">Requirements </w:t>
      </w:r>
      <w:r w:rsidR="001751EB" w:rsidRPr="00C04BCE">
        <w:t>o</w:t>
      </w:r>
      <w:r w:rsidRPr="00C04BCE">
        <w:t>ver</w:t>
      </w:r>
      <w:bookmarkEnd w:id="11"/>
      <w:r w:rsidR="00496A54">
        <w:t>zicht</w:t>
      </w:r>
      <w:bookmarkEnd w:id="12"/>
      <w:bookmarkEnd w:id="13"/>
      <w:bookmarkEnd w:id="14"/>
      <w:bookmarkEnd w:id="15"/>
    </w:p>
    <w:p w14:paraId="0760B66A" w14:textId="77777777" w:rsidR="003B1529" w:rsidRDefault="00190A12" w:rsidP="00190A12">
      <w:r>
        <w:t xml:space="preserve">Door de onduidelijke architectuur is het zeer lastig om het besturingssysteem uit te breiden of een upgrade toe te passen. Omdat de 4-op-1-rij robot ook op beurzen staat en aantoont wat ALTEN in huis heeft is het van noodzaak dat de robot goed te onderhouden is en makkelijk een upgrade kan ondergaan. Hiervoor is een </w:t>
      </w:r>
      <w:r w:rsidRPr="00190A12">
        <w:t>complete re-design van het besturingssysteem nodig om de onoverzichtelijke en onduidelijke architectuur op te lossen en upgrades mogelijk te maken</w:t>
      </w:r>
      <w:r>
        <w:t xml:space="preserve">. </w:t>
      </w:r>
    </w:p>
    <w:p w14:paraId="2BF753A1" w14:textId="77777777" w:rsidR="003B1529" w:rsidRDefault="003B1529" w:rsidP="00190A12"/>
    <w:p w14:paraId="67BAFCF9" w14:textId="1B3A5F27" w:rsidR="004305F1" w:rsidRDefault="00190A12" w:rsidP="00190A12">
      <w:r>
        <w:t>Een van de hoofd requirements is dan ook om een gestructureerde architectuur en modulaire implementatie in te voeren.</w:t>
      </w:r>
      <w:r w:rsidR="003B1529">
        <w:t xml:space="preserve"> Verder is het van belang </w:t>
      </w:r>
      <w:r w:rsidR="004305F1">
        <w:t xml:space="preserve">state- en flowdiagrammen op te stellen om de werking van het systeem visueel </w:t>
      </w:r>
      <w:r w:rsidR="006728BE">
        <w:t>weer te geven</w:t>
      </w:r>
      <w:r w:rsidR="004305F1">
        <w:t xml:space="preserve">. Ook moet er een BSP (Board Support Package) gemaakt worden. </w:t>
      </w:r>
    </w:p>
    <w:p w14:paraId="70AE502D" w14:textId="77777777" w:rsidR="004305F1" w:rsidRDefault="004305F1" w:rsidP="00190A12"/>
    <w:p w14:paraId="6A93892C" w14:textId="3A5A13F6" w:rsidR="00190A12" w:rsidRPr="00190A12" w:rsidRDefault="004305F1" w:rsidP="00190A12">
      <w:r>
        <w:t xml:space="preserve">Voor de volledige lijst </w:t>
      </w:r>
      <w:r w:rsidR="00C25B92">
        <w:t>van</w:t>
      </w:r>
      <w:r>
        <w:t xml:space="preserve"> requirements refereer aan het SRD</w:t>
      </w:r>
      <w:r w:rsidR="005017F7">
        <w:t xml:space="preserve"> (</w:t>
      </w:r>
      <w:r w:rsidR="00B729AE">
        <w:fldChar w:fldCharType="begin"/>
      </w:r>
      <w:r w:rsidR="00B729AE">
        <w:instrText xml:space="preserve"> REF _Ref105086248 \r \h </w:instrText>
      </w:r>
      <w:r w:rsidR="00B729AE">
        <w:fldChar w:fldCharType="separate"/>
      </w:r>
      <w:r w:rsidR="00B07ADB">
        <w:t>D1</w:t>
      </w:r>
      <w:r w:rsidR="00B729AE">
        <w:fldChar w:fldCharType="end"/>
      </w:r>
      <w:r w:rsidR="005017F7">
        <w:t>)</w:t>
      </w:r>
      <w:r>
        <w:t xml:space="preserve">. </w:t>
      </w:r>
    </w:p>
    <w:p w14:paraId="1295D65B" w14:textId="7E638B56" w:rsidR="00846F42" w:rsidRDefault="00846F42" w:rsidP="004B3895">
      <w:pPr>
        <w:pStyle w:val="Kop2"/>
        <w:keepLines/>
        <w:spacing w:before="360" w:line="259" w:lineRule="auto"/>
      </w:pPr>
      <w:bookmarkStart w:id="16" w:name="_quality_goals"/>
      <w:bookmarkStart w:id="17" w:name="_Toc105087775"/>
      <w:bookmarkStart w:id="18" w:name="_Toc105088003"/>
      <w:bookmarkStart w:id="19" w:name="_Toc105088079"/>
      <w:bookmarkStart w:id="20" w:name="_Toc105527968"/>
      <w:r w:rsidRPr="00C04BCE">
        <w:lastRenderedPageBreak/>
        <w:t xml:space="preserve">Quality </w:t>
      </w:r>
      <w:r w:rsidR="001751EB" w:rsidRPr="00C04BCE">
        <w:t>g</w:t>
      </w:r>
      <w:r w:rsidRPr="00C04BCE">
        <w:t>oals</w:t>
      </w:r>
      <w:bookmarkEnd w:id="16"/>
      <w:bookmarkEnd w:id="17"/>
      <w:bookmarkEnd w:id="18"/>
      <w:bookmarkEnd w:id="19"/>
      <w:bookmarkEnd w:id="20"/>
    </w:p>
    <w:p w14:paraId="4BE56478" w14:textId="09AEC5A1" w:rsidR="000818FB" w:rsidRPr="00471BCA" w:rsidRDefault="00471BCA" w:rsidP="000818FB">
      <w:r w:rsidRPr="00471BCA">
        <w:t xml:space="preserve">De quality goals zijn </w:t>
      </w:r>
      <w:r>
        <w:t xml:space="preserve">essentieel </w:t>
      </w:r>
      <w:r w:rsidRPr="00471BCA">
        <w:t>om</w:t>
      </w:r>
      <w:r>
        <w:t xml:space="preserve"> aan te geven aan welke kwaliteitseisen het systeem moet voldoen. Deze goals worden in een later stadium ook getest en gecheckt of het systeem hier aan voldoet. </w:t>
      </w:r>
    </w:p>
    <w:p w14:paraId="151DED2D" w14:textId="77777777" w:rsidR="000818FB" w:rsidRPr="00471BCA" w:rsidRDefault="000818FB" w:rsidP="000818FB"/>
    <w:p w14:paraId="2C220BA4" w14:textId="0081341D" w:rsidR="00B729AE" w:rsidRDefault="00B729AE" w:rsidP="00B729AE">
      <w:pPr>
        <w:pStyle w:val="Bijschrift"/>
        <w:keepNext/>
      </w:pPr>
      <w:bookmarkStart w:id="21" w:name="_Toc105528032"/>
      <w:r>
        <w:t xml:space="preserve">Tabel </w:t>
      </w:r>
      <w:r>
        <w:fldChar w:fldCharType="begin"/>
      </w:r>
      <w:r>
        <w:instrText xml:space="preserve"> SEQ Tabel \* ARABIC </w:instrText>
      </w:r>
      <w:r>
        <w:fldChar w:fldCharType="separate"/>
      </w:r>
      <w:r w:rsidR="00B07ADB">
        <w:rPr>
          <w:noProof/>
        </w:rPr>
        <w:t>1</w:t>
      </w:r>
      <w:r>
        <w:fldChar w:fldCharType="end"/>
      </w:r>
      <w:r>
        <w:t xml:space="preserve"> Quality goals</w:t>
      </w:r>
      <w:bookmarkEnd w:id="21"/>
    </w:p>
    <w:tbl>
      <w:tblPr>
        <w:tblStyle w:val="Rastertabel4-Accent1"/>
        <w:tblW w:w="0" w:type="auto"/>
        <w:tblLook w:val="04A0" w:firstRow="1" w:lastRow="0" w:firstColumn="1" w:lastColumn="0" w:noHBand="0" w:noVBand="1"/>
      </w:tblPr>
      <w:tblGrid>
        <w:gridCol w:w="1271"/>
        <w:gridCol w:w="3827"/>
        <w:gridCol w:w="3918"/>
      </w:tblGrid>
      <w:tr w:rsidR="00496A54" w14:paraId="4C8371E3" w14:textId="77777777" w:rsidTr="00460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1436628" w14:textId="5F0DC372" w:rsidR="00496A54" w:rsidRDefault="00E07D19" w:rsidP="001751EB">
            <w:r>
              <w:t>Prioriteit</w:t>
            </w:r>
          </w:p>
        </w:tc>
        <w:tc>
          <w:tcPr>
            <w:tcW w:w="3827" w:type="dxa"/>
          </w:tcPr>
          <w:p w14:paraId="41B2F9C7" w14:textId="371F3ED8" w:rsidR="00496A54" w:rsidRDefault="00496A54" w:rsidP="001751EB">
            <w:pPr>
              <w:cnfStyle w:val="100000000000" w:firstRow="1" w:lastRow="0" w:firstColumn="0" w:lastColumn="0" w:oddVBand="0" w:evenVBand="0" w:oddHBand="0" w:evenHBand="0" w:firstRowFirstColumn="0" w:firstRowLastColumn="0" w:lastRowFirstColumn="0" w:lastRowLastColumn="0"/>
            </w:pPr>
            <w:r>
              <w:t>Quality goal</w:t>
            </w:r>
          </w:p>
        </w:tc>
        <w:tc>
          <w:tcPr>
            <w:tcW w:w="3918" w:type="dxa"/>
          </w:tcPr>
          <w:p w14:paraId="0A251AD7" w14:textId="481B963D" w:rsidR="00496A54" w:rsidRDefault="00460764" w:rsidP="001751EB">
            <w:pPr>
              <w:cnfStyle w:val="100000000000" w:firstRow="1" w:lastRow="0" w:firstColumn="0" w:lastColumn="0" w:oddVBand="0" w:evenVBand="0" w:oddHBand="0" w:evenHBand="0" w:firstRowFirstColumn="0" w:firstRowLastColumn="0" w:lastRowFirstColumn="0" w:lastRowLastColumn="0"/>
            </w:pPr>
            <w:r>
              <w:t>Concreet scenario</w:t>
            </w:r>
          </w:p>
        </w:tc>
      </w:tr>
      <w:tr w:rsidR="00496A54" w14:paraId="6B9EA556" w14:textId="77777777" w:rsidTr="00460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9B4EBC0" w14:textId="655F8909" w:rsidR="00496A54" w:rsidRDefault="00460764" w:rsidP="001751EB">
            <w:r>
              <w:t>1</w:t>
            </w:r>
          </w:p>
        </w:tc>
        <w:tc>
          <w:tcPr>
            <w:tcW w:w="3827" w:type="dxa"/>
          </w:tcPr>
          <w:p w14:paraId="5CC5203B" w14:textId="200D8EAD" w:rsidR="00496A54" w:rsidRDefault="00EB6515" w:rsidP="001751EB">
            <w:pPr>
              <w:cnfStyle w:val="000000100000" w:firstRow="0" w:lastRow="0" w:firstColumn="0" w:lastColumn="0" w:oddVBand="0" w:evenVBand="0" w:oddHBand="1" w:evenHBand="0" w:firstRowFirstColumn="0" w:firstRowLastColumn="0" w:lastRowFirstColumn="0" w:lastRowLastColumn="0"/>
            </w:pPr>
            <w:r>
              <w:t>Makkelijk te begrijpen (</w:t>
            </w:r>
            <w:r w:rsidR="00460764">
              <w:t>Gestructureerde architectuur</w:t>
            </w:r>
            <w:r>
              <w:t>)</w:t>
            </w:r>
          </w:p>
        </w:tc>
        <w:tc>
          <w:tcPr>
            <w:tcW w:w="3918" w:type="dxa"/>
          </w:tcPr>
          <w:p w14:paraId="11725E77" w14:textId="66F2BD83" w:rsidR="00496A54" w:rsidRDefault="00460764" w:rsidP="001751EB">
            <w:pPr>
              <w:cnfStyle w:val="000000100000" w:firstRow="0" w:lastRow="0" w:firstColumn="0" w:lastColumn="0" w:oddVBand="0" w:evenVBand="0" w:oddHBand="1" w:evenHBand="0" w:firstRowFirstColumn="0" w:firstRowLastColumn="0" w:lastRowFirstColumn="0" w:lastRowLastColumn="0"/>
            </w:pPr>
            <w:r>
              <w:t>Mensen die aan de 4-op-1-rij robot gaan werken moet met het lezen van de architectuur in een keer snappen hoe de hardware en software samen hangt.</w:t>
            </w:r>
          </w:p>
        </w:tc>
      </w:tr>
      <w:tr w:rsidR="00496A54" w14:paraId="46D6F6CC" w14:textId="77777777" w:rsidTr="00460764">
        <w:tc>
          <w:tcPr>
            <w:cnfStyle w:val="001000000000" w:firstRow="0" w:lastRow="0" w:firstColumn="1" w:lastColumn="0" w:oddVBand="0" w:evenVBand="0" w:oddHBand="0" w:evenHBand="0" w:firstRowFirstColumn="0" w:firstRowLastColumn="0" w:lastRowFirstColumn="0" w:lastRowLastColumn="0"/>
            <w:tcW w:w="1271" w:type="dxa"/>
          </w:tcPr>
          <w:p w14:paraId="37DADA69" w14:textId="1D19072C" w:rsidR="00496A54" w:rsidRDefault="00460764" w:rsidP="001751EB">
            <w:r>
              <w:t>2</w:t>
            </w:r>
          </w:p>
        </w:tc>
        <w:tc>
          <w:tcPr>
            <w:tcW w:w="3827" w:type="dxa"/>
          </w:tcPr>
          <w:p w14:paraId="61F9B853" w14:textId="06D6D8D7" w:rsidR="00496A54" w:rsidRDefault="00EB6515" w:rsidP="001751EB">
            <w:pPr>
              <w:cnfStyle w:val="000000000000" w:firstRow="0" w:lastRow="0" w:firstColumn="0" w:lastColumn="0" w:oddVBand="0" w:evenVBand="0" w:oddHBand="0" w:evenHBand="0" w:firstRowFirstColumn="0" w:firstRowLastColumn="0" w:lastRowFirstColumn="0" w:lastRowLastColumn="0"/>
            </w:pPr>
            <w:r>
              <w:t>Onderhoud en upgrades (</w:t>
            </w:r>
            <w:r w:rsidR="00460764">
              <w:t>Modulaire opbouwen van software blokken</w:t>
            </w:r>
            <w:r>
              <w:t>)</w:t>
            </w:r>
          </w:p>
        </w:tc>
        <w:tc>
          <w:tcPr>
            <w:tcW w:w="3918" w:type="dxa"/>
          </w:tcPr>
          <w:p w14:paraId="442126B6" w14:textId="36EA3314" w:rsidR="00496A54" w:rsidRDefault="00460764" w:rsidP="001751EB">
            <w:pPr>
              <w:cnfStyle w:val="000000000000" w:firstRow="0" w:lastRow="0" w:firstColumn="0" w:lastColumn="0" w:oddVBand="0" w:evenVBand="0" w:oddHBand="0" w:evenHBand="0" w:firstRowFirstColumn="0" w:firstRowLastColumn="0" w:lastRowFirstColumn="0" w:lastRowLastColumn="0"/>
            </w:pPr>
            <w:r>
              <w:t xml:space="preserve">Mensen die een upgrade of aanpassing gaan doen aan de 4-op1-rij moeten </w:t>
            </w:r>
            <w:r w:rsidR="00581181">
              <w:t xml:space="preserve">software blokken kunnen aanpassen of vervangen zonder dat </w:t>
            </w:r>
            <w:r w:rsidR="00792FD2">
              <w:t>dit andere delen van het systeem beïnvloed</w:t>
            </w:r>
            <w:r w:rsidR="00581181">
              <w:t>.</w:t>
            </w:r>
          </w:p>
        </w:tc>
      </w:tr>
      <w:tr w:rsidR="00496A54" w14:paraId="4DBA026E" w14:textId="77777777" w:rsidTr="004607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ECD6C43" w14:textId="4F7EECE7" w:rsidR="00496A54" w:rsidRDefault="00460764" w:rsidP="001751EB">
            <w:r>
              <w:t>3</w:t>
            </w:r>
          </w:p>
        </w:tc>
        <w:tc>
          <w:tcPr>
            <w:tcW w:w="3827" w:type="dxa"/>
          </w:tcPr>
          <w:p w14:paraId="19BF03C9" w14:textId="790151EC" w:rsidR="00496A54" w:rsidRDefault="00EB6515" w:rsidP="001751EB">
            <w:pPr>
              <w:cnfStyle w:val="000000100000" w:firstRow="0" w:lastRow="0" w:firstColumn="0" w:lastColumn="0" w:oddVBand="0" w:evenVBand="0" w:oddHBand="1" w:evenHBand="0" w:firstRowFirstColumn="0" w:firstRowLastColumn="0" w:lastRowFirstColumn="0" w:lastRowLastColumn="0"/>
            </w:pPr>
            <w:r>
              <w:t>Robuust</w:t>
            </w:r>
          </w:p>
        </w:tc>
        <w:tc>
          <w:tcPr>
            <w:tcW w:w="3918" w:type="dxa"/>
          </w:tcPr>
          <w:p w14:paraId="5000E766" w14:textId="4B79EB6A" w:rsidR="00496A54" w:rsidRDefault="00EB6515" w:rsidP="001751EB">
            <w:pPr>
              <w:cnfStyle w:val="000000100000" w:firstRow="0" w:lastRow="0" w:firstColumn="0" w:lastColumn="0" w:oddVBand="0" w:evenVBand="0" w:oddHBand="1" w:evenHBand="0" w:firstRowFirstColumn="0" w:firstRowLastColumn="0" w:lastRowFirstColumn="0" w:lastRowLastColumn="0"/>
            </w:pPr>
            <w:r>
              <w:t>De 4-op-1-rij moet betrouwbaar zijn en werken onder alle omstandigheden wanneer het systeem draait.</w:t>
            </w:r>
          </w:p>
        </w:tc>
      </w:tr>
    </w:tbl>
    <w:p w14:paraId="194D0E78" w14:textId="77777777" w:rsidR="001751EB" w:rsidRPr="00C04BCE" w:rsidRDefault="001751EB" w:rsidP="001751EB"/>
    <w:p w14:paraId="31ECEA8C" w14:textId="614DEEC4" w:rsidR="00877F3E" w:rsidRPr="002619F7" w:rsidRDefault="00846F42" w:rsidP="00877F3E">
      <w:pPr>
        <w:pStyle w:val="Kop2"/>
        <w:keepLines/>
        <w:spacing w:before="360" w:line="259" w:lineRule="auto"/>
      </w:pPr>
      <w:bookmarkStart w:id="22" w:name="_stakeholders"/>
      <w:bookmarkStart w:id="23" w:name="_Toc105087776"/>
      <w:bookmarkStart w:id="24" w:name="_Toc105088004"/>
      <w:bookmarkStart w:id="25" w:name="_Toc105088080"/>
      <w:bookmarkStart w:id="26" w:name="_Toc105527969"/>
      <w:r w:rsidRPr="002619F7">
        <w:t>Stakeholders</w:t>
      </w:r>
      <w:bookmarkEnd w:id="22"/>
      <w:bookmarkEnd w:id="23"/>
      <w:bookmarkEnd w:id="24"/>
      <w:bookmarkEnd w:id="25"/>
      <w:bookmarkEnd w:id="26"/>
    </w:p>
    <w:p w14:paraId="05CDB604" w14:textId="2D2FEAC7" w:rsidR="00877F3E" w:rsidRPr="002619F7" w:rsidRDefault="001644CE" w:rsidP="00877F3E">
      <w:r w:rsidRPr="002619F7">
        <w:t xml:space="preserve">De stakeholders zijn een belangrijk onderdeel van het project. Zij bepalen de requirements en stellen eisen aan het eind product. In </w:t>
      </w:r>
      <w:r w:rsidR="002B7353">
        <w:fldChar w:fldCharType="begin"/>
      </w:r>
      <w:r w:rsidR="002B7353">
        <w:instrText xml:space="preserve"> REF _Ref105087668 \h </w:instrText>
      </w:r>
      <w:r w:rsidR="002B7353">
        <w:fldChar w:fldCharType="separate"/>
      </w:r>
      <w:r w:rsidR="00B07ADB">
        <w:t xml:space="preserve">Figuur </w:t>
      </w:r>
      <w:r w:rsidR="00B07ADB">
        <w:rPr>
          <w:noProof/>
        </w:rPr>
        <w:t>2</w:t>
      </w:r>
      <w:r w:rsidR="002B7353">
        <w:fldChar w:fldCharType="end"/>
      </w:r>
      <w:r w:rsidRPr="002619F7">
        <w:t xml:space="preserve"> is de verdeling van stakeholders voor dit project weergegeven. </w:t>
      </w:r>
    </w:p>
    <w:p w14:paraId="4D4B7D82" w14:textId="77777777" w:rsidR="001644CE" w:rsidRPr="00877F3E" w:rsidRDefault="001644CE" w:rsidP="00877F3E">
      <w:pPr>
        <w:rPr>
          <w:highlight w:val="yellow"/>
        </w:rPr>
      </w:pPr>
    </w:p>
    <w:p w14:paraId="47A29FBC" w14:textId="77777777" w:rsidR="00B729AE" w:rsidRDefault="00BE2E17" w:rsidP="00B729AE">
      <w:pPr>
        <w:keepNext/>
      </w:pPr>
      <w:r>
        <w:rPr>
          <w:noProof/>
        </w:rPr>
        <w:drawing>
          <wp:inline distT="0" distB="0" distL="0" distR="0" wp14:anchorId="76AAA056" wp14:editId="6F3A287A">
            <wp:extent cx="6032626" cy="3714750"/>
            <wp:effectExtent l="0" t="0" r="635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fbeelding 58"/>
                    <pic:cNvPicPr/>
                  </pic:nvPicPr>
                  <pic:blipFill>
                    <a:blip r:embed="rId13"/>
                    <a:stretch>
                      <a:fillRect/>
                    </a:stretch>
                  </pic:blipFill>
                  <pic:spPr>
                    <a:xfrm>
                      <a:off x="0" y="0"/>
                      <a:ext cx="6035731" cy="3716662"/>
                    </a:xfrm>
                    <a:prstGeom prst="rect">
                      <a:avLst/>
                    </a:prstGeom>
                  </pic:spPr>
                </pic:pic>
              </a:graphicData>
            </a:graphic>
          </wp:inline>
        </w:drawing>
      </w:r>
    </w:p>
    <w:p w14:paraId="661490F5" w14:textId="2907D7E9" w:rsidR="001751EB" w:rsidRDefault="00B729AE" w:rsidP="00B729AE">
      <w:pPr>
        <w:pStyle w:val="Bijschrift"/>
      </w:pPr>
      <w:bookmarkStart w:id="27" w:name="_Ref105087668"/>
      <w:bookmarkStart w:id="28" w:name="_Toc105528004"/>
      <w:r>
        <w:t xml:space="preserve">Figuur </w:t>
      </w:r>
      <w:r>
        <w:fldChar w:fldCharType="begin"/>
      </w:r>
      <w:r>
        <w:instrText xml:space="preserve"> SEQ Figuur \* ARABIC </w:instrText>
      </w:r>
      <w:r>
        <w:fldChar w:fldCharType="separate"/>
      </w:r>
      <w:r w:rsidR="00B07ADB">
        <w:rPr>
          <w:noProof/>
        </w:rPr>
        <w:t>2</w:t>
      </w:r>
      <w:r>
        <w:fldChar w:fldCharType="end"/>
      </w:r>
      <w:bookmarkEnd w:id="27"/>
      <w:r>
        <w:t xml:space="preserve"> Project organisatie</w:t>
      </w:r>
      <w:bookmarkEnd w:id="28"/>
    </w:p>
    <w:p w14:paraId="11EA97BC" w14:textId="6EFC2446" w:rsidR="00B729AE" w:rsidRDefault="00B729AE">
      <w:pPr>
        <w:widowControl/>
        <w:spacing w:line="240" w:lineRule="auto"/>
      </w:pPr>
      <w:r>
        <w:br w:type="page"/>
      </w:r>
    </w:p>
    <w:p w14:paraId="5A087E73" w14:textId="77777777" w:rsidR="00E63AB9" w:rsidRDefault="00E63AB9" w:rsidP="001751EB"/>
    <w:p w14:paraId="498A7394" w14:textId="7B605860" w:rsidR="00B729AE" w:rsidRDefault="00B729AE" w:rsidP="00B729AE">
      <w:pPr>
        <w:pStyle w:val="Bijschrift"/>
        <w:keepNext/>
      </w:pPr>
      <w:bookmarkStart w:id="29" w:name="_Toc105528033"/>
      <w:r>
        <w:t xml:space="preserve">Tabel </w:t>
      </w:r>
      <w:r>
        <w:fldChar w:fldCharType="begin"/>
      </w:r>
      <w:r>
        <w:instrText xml:space="preserve"> SEQ Tabel \* ARABIC </w:instrText>
      </w:r>
      <w:r>
        <w:fldChar w:fldCharType="separate"/>
      </w:r>
      <w:r w:rsidR="00B07ADB">
        <w:rPr>
          <w:noProof/>
        </w:rPr>
        <w:t>2</w:t>
      </w:r>
      <w:r>
        <w:fldChar w:fldCharType="end"/>
      </w:r>
      <w:r>
        <w:t xml:space="preserve"> Stakeholders</w:t>
      </w:r>
      <w:bookmarkEnd w:id="29"/>
    </w:p>
    <w:tbl>
      <w:tblPr>
        <w:tblStyle w:val="Rastertabel4-Accent1"/>
        <w:tblW w:w="9606" w:type="dxa"/>
        <w:tblLook w:val="04A0" w:firstRow="1" w:lastRow="0" w:firstColumn="1" w:lastColumn="0" w:noHBand="0" w:noVBand="1"/>
      </w:tblPr>
      <w:tblGrid>
        <w:gridCol w:w="2093"/>
        <w:gridCol w:w="3260"/>
        <w:gridCol w:w="4253"/>
      </w:tblGrid>
      <w:tr w:rsidR="00E63AB9" w14:paraId="47AE3351" w14:textId="77777777" w:rsidTr="00636432">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093" w:type="dxa"/>
            <w:hideMark/>
          </w:tcPr>
          <w:p w14:paraId="6ADF3D8C" w14:textId="77777777" w:rsidR="00E63AB9" w:rsidRPr="00B82413" w:rsidRDefault="00E63AB9" w:rsidP="00636432">
            <w:r w:rsidRPr="00B82413">
              <w:t>Naam</w:t>
            </w:r>
          </w:p>
        </w:tc>
        <w:tc>
          <w:tcPr>
            <w:tcW w:w="3260" w:type="dxa"/>
            <w:hideMark/>
          </w:tcPr>
          <w:p w14:paraId="114910F5" w14:textId="77777777" w:rsidR="00E63AB9" w:rsidRPr="00B82413" w:rsidRDefault="00E63AB9" w:rsidP="00636432">
            <w:pPr>
              <w:cnfStyle w:val="100000000000" w:firstRow="1" w:lastRow="0" w:firstColumn="0" w:lastColumn="0" w:oddVBand="0" w:evenVBand="0" w:oddHBand="0" w:evenHBand="0" w:firstRowFirstColumn="0" w:firstRowLastColumn="0" w:lastRowFirstColumn="0" w:lastRowLastColumn="0"/>
            </w:pPr>
            <w:r w:rsidRPr="00B82413">
              <w:t>Rol</w:t>
            </w:r>
          </w:p>
        </w:tc>
        <w:tc>
          <w:tcPr>
            <w:tcW w:w="4253" w:type="dxa"/>
            <w:hideMark/>
          </w:tcPr>
          <w:p w14:paraId="3B1C4C77" w14:textId="77777777" w:rsidR="00E63AB9" w:rsidRPr="00B82413" w:rsidRDefault="00E63AB9" w:rsidP="00636432">
            <w:pPr>
              <w:cnfStyle w:val="100000000000" w:firstRow="1" w:lastRow="0" w:firstColumn="0" w:lastColumn="0" w:oddVBand="0" w:evenVBand="0" w:oddHBand="0" w:evenHBand="0" w:firstRowFirstColumn="0" w:firstRowLastColumn="0" w:lastRowFirstColumn="0" w:lastRowLastColumn="0"/>
            </w:pPr>
            <w:r w:rsidRPr="00B82413">
              <w:t>Verantwoordelijkheid</w:t>
            </w:r>
          </w:p>
        </w:tc>
      </w:tr>
      <w:tr w:rsidR="00E63AB9" w14:paraId="2BE931ED" w14:textId="77777777" w:rsidTr="0063643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00F38C36" w14:textId="77777777" w:rsidR="00E63AB9" w:rsidRPr="00B82413" w:rsidRDefault="00E63AB9" w:rsidP="00636432">
            <w:pPr>
              <w:rPr>
                <w:iCs/>
                <w:sz w:val="18"/>
                <w:szCs w:val="18"/>
              </w:rPr>
            </w:pPr>
            <w:r>
              <w:rPr>
                <w:iCs/>
                <w:sz w:val="18"/>
                <w:szCs w:val="18"/>
              </w:rPr>
              <w:t>Pascal Faatz</w:t>
            </w:r>
          </w:p>
        </w:tc>
        <w:tc>
          <w:tcPr>
            <w:tcW w:w="326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1A56A8AB" w14:textId="77777777" w:rsidR="00E63AB9" w:rsidRPr="00370789" w:rsidRDefault="00E63AB9" w:rsidP="00636432">
            <w:pPr>
              <w:textAlignment w:val="baseline"/>
              <w:cnfStyle w:val="000000100000" w:firstRow="0" w:lastRow="0" w:firstColumn="0" w:lastColumn="0" w:oddVBand="0" w:evenVBand="0" w:oddHBand="1" w:evenHBand="0" w:firstRowFirstColumn="0" w:firstRowLastColumn="0" w:lastRowFirstColumn="0" w:lastRowLastColumn="0"/>
              <w:rPr>
                <w:sz w:val="18"/>
                <w:szCs w:val="18"/>
              </w:rPr>
            </w:pPr>
            <w:r w:rsidRPr="00370789">
              <w:rPr>
                <w:rFonts w:eastAsia="MS PGothic"/>
                <w:color w:val="000000"/>
                <w:kern w:val="24"/>
                <w:sz w:val="18"/>
                <w:szCs w:val="18"/>
              </w:rPr>
              <w:t>Project engineer</w:t>
            </w:r>
          </w:p>
        </w:tc>
        <w:tc>
          <w:tcPr>
            <w:tcW w:w="425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099172AE" w14:textId="6B27F06B" w:rsidR="00E63AB9" w:rsidRPr="00B82413" w:rsidRDefault="00E63AB9" w:rsidP="00636432">
            <w:pPr>
              <w:cnfStyle w:val="000000100000" w:firstRow="0" w:lastRow="0" w:firstColumn="0" w:lastColumn="0" w:oddVBand="0" w:evenVBand="0" w:oddHBand="1" w:evenHBand="0" w:firstRowFirstColumn="0" w:firstRowLastColumn="0" w:lastRowFirstColumn="0" w:lastRowLastColumn="0"/>
              <w:rPr>
                <w:iCs/>
                <w:sz w:val="18"/>
                <w:szCs w:val="18"/>
              </w:rPr>
            </w:pPr>
            <w:r>
              <w:rPr>
                <w:iCs/>
                <w:sz w:val="18"/>
                <w:szCs w:val="18"/>
              </w:rPr>
              <w:t>Het project uitvoeren voor de betreffende klanten en board/management</w:t>
            </w:r>
            <w:r w:rsidR="003229BD">
              <w:rPr>
                <w:iCs/>
                <w:sz w:val="18"/>
                <w:szCs w:val="18"/>
              </w:rPr>
              <w:t>.</w:t>
            </w:r>
          </w:p>
        </w:tc>
      </w:tr>
      <w:tr w:rsidR="00E63AB9" w14:paraId="27A9C003" w14:textId="77777777" w:rsidTr="00636432">
        <w:trPr>
          <w:trHeight w:val="217"/>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2C2D0F7A" w14:textId="77777777" w:rsidR="00E63AB9" w:rsidRPr="00B82413" w:rsidRDefault="00E63AB9" w:rsidP="00636432">
            <w:pPr>
              <w:rPr>
                <w:iCs/>
                <w:sz w:val="18"/>
                <w:szCs w:val="18"/>
              </w:rPr>
            </w:pPr>
            <w:r>
              <w:rPr>
                <w:iCs/>
                <w:sz w:val="18"/>
                <w:szCs w:val="18"/>
              </w:rPr>
              <w:t>Aniel Shri</w:t>
            </w:r>
          </w:p>
        </w:tc>
        <w:tc>
          <w:tcPr>
            <w:tcW w:w="326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57B78A42" w14:textId="1E377987" w:rsidR="00E63AB9" w:rsidRPr="00B82413" w:rsidRDefault="00E63AB9" w:rsidP="00636432">
            <w:pPr>
              <w:cnfStyle w:val="000000000000" w:firstRow="0" w:lastRow="0" w:firstColumn="0" w:lastColumn="0" w:oddVBand="0" w:evenVBand="0" w:oddHBand="0" w:evenHBand="0" w:firstRowFirstColumn="0" w:firstRowLastColumn="0" w:lastRowFirstColumn="0" w:lastRowLastColumn="0"/>
              <w:rPr>
                <w:iCs/>
                <w:sz w:val="18"/>
                <w:szCs w:val="18"/>
              </w:rPr>
            </w:pPr>
            <w:r>
              <w:rPr>
                <w:iCs/>
                <w:sz w:val="18"/>
                <w:szCs w:val="18"/>
              </w:rPr>
              <w:t xml:space="preserve">Technical </w:t>
            </w:r>
            <w:r w:rsidR="0089621C">
              <w:rPr>
                <w:iCs/>
                <w:sz w:val="18"/>
                <w:szCs w:val="18"/>
              </w:rPr>
              <w:t>supervisor</w:t>
            </w:r>
          </w:p>
        </w:tc>
        <w:tc>
          <w:tcPr>
            <w:tcW w:w="425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373FDA62" w14:textId="617BF30C" w:rsidR="00E63AB9" w:rsidRPr="00B82413" w:rsidRDefault="00E63AB9" w:rsidP="00636432">
            <w:pPr>
              <w:cnfStyle w:val="000000000000" w:firstRow="0" w:lastRow="0" w:firstColumn="0" w:lastColumn="0" w:oddVBand="0" w:evenVBand="0" w:oddHBand="0" w:evenHBand="0" w:firstRowFirstColumn="0" w:firstRowLastColumn="0" w:lastRowFirstColumn="0" w:lastRowLastColumn="0"/>
              <w:rPr>
                <w:iCs/>
                <w:sz w:val="18"/>
                <w:szCs w:val="18"/>
              </w:rPr>
            </w:pPr>
            <w:r>
              <w:rPr>
                <w:iCs/>
                <w:sz w:val="18"/>
                <w:szCs w:val="18"/>
              </w:rPr>
              <w:t>Binnen het project technische steun geven aan het project team. Dit houdt het uitdagen van het team om tot een goede oplossing en uitwerking te komen</w:t>
            </w:r>
            <w:r w:rsidR="003229BD">
              <w:rPr>
                <w:iCs/>
                <w:sz w:val="18"/>
                <w:szCs w:val="18"/>
              </w:rPr>
              <w:t>.</w:t>
            </w:r>
          </w:p>
        </w:tc>
      </w:tr>
      <w:tr w:rsidR="00E63AB9" w14:paraId="1F441E76" w14:textId="77777777" w:rsidTr="0063643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363807D6" w14:textId="77777777" w:rsidR="00E63AB9" w:rsidRDefault="00E63AB9" w:rsidP="00636432">
            <w:pPr>
              <w:rPr>
                <w:iCs/>
                <w:sz w:val="18"/>
                <w:szCs w:val="18"/>
              </w:rPr>
            </w:pPr>
            <w:r>
              <w:rPr>
                <w:iCs/>
                <w:sz w:val="18"/>
                <w:szCs w:val="18"/>
              </w:rPr>
              <w:t>Gijs Haans</w:t>
            </w:r>
          </w:p>
        </w:tc>
        <w:tc>
          <w:tcPr>
            <w:tcW w:w="326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1E9160EE" w14:textId="77777777" w:rsidR="00E63AB9" w:rsidRDefault="00E63AB9" w:rsidP="00636432">
            <w:pPr>
              <w:cnfStyle w:val="000000100000" w:firstRow="0" w:lastRow="0" w:firstColumn="0" w:lastColumn="0" w:oddVBand="0" w:evenVBand="0" w:oddHBand="1" w:evenHBand="0" w:firstRowFirstColumn="0" w:firstRowLastColumn="0" w:lastRowFirstColumn="0" w:lastRowLastColumn="0"/>
              <w:rPr>
                <w:iCs/>
                <w:sz w:val="18"/>
                <w:szCs w:val="18"/>
              </w:rPr>
            </w:pPr>
            <w:r>
              <w:rPr>
                <w:iCs/>
                <w:sz w:val="18"/>
                <w:szCs w:val="18"/>
              </w:rPr>
              <w:t>Business manager</w:t>
            </w:r>
          </w:p>
        </w:tc>
        <w:tc>
          <w:tcPr>
            <w:tcW w:w="425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4A40492D" w14:textId="0891EE9F" w:rsidR="00E63AB9" w:rsidRDefault="00E63AB9" w:rsidP="00636432">
            <w:pPr>
              <w:cnfStyle w:val="000000100000" w:firstRow="0" w:lastRow="0" w:firstColumn="0" w:lastColumn="0" w:oddVBand="0" w:evenVBand="0" w:oddHBand="1" w:evenHBand="0" w:firstRowFirstColumn="0" w:firstRowLastColumn="0" w:lastRowFirstColumn="0" w:lastRowLastColumn="0"/>
              <w:rPr>
                <w:iCs/>
                <w:sz w:val="18"/>
                <w:szCs w:val="18"/>
              </w:rPr>
            </w:pPr>
            <w:r>
              <w:rPr>
                <w:iCs/>
                <w:sz w:val="18"/>
                <w:szCs w:val="18"/>
              </w:rPr>
              <w:t>Binnen het project persoonlijke ontwikkeling ondersteunen van het project team. Verder houdt de business manager</w:t>
            </w:r>
            <w:r w:rsidR="003229BD">
              <w:rPr>
                <w:iCs/>
                <w:sz w:val="18"/>
                <w:szCs w:val="18"/>
              </w:rPr>
              <w:t>.</w:t>
            </w:r>
            <w:r>
              <w:rPr>
                <w:iCs/>
                <w:sz w:val="18"/>
                <w:szCs w:val="18"/>
              </w:rPr>
              <w:t xml:space="preserve"> </w:t>
            </w:r>
          </w:p>
        </w:tc>
      </w:tr>
      <w:tr w:rsidR="00E63AB9" w14:paraId="3D5CC029" w14:textId="77777777" w:rsidTr="00636432">
        <w:trPr>
          <w:trHeight w:val="217"/>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135169EA" w14:textId="77777777" w:rsidR="00E63AB9" w:rsidRDefault="00E63AB9" w:rsidP="00636432">
            <w:pPr>
              <w:rPr>
                <w:iCs/>
                <w:sz w:val="18"/>
                <w:szCs w:val="18"/>
              </w:rPr>
            </w:pPr>
            <w:r>
              <w:rPr>
                <w:iCs/>
                <w:sz w:val="18"/>
                <w:szCs w:val="18"/>
              </w:rPr>
              <w:t>Jeedella Jeedella</w:t>
            </w:r>
          </w:p>
        </w:tc>
        <w:tc>
          <w:tcPr>
            <w:tcW w:w="326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3558EFB4" w14:textId="77777777" w:rsidR="00E63AB9" w:rsidRDefault="00E63AB9" w:rsidP="00636432">
            <w:pPr>
              <w:cnfStyle w:val="000000000000" w:firstRow="0" w:lastRow="0" w:firstColumn="0" w:lastColumn="0" w:oddVBand="0" w:evenVBand="0" w:oddHBand="0" w:evenHBand="0" w:firstRowFirstColumn="0" w:firstRowLastColumn="0" w:lastRowFirstColumn="0" w:lastRowLastColumn="0"/>
              <w:rPr>
                <w:iCs/>
                <w:sz w:val="18"/>
                <w:szCs w:val="18"/>
              </w:rPr>
            </w:pPr>
            <w:r>
              <w:rPr>
                <w:iCs/>
                <w:sz w:val="18"/>
                <w:szCs w:val="18"/>
              </w:rPr>
              <w:t>Fontys Hogeschool Eindhoven</w:t>
            </w:r>
          </w:p>
        </w:tc>
        <w:tc>
          <w:tcPr>
            <w:tcW w:w="425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2FF0A0FC" w14:textId="77777777" w:rsidR="00E63AB9" w:rsidRDefault="00E63AB9" w:rsidP="00636432">
            <w:pPr>
              <w:cnfStyle w:val="000000000000" w:firstRow="0" w:lastRow="0" w:firstColumn="0" w:lastColumn="0" w:oddVBand="0" w:evenVBand="0" w:oddHBand="0" w:evenHBand="0" w:firstRowFirstColumn="0" w:firstRowLastColumn="0" w:lastRowFirstColumn="0" w:lastRowLastColumn="0"/>
              <w:rPr>
                <w:iCs/>
                <w:sz w:val="18"/>
                <w:szCs w:val="18"/>
              </w:rPr>
            </w:pPr>
            <w:r>
              <w:rPr>
                <w:iCs/>
                <w:sz w:val="18"/>
                <w:szCs w:val="18"/>
              </w:rPr>
              <w:t>Het project vanuit school ondersteunen op technisch en persoonlijk vlak. Aan het eind een beoordeling geven over het project.</w:t>
            </w:r>
          </w:p>
        </w:tc>
      </w:tr>
      <w:tr w:rsidR="00E63AB9" w14:paraId="245CE22D" w14:textId="77777777" w:rsidTr="0063643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2A44ABDA" w14:textId="77777777" w:rsidR="00E63AB9" w:rsidRDefault="00E63AB9" w:rsidP="00636432">
            <w:pPr>
              <w:rPr>
                <w:iCs/>
                <w:sz w:val="18"/>
                <w:szCs w:val="18"/>
              </w:rPr>
            </w:pPr>
            <w:r>
              <w:rPr>
                <w:iCs/>
                <w:sz w:val="18"/>
                <w:szCs w:val="18"/>
              </w:rPr>
              <w:t>Jeroen Wilbers</w:t>
            </w:r>
          </w:p>
        </w:tc>
        <w:tc>
          <w:tcPr>
            <w:tcW w:w="326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2781A490" w14:textId="77777777" w:rsidR="00E63AB9" w:rsidRDefault="00E63AB9" w:rsidP="00636432">
            <w:pPr>
              <w:cnfStyle w:val="000000100000" w:firstRow="0" w:lastRow="0" w:firstColumn="0" w:lastColumn="0" w:oddVBand="0" w:evenVBand="0" w:oddHBand="1" w:evenHBand="0" w:firstRowFirstColumn="0" w:firstRowLastColumn="0" w:lastRowFirstColumn="0" w:lastRowLastColumn="0"/>
              <w:rPr>
                <w:iCs/>
                <w:sz w:val="18"/>
                <w:szCs w:val="18"/>
              </w:rPr>
            </w:pPr>
            <w:r>
              <w:rPr>
                <w:iCs/>
                <w:sz w:val="18"/>
                <w:szCs w:val="18"/>
              </w:rPr>
              <w:t xml:space="preserve">Lab coördinator </w:t>
            </w:r>
          </w:p>
        </w:tc>
        <w:tc>
          <w:tcPr>
            <w:tcW w:w="425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3392DE0A" w14:textId="77777777" w:rsidR="00E63AB9" w:rsidRDefault="00E63AB9" w:rsidP="00636432">
            <w:pPr>
              <w:cnfStyle w:val="000000100000" w:firstRow="0" w:lastRow="0" w:firstColumn="0" w:lastColumn="0" w:oddVBand="0" w:evenVBand="0" w:oddHBand="1" w:evenHBand="0" w:firstRowFirstColumn="0" w:firstRowLastColumn="0" w:lastRowFirstColumn="0" w:lastRowLastColumn="0"/>
              <w:rPr>
                <w:iCs/>
                <w:sz w:val="18"/>
                <w:szCs w:val="18"/>
              </w:rPr>
            </w:pPr>
            <w:r>
              <w:rPr>
                <w:iCs/>
                <w:sz w:val="18"/>
                <w:szCs w:val="18"/>
              </w:rPr>
              <w:t>Het veilig gebruik maken van het lab en het aanspreekpunt voor bestelling die gedaan moeten worden.</w:t>
            </w:r>
          </w:p>
        </w:tc>
      </w:tr>
      <w:tr w:rsidR="00E63AB9" w14:paraId="1F019E35" w14:textId="77777777" w:rsidTr="00636432">
        <w:trPr>
          <w:trHeight w:val="217"/>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1A5DA933" w14:textId="68CD6A12" w:rsidR="00E63AB9" w:rsidRDefault="00BE2E17" w:rsidP="00636432">
            <w:pPr>
              <w:rPr>
                <w:iCs/>
                <w:sz w:val="18"/>
                <w:szCs w:val="18"/>
              </w:rPr>
            </w:pPr>
            <w:r>
              <w:rPr>
                <w:iCs/>
                <w:sz w:val="18"/>
                <w:szCs w:val="18"/>
              </w:rPr>
              <w:t>Aniel Shri</w:t>
            </w:r>
            <w:r w:rsidR="00E97A69">
              <w:rPr>
                <w:iCs/>
                <w:sz w:val="18"/>
                <w:szCs w:val="18"/>
              </w:rPr>
              <w:t xml:space="preserve"> en Gijs Haans</w:t>
            </w:r>
            <w:r>
              <w:rPr>
                <w:iCs/>
                <w:sz w:val="18"/>
                <w:szCs w:val="18"/>
              </w:rPr>
              <w:t xml:space="preserve"> (als klant)</w:t>
            </w:r>
          </w:p>
        </w:tc>
        <w:tc>
          <w:tcPr>
            <w:tcW w:w="326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1630BCA2" w14:textId="77777777" w:rsidR="00E63AB9" w:rsidRDefault="00E63AB9" w:rsidP="00636432">
            <w:pPr>
              <w:cnfStyle w:val="000000000000" w:firstRow="0" w:lastRow="0" w:firstColumn="0" w:lastColumn="0" w:oddVBand="0" w:evenVBand="0" w:oddHBand="0" w:evenHBand="0" w:firstRowFirstColumn="0" w:firstRowLastColumn="0" w:lastRowFirstColumn="0" w:lastRowLastColumn="0"/>
              <w:rPr>
                <w:iCs/>
                <w:sz w:val="18"/>
                <w:szCs w:val="18"/>
              </w:rPr>
            </w:pPr>
            <w:r>
              <w:rPr>
                <w:iCs/>
                <w:sz w:val="18"/>
                <w:szCs w:val="18"/>
              </w:rPr>
              <w:t>ALTEN</w:t>
            </w:r>
          </w:p>
        </w:tc>
        <w:tc>
          <w:tcPr>
            <w:tcW w:w="425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66C141AE" w14:textId="77777777" w:rsidR="00E63AB9" w:rsidRDefault="00E63AB9" w:rsidP="00636432">
            <w:pPr>
              <w:cnfStyle w:val="000000000000" w:firstRow="0" w:lastRow="0" w:firstColumn="0" w:lastColumn="0" w:oddVBand="0" w:evenVBand="0" w:oddHBand="0" w:evenHBand="0" w:firstRowFirstColumn="0" w:firstRowLastColumn="0" w:lastRowFirstColumn="0" w:lastRowLastColumn="0"/>
              <w:rPr>
                <w:iCs/>
                <w:sz w:val="18"/>
                <w:szCs w:val="18"/>
              </w:rPr>
            </w:pPr>
            <w:r>
              <w:rPr>
                <w:iCs/>
                <w:sz w:val="18"/>
                <w:szCs w:val="18"/>
              </w:rPr>
              <w:t>Als eindklant de requirements beoordelen en het eindproduct gebruiken.</w:t>
            </w:r>
          </w:p>
        </w:tc>
      </w:tr>
      <w:tr w:rsidR="00E63AB9" w14:paraId="06438CA6" w14:textId="77777777" w:rsidTr="0063643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1C1F239C" w14:textId="0E7F40DC" w:rsidR="00E63AB9" w:rsidRDefault="00BE2E17" w:rsidP="00636432">
            <w:pPr>
              <w:rPr>
                <w:iCs/>
                <w:sz w:val="18"/>
                <w:szCs w:val="18"/>
              </w:rPr>
            </w:pPr>
            <w:r>
              <w:rPr>
                <w:iCs/>
                <w:sz w:val="18"/>
                <w:szCs w:val="18"/>
              </w:rPr>
              <w:t>Chris Kalis</w:t>
            </w:r>
          </w:p>
        </w:tc>
        <w:tc>
          <w:tcPr>
            <w:tcW w:w="326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71A5CEAB" w14:textId="77777777" w:rsidR="00E63AB9" w:rsidRDefault="00E63AB9" w:rsidP="00636432">
            <w:pPr>
              <w:cnfStyle w:val="000000100000" w:firstRow="0" w:lastRow="0" w:firstColumn="0" w:lastColumn="0" w:oddVBand="0" w:evenVBand="0" w:oddHBand="1" w:evenHBand="0" w:firstRowFirstColumn="0" w:firstRowLastColumn="0" w:lastRowFirstColumn="0" w:lastRowLastColumn="0"/>
              <w:rPr>
                <w:iCs/>
                <w:sz w:val="18"/>
                <w:szCs w:val="18"/>
              </w:rPr>
            </w:pPr>
            <w:r>
              <w:rPr>
                <w:iCs/>
                <w:sz w:val="18"/>
                <w:szCs w:val="18"/>
              </w:rPr>
              <w:t>ALTEN Mechatronics unit</w:t>
            </w:r>
          </w:p>
        </w:tc>
        <w:tc>
          <w:tcPr>
            <w:tcW w:w="425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00F65C67" w14:textId="7F736260" w:rsidR="00E63AB9" w:rsidRDefault="00E63AB9" w:rsidP="00636432">
            <w:pPr>
              <w:cnfStyle w:val="000000100000" w:firstRow="0" w:lastRow="0" w:firstColumn="0" w:lastColumn="0" w:oddVBand="0" w:evenVBand="0" w:oddHBand="1" w:evenHBand="0" w:firstRowFirstColumn="0" w:firstRowLastColumn="0" w:lastRowFirstColumn="0" w:lastRowLastColumn="0"/>
              <w:rPr>
                <w:iCs/>
                <w:sz w:val="18"/>
                <w:szCs w:val="18"/>
              </w:rPr>
            </w:pPr>
            <w:r>
              <w:rPr>
                <w:iCs/>
                <w:sz w:val="18"/>
                <w:szCs w:val="18"/>
              </w:rPr>
              <w:t>De leiding over alle project partijen binnen ALTEN. Verder is de afdeling eindverantwoordelijke voor het project</w:t>
            </w:r>
            <w:r w:rsidR="003229BD">
              <w:rPr>
                <w:iCs/>
                <w:sz w:val="18"/>
                <w:szCs w:val="18"/>
              </w:rPr>
              <w:t>.</w:t>
            </w:r>
            <w:r>
              <w:rPr>
                <w:iCs/>
                <w:sz w:val="18"/>
                <w:szCs w:val="18"/>
              </w:rPr>
              <w:t xml:space="preserve"> </w:t>
            </w:r>
          </w:p>
        </w:tc>
      </w:tr>
    </w:tbl>
    <w:p w14:paraId="5920DF44" w14:textId="77777777" w:rsidR="00E63AB9" w:rsidRPr="00C04BCE" w:rsidRDefault="00E63AB9" w:rsidP="001751EB"/>
    <w:bookmarkEnd w:id="7"/>
    <w:p w14:paraId="17423EE4" w14:textId="77777777" w:rsidR="00DA0DE9" w:rsidRPr="00C04BCE" w:rsidRDefault="00DA0DE9" w:rsidP="00DA0DE9"/>
    <w:p w14:paraId="637373D0" w14:textId="70EED0A3" w:rsidR="0035289D" w:rsidRPr="00C04BCE" w:rsidRDefault="001751EB" w:rsidP="0035289D">
      <w:pPr>
        <w:pStyle w:val="Kop1"/>
        <w:rPr>
          <w:lang w:eastAsia="nl-NL"/>
        </w:rPr>
      </w:pPr>
      <w:bookmarkStart w:id="30" w:name="_Toc392857380"/>
      <w:bookmarkStart w:id="31" w:name="_Toc105087777"/>
      <w:bookmarkStart w:id="32" w:name="_Toc105088005"/>
      <w:bookmarkStart w:id="33" w:name="_Toc105088081"/>
      <w:bookmarkStart w:id="34" w:name="_Toc105527970"/>
      <w:r w:rsidRPr="00C04BCE">
        <w:rPr>
          <w:lang w:eastAsia="nl-NL"/>
        </w:rPr>
        <w:lastRenderedPageBreak/>
        <w:t>A</w:t>
      </w:r>
      <w:r w:rsidR="0035289D" w:rsidRPr="00C04BCE">
        <w:rPr>
          <w:lang w:eastAsia="nl-NL"/>
        </w:rPr>
        <w:t>rchitectu</w:t>
      </w:r>
      <w:bookmarkEnd w:id="30"/>
      <w:r w:rsidR="00E63AB9">
        <w:rPr>
          <w:lang w:eastAsia="nl-NL"/>
        </w:rPr>
        <w:t>ur</w:t>
      </w:r>
      <w:r w:rsidRPr="00C04BCE">
        <w:rPr>
          <w:lang w:eastAsia="nl-NL"/>
        </w:rPr>
        <w:t xml:space="preserve"> </w:t>
      </w:r>
      <w:r w:rsidR="00E63AB9">
        <w:rPr>
          <w:lang w:eastAsia="nl-NL"/>
        </w:rPr>
        <w:t>beperkingen</w:t>
      </w:r>
      <w:bookmarkEnd w:id="31"/>
      <w:bookmarkEnd w:id="32"/>
      <w:bookmarkEnd w:id="33"/>
      <w:bookmarkEnd w:id="34"/>
    </w:p>
    <w:p w14:paraId="042E8612" w14:textId="04B4C025" w:rsidR="00B729AE" w:rsidRDefault="00B729AE" w:rsidP="00B729AE">
      <w:pPr>
        <w:pStyle w:val="Bijschrift"/>
        <w:keepNext/>
      </w:pPr>
      <w:bookmarkStart w:id="35" w:name="_Toc105528034"/>
      <w:r>
        <w:t xml:space="preserve">Tabel </w:t>
      </w:r>
      <w:r>
        <w:fldChar w:fldCharType="begin"/>
      </w:r>
      <w:r>
        <w:instrText xml:space="preserve"> SEQ Tabel \* ARABIC </w:instrText>
      </w:r>
      <w:r>
        <w:fldChar w:fldCharType="separate"/>
      </w:r>
      <w:r w:rsidR="00B07ADB">
        <w:rPr>
          <w:noProof/>
        </w:rPr>
        <w:t>3</w:t>
      </w:r>
      <w:r>
        <w:fldChar w:fldCharType="end"/>
      </w:r>
      <w:r>
        <w:t xml:space="preserve"> Architectuur beperkingen</w:t>
      </w:r>
      <w:bookmarkEnd w:id="35"/>
    </w:p>
    <w:tbl>
      <w:tblPr>
        <w:tblStyle w:val="Rastertabel4-Accent1"/>
        <w:tblW w:w="0" w:type="auto"/>
        <w:tblLook w:val="04A0" w:firstRow="1" w:lastRow="0" w:firstColumn="1" w:lastColumn="0" w:noHBand="0" w:noVBand="1"/>
      </w:tblPr>
      <w:tblGrid>
        <w:gridCol w:w="3964"/>
        <w:gridCol w:w="5052"/>
      </w:tblGrid>
      <w:tr w:rsidR="00E63AB9" w14:paraId="4484B580" w14:textId="77777777" w:rsidTr="00682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276ACC9" w14:textId="70586F52" w:rsidR="00E63AB9" w:rsidRDefault="00E63AB9" w:rsidP="001751EB">
            <w:pPr>
              <w:rPr>
                <w:lang w:eastAsia="nl-NL"/>
              </w:rPr>
            </w:pPr>
            <w:r>
              <w:rPr>
                <w:lang w:eastAsia="nl-NL"/>
              </w:rPr>
              <w:t>Architectuur beperking</w:t>
            </w:r>
          </w:p>
        </w:tc>
        <w:tc>
          <w:tcPr>
            <w:tcW w:w="5052" w:type="dxa"/>
          </w:tcPr>
          <w:p w14:paraId="6DCF4B32" w14:textId="4293538B" w:rsidR="00E63AB9" w:rsidRDefault="00E63AB9" w:rsidP="001751EB">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Omschrijving</w:t>
            </w:r>
          </w:p>
        </w:tc>
      </w:tr>
      <w:tr w:rsidR="00E63AB9" w14:paraId="5F704CED" w14:textId="77777777" w:rsidTr="00682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3233BE8D" w14:textId="485B5008" w:rsidR="00E63AB9" w:rsidRPr="00E63AB9" w:rsidRDefault="00E63AB9" w:rsidP="001751EB">
            <w:pPr>
              <w:rPr>
                <w:b w:val="0"/>
                <w:bCs w:val="0"/>
                <w:lang w:eastAsia="nl-NL"/>
              </w:rPr>
            </w:pPr>
            <w:r w:rsidRPr="00E63AB9">
              <w:rPr>
                <w:b w:val="0"/>
                <w:bCs w:val="0"/>
                <w:lang w:eastAsia="nl-NL"/>
              </w:rPr>
              <w:t xml:space="preserve">Er wordt </w:t>
            </w:r>
            <w:r>
              <w:rPr>
                <w:b w:val="0"/>
                <w:bCs w:val="0"/>
                <w:lang w:eastAsia="nl-NL"/>
              </w:rPr>
              <w:t xml:space="preserve">gebruik gemaakt van een STM32H755 </w:t>
            </w:r>
            <w:r w:rsidR="005B6135">
              <w:rPr>
                <w:b w:val="0"/>
                <w:bCs w:val="0"/>
                <w:lang w:eastAsia="nl-NL"/>
              </w:rPr>
              <w:t xml:space="preserve">dual-core </w:t>
            </w:r>
            <w:r>
              <w:rPr>
                <w:b w:val="0"/>
                <w:bCs w:val="0"/>
                <w:lang w:eastAsia="nl-NL"/>
              </w:rPr>
              <w:t>nucleo-144 board</w:t>
            </w:r>
            <w:r w:rsidR="005B6135">
              <w:rPr>
                <w:b w:val="0"/>
                <w:bCs w:val="0"/>
                <w:lang w:eastAsia="nl-NL"/>
              </w:rPr>
              <w:t>.</w:t>
            </w:r>
          </w:p>
        </w:tc>
        <w:tc>
          <w:tcPr>
            <w:tcW w:w="5052" w:type="dxa"/>
          </w:tcPr>
          <w:p w14:paraId="0621F2E7" w14:textId="57869C24" w:rsidR="00E63AB9" w:rsidRDefault="00E63AB9" w:rsidP="001751EB">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 xml:space="preserve">De keuze van de microcontroller staat </w:t>
            </w:r>
            <w:r w:rsidRPr="00853818">
              <w:rPr>
                <w:lang w:eastAsia="nl-NL"/>
              </w:rPr>
              <w:t>vast.</w:t>
            </w:r>
            <w:r>
              <w:rPr>
                <w:lang w:eastAsia="nl-NL"/>
              </w:rPr>
              <w:t xml:space="preserve"> Met deze microcontroller moet dus gewerkt worden.</w:t>
            </w:r>
          </w:p>
        </w:tc>
      </w:tr>
      <w:tr w:rsidR="00E63AB9" w14:paraId="0810896A" w14:textId="77777777" w:rsidTr="0068228E">
        <w:tc>
          <w:tcPr>
            <w:cnfStyle w:val="001000000000" w:firstRow="0" w:lastRow="0" w:firstColumn="1" w:lastColumn="0" w:oddVBand="0" w:evenVBand="0" w:oddHBand="0" w:evenHBand="0" w:firstRowFirstColumn="0" w:firstRowLastColumn="0" w:lastRowFirstColumn="0" w:lastRowLastColumn="0"/>
            <w:tcW w:w="3964" w:type="dxa"/>
          </w:tcPr>
          <w:p w14:paraId="2FBD735B" w14:textId="685F3FA8" w:rsidR="00E63AB9" w:rsidRPr="00E63AB9" w:rsidRDefault="005B6135" w:rsidP="001751EB">
            <w:pPr>
              <w:rPr>
                <w:b w:val="0"/>
                <w:bCs w:val="0"/>
                <w:lang w:eastAsia="nl-NL"/>
              </w:rPr>
            </w:pPr>
            <w:r>
              <w:rPr>
                <w:b w:val="0"/>
                <w:bCs w:val="0"/>
                <w:lang w:eastAsia="nl-NL"/>
              </w:rPr>
              <w:t>De hardware van de 4-op-1-rij staat vast.</w:t>
            </w:r>
          </w:p>
        </w:tc>
        <w:tc>
          <w:tcPr>
            <w:tcW w:w="5052" w:type="dxa"/>
          </w:tcPr>
          <w:p w14:paraId="11FF3E95" w14:textId="119EBF5D" w:rsidR="00E63AB9" w:rsidRDefault="005B6135" w:rsidP="001751EB">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De hardware die er nu is wordt gebruikt om de software voor te schrijven.</w:t>
            </w:r>
          </w:p>
        </w:tc>
      </w:tr>
      <w:tr w:rsidR="00955BC7" w14:paraId="47CA3A4E" w14:textId="77777777" w:rsidTr="00682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400B490" w14:textId="7038D66B" w:rsidR="00955BC7" w:rsidRDefault="00D6023A" w:rsidP="001751EB">
            <w:pPr>
              <w:rPr>
                <w:b w:val="0"/>
                <w:bCs w:val="0"/>
                <w:lang w:eastAsia="nl-NL"/>
              </w:rPr>
            </w:pPr>
            <w:r w:rsidRPr="009250F9">
              <w:rPr>
                <w:b w:val="0"/>
                <w:bCs w:val="0"/>
                <w:lang w:eastAsia="nl-NL"/>
              </w:rPr>
              <w:t>Het spel verloop</w:t>
            </w:r>
            <w:r w:rsidR="00955BC7">
              <w:rPr>
                <w:b w:val="0"/>
                <w:bCs w:val="0"/>
                <w:lang w:eastAsia="nl-NL"/>
              </w:rPr>
              <w:t xml:space="preserve"> van de 4-op-1-rij staat vast</w:t>
            </w:r>
            <w:r w:rsidR="003229BD">
              <w:rPr>
                <w:b w:val="0"/>
                <w:bCs w:val="0"/>
                <w:lang w:eastAsia="nl-NL"/>
              </w:rPr>
              <w:t>.</w:t>
            </w:r>
            <w:r w:rsidR="00955BC7">
              <w:rPr>
                <w:b w:val="0"/>
                <w:bCs w:val="0"/>
                <w:lang w:eastAsia="nl-NL"/>
              </w:rPr>
              <w:t xml:space="preserve"> </w:t>
            </w:r>
          </w:p>
        </w:tc>
        <w:tc>
          <w:tcPr>
            <w:tcW w:w="5052" w:type="dxa"/>
          </w:tcPr>
          <w:p w14:paraId="6A1BCE67" w14:textId="387C7C60" w:rsidR="00955BC7" w:rsidRDefault="00955BC7" w:rsidP="001751EB">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 xml:space="preserve">Omdat de 4-op-1-rij al werkend is geweest is </w:t>
            </w:r>
            <w:r w:rsidR="00A25587">
              <w:rPr>
                <w:lang w:eastAsia="nl-NL"/>
              </w:rPr>
              <w:t>de globale werken van te voren bekend.</w:t>
            </w:r>
          </w:p>
        </w:tc>
      </w:tr>
      <w:tr w:rsidR="005B6135" w14:paraId="00E14046" w14:textId="77777777" w:rsidTr="0068228E">
        <w:tc>
          <w:tcPr>
            <w:cnfStyle w:val="001000000000" w:firstRow="0" w:lastRow="0" w:firstColumn="1" w:lastColumn="0" w:oddVBand="0" w:evenVBand="0" w:oddHBand="0" w:evenHBand="0" w:firstRowFirstColumn="0" w:firstRowLastColumn="0" w:lastRowFirstColumn="0" w:lastRowLastColumn="0"/>
            <w:tcW w:w="3964" w:type="dxa"/>
          </w:tcPr>
          <w:p w14:paraId="3095EE7B" w14:textId="291A0406" w:rsidR="005B6135" w:rsidRDefault="005B6135" w:rsidP="001751EB">
            <w:pPr>
              <w:rPr>
                <w:b w:val="0"/>
                <w:bCs w:val="0"/>
                <w:lang w:eastAsia="nl-NL"/>
              </w:rPr>
            </w:pPr>
            <w:r>
              <w:rPr>
                <w:b w:val="0"/>
                <w:bCs w:val="0"/>
                <w:lang w:eastAsia="nl-NL"/>
              </w:rPr>
              <w:t>Het project moet binnen 100 werkdagen worden uitgevoerd.</w:t>
            </w:r>
          </w:p>
        </w:tc>
        <w:tc>
          <w:tcPr>
            <w:tcW w:w="5052" w:type="dxa"/>
          </w:tcPr>
          <w:p w14:paraId="02EAB2FD" w14:textId="44AD614F" w:rsidR="005B6135" w:rsidRDefault="005B6135" w:rsidP="001751EB">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Het project vind plaats binnen een school semester en moet dus binnen deze tijd worden uitgevoerd.</w:t>
            </w:r>
          </w:p>
        </w:tc>
      </w:tr>
      <w:tr w:rsidR="005B6135" w14:paraId="3A1752AC" w14:textId="77777777" w:rsidTr="00682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83B5BB9" w14:textId="4F86BFA8" w:rsidR="005B6135" w:rsidRDefault="00A25587" w:rsidP="001751EB">
            <w:pPr>
              <w:rPr>
                <w:b w:val="0"/>
                <w:bCs w:val="0"/>
                <w:lang w:eastAsia="nl-NL"/>
              </w:rPr>
            </w:pPr>
            <w:r>
              <w:rPr>
                <w:b w:val="0"/>
                <w:bCs w:val="0"/>
                <w:lang w:eastAsia="nl-NL"/>
              </w:rPr>
              <w:t xml:space="preserve">De Raspberry Pi </w:t>
            </w:r>
            <w:r w:rsidR="00E30817">
              <w:rPr>
                <w:b w:val="0"/>
                <w:bCs w:val="0"/>
                <w:lang w:eastAsia="nl-NL"/>
              </w:rPr>
              <w:t>geeft de volgende zet door</w:t>
            </w:r>
            <w:r w:rsidR="003229BD">
              <w:rPr>
                <w:b w:val="0"/>
                <w:bCs w:val="0"/>
                <w:lang w:eastAsia="nl-NL"/>
              </w:rPr>
              <w:t>.</w:t>
            </w:r>
          </w:p>
        </w:tc>
        <w:tc>
          <w:tcPr>
            <w:tcW w:w="5052" w:type="dxa"/>
          </w:tcPr>
          <w:p w14:paraId="383A929D" w14:textId="72FA5EF2" w:rsidR="005B6135" w:rsidRDefault="00A25587" w:rsidP="001751EB">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 xml:space="preserve">De Raspberrry Pi is de processor die </w:t>
            </w:r>
            <w:r w:rsidR="00E30817">
              <w:rPr>
                <w:lang w:eastAsia="nl-NL"/>
              </w:rPr>
              <w:t>de volgende zet door geeft aan de microcontroller.</w:t>
            </w:r>
          </w:p>
        </w:tc>
      </w:tr>
    </w:tbl>
    <w:p w14:paraId="61131A1C" w14:textId="77777777" w:rsidR="0035289D" w:rsidRPr="003F3625" w:rsidRDefault="0035289D" w:rsidP="00CA6E80">
      <w:pPr>
        <w:pStyle w:val="Default"/>
        <w:spacing w:after="50"/>
        <w:rPr>
          <w:sz w:val="20"/>
          <w:szCs w:val="20"/>
        </w:rPr>
      </w:pPr>
    </w:p>
    <w:p w14:paraId="34DD83C8" w14:textId="12124C2A" w:rsidR="001751EB" w:rsidRDefault="00980C53" w:rsidP="001751EB">
      <w:pPr>
        <w:pStyle w:val="Kop1"/>
      </w:pPr>
      <w:bookmarkStart w:id="36" w:name="section-system-scope-and-context"/>
      <w:bookmarkStart w:id="37" w:name="_Toc105087778"/>
      <w:bookmarkStart w:id="38" w:name="_Toc105088006"/>
      <w:bookmarkStart w:id="39" w:name="_Toc105088082"/>
      <w:bookmarkStart w:id="40" w:name="_Toc374010379"/>
      <w:bookmarkStart w:id="41" w:name="_Toc436134707"/>
      <w:bookmarkStart w:id="42" w:name="_Toc105527971"/>
      <w:r>
        <w:lastRenderedPageBreak/>
        <w:t>Project</w:t>
      </w:r>
      <w:r w:rsidR="001751EB" w:rsidRPr="00C04BCE">
        <w:t xml:space="preserve"> scope </w:t>
      </w:r>
      <w:r w:rsidR="00E30817">
        <w:t>en</w:t>
      </w:r>
      <w:r w:rsidR="001751EB" w:rsidRPr="00C04BCE">
        <w:t xml:space="preserve"> context</w:t>
      </w:r>
      <w:bookmarkEnd w:id="36"/>
      <w:bookmarkEnd w:id="37"/>
      <w:bookmarkEnd w:id="38"/>
      <w:bookmarkEnd w:id="39"/>
      <w:bookmarkEnd w:id="42"/>
    </w:p>
    <w:p w14:paraId="066D3589" w14:textId="6249BFBD" w:rsidR="00922474" w:rsidRDefault="002B7353" w:rsidP="00922474">
      <w:r>
        <w:fldChar w:fldCharType="begin"/>
      </w:r>
      <w:r>
        <w:instrText xml:space="preserve"> REF _Ref105087647 \h </w:instrText>
      </w:r>
      <w:r>
        <w:fldChar w:fldCharType="separate"/>
      </w:r>
      <w:r w:rsidR="00B07ADB">
        <w:t xml:space="preserve">Figuur </w:t>
      </w:r>
      <w:r w:rsidR="00B07ADB">
        <w:rPr>
          <w:noProof/>
        </w:rPr>
        <w:t>3</w:t>
      </w:r>
      <w:r>
        <w:fldChar w:fldCharType="end"/>
      </w:r>
      <w:r w:rsidR="00922474">
        <w:t xml:space="preserve"> geeft een globale weergave van de personen die met het systeem werken en wat zei als input hebben op het systeem of wat ze van het systeem terug krijgen.</w:t>
      </w:r>
      <w:r w:rsidR="00CE735A">
        <w:t xml:space="preserve"> Verder toont het de scope van het project. De scope van het project is de STM32H7 dual-core en de architectuur daarvan.</w:t>
      </w:r>
    </w:p>
    <w:p w14:paraId="1841DD1F" w14:textId="77777777" w:rsidR="00922474" w:rsidRPr="00922474" w:rsidRDefault="00922474" w:rsidP="00922474"/>
    <w:p w14:paraId="438528C1" w14:textId="77777777" w:rsidR="00B729AE" w:rsidRDefault="005C2640" w:rsidP="00B729AE">
      <w:pPr>
        <w:keepNext/>
      </w:pPr>
      <w:r>
        <w:rPr>
          <w:noProof/>
        </w:rPr>
        <w:drawing>
          <wp:inline distT="0" distB="0" distL="0" distR="0" wp14:anchorId="277ABCE9" wp14:editId="312EB736">
            <wp:extent cx="5199867" cy="3086100"/>
            <wp:effectExtent l="0" t="0" r="127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4"/>
                    <a:stretch>
                      <a:fillRect/>
                    </a:stretch>
                  </pic:blipFill>
                  <pic:spPr>
                    <a:xfrm>
                      <a:off x="0" y="0"/>
                      <a:ext cx="5204804" cy="3089030"/>
                    </a:xfrm>
                    <a:prstGeom prst="rect">
                      <a:avLst/>
                    </a:prstGeom>
                  </pic:spPr>
                </pic:pic>
              </a:graphicData>
            </a:graphic>
          </wp:inline>
        </w:drawing>
      </w:r>
    </w:p>
    <w:p w14:paraId="0CCC49DB" w14:textId="3C5178C0" w:rsidR="00E30817" w:rsidRPr="00E30817" w:rsidRDefault="00B729AE" w:rsidP="00B729AE">
      <w:pPr>
        <w:pStyle w:val="Bijschrift"/>
      </w:pPr>
      <w:bookmarkStart w:id="43" w:name="_Ref105087647"/>
      <w:bookmarkStart w:id="44" w:name="_Toc105528005"/>
      <w:r>
        <w:t xml:space="preserve">Figuur </w:t>
      </w:r>
      <w:r>
        <w:fldChar w:fldCharType="begin"/>
      </w:r>
      <w:r>
        <w:instrText xml:space="preserve"> SEQ Figuur \* ARABIC </w:instrText>
      </w:r>
      <w:r>
        <w:fldChar w:fldCharType="separate"/>
      </w:r>
      <w:r w:rsidR="00B07ADB">
        <w:rPr>
          <w:noProof/>
        </w:rPr>
        <w:t>3</w:t>
      </w:r>
      <w:r>
        <w:fldChar w:fldCharType="end"/>
      </w:r>
      <w:bookmarkEnd w:id="43"/>
      <w:r>
        <w:t xml:space="preserve"> Project context</w:t>
      </w:r>
      <w:bookmarkEnd w:id="44"/>
    </w:p>
    <w:p w14:paraId="01C169A6" w14:textId="73FEA512" w:rsidR="004B1283" w:rsidRDefault="004B1283">
      <w:pPr>
        <w:widowControl/>
        <w:spacing w:line="240" w:lineRule="auto"/>
      </w:pPr>
      <w:bookmarkStart w:id="45" w:name="_business_context"/>
    </w:p>
    <w:p w14:paraId="614B938A" w14:textId="7D4A7F7A" w:rsidR="00B729AE" w:rsidRDefault="00B729AE" w:rsidP="00B729AE">
      <w:pPr>
        <w:pStyle w:val="Bijschrift"/>
        <w:keepNext/>
      </w:pPr>
      <w:bookmarkStart w:id="46" w:name="_Toc105528035"/>
      <w:r>
        <w:t xml:space="preserve">Tabel </w:t>
      </w:r>
      <w:r>
        <w:fldChar w:fldCharType="begin"/>
      </w:r>
      <w:r>
        <w:instrText xml:space="preserve"> SEQ Tabel \* ARABIC </w:instrText>
      </w:r>
      <w:r>
        <w:fldChar w:fldCharType="separate"/>
      </w:r>
      <w:r w:rsidR="00B07ADB">
        <w:rPr>
          <w:noProof/>
        </w:rPr>
        <w:t>4</w:t>
      </w:r>
      <w:r>
        <w:fldChar w:fldCharType="end"/>
      </w:r>
      <w:r>
        <w:t xml:space="preserve"> Beschrijving Project context</w:t>
      </w:r>
      <w:bookmarkEnd w:id="46"/>
    </w:p>
    <w:tbl>
      <w:tblPr>
        <w:tblStyle w:val="Rastertabel4-Accent1"/>
        <w:tblW w:w="0" w:type="auto"/>
        <w:tblLook w:val="04A0" w:firstRow="1" w:lastRow="0" w:firstColumn="1" w:lastColumn="0" w:noHBand="0" w:noVBand="1"/>
      </w:tblPr>
      <w:tblGrid>
        <w:gridCol w:w="3114"/>
        <w:gridCol w:w="5902"/>
      </w:tblGrid>
      <w:tr w:rsidR="004B1283" w14:paraId="67F2A9D4" w14:textId="77777777" w:rsidTr="00D92A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987FC8B" w14:textId="00EB00B6" w:rsidR="004B1283" w:rsidRDefault="004B1283">
            <w:pPr>
              <w:widowControl/>
              <w:spacing w:line="240" w:lineRule="auto"/>
            </w:pPr>
            <w:r>
              <w:t>Gebruikers</w:t>
            </w:r>
          </w:p>
        </w:tc>
        <w:tc>
          <w:tcPr>
            <w:tcW w:w="5902" w:type="dxa"/>
          </w:tcPr>
          <w:p w14:paraId="10F0261C" w14:textId="2223BD78" w:rsidR="004B1283" w:rsidRDefault="004B1283">
            <w:pPr>
              <w:widowControl/>
              <w:spacing w:line="240" w:lineRule="auto"/>
              <w:cnfStyle w:val="100000000000" w:firstRow="1" w:lastRow="0" w:firstColumn="0" w:lastColumn="0" w:oddVBand="0" w:evenVBand="0" w:oddHBand="0" w:evenHBand="0" w:firstRowFirstColumn="0" w:firstRowLastColumn="0" w:lastRowFirstColumn="0" w:lastRowLastColumn="0"/>
            </w:pPr>
            <w:r>
              <w:t>Beschrijving</w:t>
            </w:r>
          </w:p>
        </w:tc>
      </w:tr>
      <w:tr w:rsidR="004B1283" w14:paraId="24096348" w14:textId="77777777" w:rsidTr="00D9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6A29EB" w14:textId="1179CEC1" w:rsidR="004B1283" w:rsidRDefault="004B1283">
            <w:pPr>
              <w:widowControl/>
              <w:spacing w:line="240" w:lineRule="auto"/>
            </w:pPr>
            <w:r>
              <w:t>Persoon die 4-op-1-rij speelt</w:t>
            </w:r>
          </w:p>
        </w:tc>
        <w:tc>
          <w:tcPr>
            <w:tcW w:w="5902" w:type="dxa"/>
          </w:tcPr>
          <w:p w14:paraId="7AD6F888" w14:textId="17C164B3" w:rsidR="004B1283" w:rsidRDefault="00D92A73">
            <w:pPr>
              <w:widowControl/>
              <w:spacing w:line="240" w:lineRule="auto"/>
              <w:cnfStyle w:val="000000100000" w:firstRow="0" w:lastRow="0" w:firstColumn="0" w:lastColumn="0" w:oddVBand="0" w:evenVBand="0" w:oddHBand="1" w:evenHBand="0" w:firstRowFirstColumn="0" w:firstRowLastColumn="0" w:lastRowFirstColumn="0" w:lastRowLastColumn="0"/>
            </w:pPr>
            <w:r>
              <w:t xml:space="preserve">De persoon die 4-op-1-rij speelt moet als het zijn beurt is goed nadenken kolom hij zijn fiche wil doen om de robot te verslaan. Als een zet bekent is wordt het fiche in het 4-op-1-rij bord gestopt. Verder kan de persoon aan het einde van het spel zien wat het resultaat is. </w:t>
            </w:r>
          </w:p>
        </w:tc>
      </w:tr>
      <w:tr w:rsidR="004B1283" w14:paraId="1463891E" w14:textId="77777777" w:rsidTr="00D92A73">
        <w:tc>
          <w:tcPr>
            <w:cnfStyle w:val="001000000000" w:firstRow="0" w:lastRow="0" w:firstColumn="1" w:lastColumn="0" w:oddVBand="0" w:evenVBand="0" w:oddHBand="0" w:evenHBand="0" w:firstRowFirstColumn="0" w:firstRowLastColumn="0" w:lastRowFirstColumn="0" w:lastRowLastColumn="0"/>
            <w:tcW w:w="3114" w:type="dxa"/>
          </w:tcPr>
          <w:p w14:paraId="17328DF6" w14:textId="3CC7F333" w:rsidR="004B1283" w:rsidRDefault="004B1283">
            <w:pPr>
              <w:widowControl/>
              <w:spacing w:line="240" w:lineRule="auto"/>
            </w:pPr>
            <w:r>
              <w:t>Systeem engineer</w:t>
            </w:r>
          </w:p>
        </w:tc>
        <w:tc>
          <w:tcPr>
            <w:tcW w:w="5902" w:type="dxa"/>
          </w:tcPr>
          <w:p w14:paraId="097CD0D1" w14:textId="44128389" w:rsidR="004B1283" w:rsidRDefault="00D92A73">
            <w:pPr>
              <w:widowControl/>
              <w:spacing w:line="240" w:lineRule="auto"/>
              <w:cnfStyle w:val="000000000000" w:firstRow="0" w:lastRow="0" w:firstColumn="0" w:lastColumn="0" w:oddVBand="0" w:evenVBand="0" w:oddHBand="0" w:evenHBand="0" w:firstRowFirstColumn="0" w:firstRowLastColumn="0" w:lastRowFirstColumn="0" w:lastRowLastColumn="0"/>
            </w:pPr>
            <w:r>
              <w:t xml:space="preserve">De systeem engineer kan de 4-op-1-rij debuggen als er een fout optreedt. Verder kan de engineer een update/upgrade implementeren.  </w:t>
            </w:r>
          </w:p>
        </w:tc>
      </w:tr>
      <w:tr w:rsidR="004B1283" w14:paraId="63D93D5B" w14:textId="77777777" w:rsidTr="00D9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98FF74D" w14:textId="587E4584" w:rsidR="004B1283" w:rsidRDefault="00D6023A">
            <w:pPr>
              <w:widowControl/>
              <w:spacing w:line="240" w:lineRule="auto"/>
            </w:pPr>
            <w:r>
              <w:t>Operator</w:t>
            </w:r>
            <w:r w:rsidR="00D92A73">
              <w:t xml:space="preserve"> vanuit ALTEN die de 4-op-1-rij bedient</w:t>
            </w:r>
          </w:p>
        </w:tc>
        <w:tc>
          <w:tcPr>
            <w:tcW w:w="5902" w:type="dxa"/>
          </w:tcPr>
          <w:p w14:paraId="330F0FAD" w14:textId="74B5A0CB" w:rsidR="004B1283" w:rsidRDefault="00D92A73">
            <w:pPr>
              <w:widowControl/>
              <w:spacing w:line="240" w:lineRule="auto"/>
              <w:cnfStyle w:val="000000100000" w:firstRow="0" w:lastRow="0" w:firstColumn="0" w:lastColumn="0" w:oddVBand="0" w:evenVBand="0" w:oddHBand="1" w:evenHBand="0" w:firstRowFirstColumn="0" w:firstRowLastColumn="0" w:lastRowFirstColumn="0" w:lastRowLastColumn="0"/>
            </w:pPr>
            <w:r>
              <w:t xml:space="preserve">Deze persoon bediend de 4-op-1-rij op beurzen of anderen gelegenheden. </w:t>
            </w:r>
            <w:r w:rsidR="00FB5A37">
              <w:t>Deze persoon kan de 4-op-1-rij aan-/uitzetten of hem resetten.</w:t>
            </w:r>
          </w:p>
        </w:tc>
      </w:tr>
    </w:tbl>
    <w:p w14:paraId="0B0FA459" w14:textId="77777777" w:rsidR="004B1283" w:rsidRDefault="004B1283">
      <w:pPr>
        <w:widowControl/>
        <w:spacing w:line="240" w:lineRule="auto"/>
      </w:pPr>
    </w:p>
    <w:p w14:paraId="637C473B" w14:textId="31C58664" w:rsidR="004B1283" w:rsidRDefault="004B1283">
      <w:pPr>
        <w:widowControl/>
        <w:spacing w:line="240" w:lineRule="auto"/>
        <w:rPr>
          <w:b/>
          <w:sz w:val="24"/>
        </w:rPr>
      </w:pPr>
      <w:r>
        <w:br w:type="page"/>
      </w:r>
    </w:p>
    <w:p w14:paraId="11F36FE9" w14:textId="30F6F3CD" w:rsidR="001751EB" w:rsidRDefault="00980C53" w:rsidP="001751EB">
      <w:pPr>
        <w:pStyle w:val="Kop2"/>
      </w:pPr>
      <w:bookmarkStart w:id="47" w:name="_Toc105087779"/>
      <w:bookmarkStart w:id="48" w:name="_Toc105088007"/>
      <w:bookmarkStart w:id="49" w:name="_Toc105088083"/>
      <w:bookmarkStart w:id="50" w:name="_Toc105527972"/>
      <w:r>
        <w:lastRenderedPageBreak/>
        <w:t>Systeem</w:t>
      </w:r>
      <w:r w:rsidR="001751EB" w:rsidRPr="00C04BCE">
        <w:t xml:space="preserve"> context</w:t>
      </w:r>
      <w:bookmarkEnd w:id="45"/>
      <w:bookmarkEnd w:id="47"/>
      <w:bookmarkEnd w:id="48"/>
      <w:bookmarkEnd w:id="49"/>
      <w:bookmarkEnd w:id="50"/>
    </w:p>
    <w:p w14:paraId="692A208A" w14:textId="67980E9C" w:rsidR="00697022" w:rsidRDefault="002B7353" w:rsidP="00697022">
      <w:r>
        <w:fldChar w:fldCharType="begin"/>
      </w:r>
      <w:r>
        <w:instrText xml:space="preserve"> REF _Ref105087647 \h </w:instrText>
      </w:r>
      <w:r>
        <w:fldChar w:fldCharType="separate"/>
      </w:r>
      <w:r w:rsidR="00B07ADB">
        <w:t xml:space="preserve">Figuur </w:t>
      </w:r>
      <w:r w:rsidR="00B07ADB">
        <w:rPr>
          <w:noProof/>
        </w:rPr>
        <w:t>3</w:t>
      </w:r>
      <w:r>
        <w:fldChar w:fldCharType="end"/>
      </w:r>
      <w:r w:rsidR="00697022">
        <w:t xml:space="preserve"> </w:t>
      </w:r>
      <w:r w:rsidR="00922474">
        <w:t>g</w:t>
      </w:r>
      <w:r w:rsidR="000264E3">
        <w:t>ee</w:t>
      </w:r>
      <w:r w:rsidR="00922474">
        <w:t>f</w:t>
      </w:r>
      <w:r w:rsidR="000264E3">
        <w:t>t</w:t>
      </w:r>
      <w:r w:rsidR="00922474">
        <w:t xml:space="preserve"> een globaal overzicht van de betrokken personen </w:t>
      </w:r>
      <w:r w:rsidR="008915F2">
        <w:t>bij</w:t>
      </w:r>
      <w:r w:rsidR="00922474">
        <w:t xml:space="preserve"> het systeem. </w:t>
      </w:r>
      <w:r>
        <w:fldChar w:fldCharType="begin"/>
      </w:r>
      <w:r>
        <w:instrText xml:space="preserve"> REF _Ref105087618 \h </w:instrText>
      </w:r>
      <w:r>
        <w:fldChar w:fldCharType="separate"/>
      </w:r>
      <w:r w:rsidR="00B07ADB">
        <w:t xml:space="preserve">Figuur </w:t>
      </w:r>
      <w:r w:rsidR="00B07ADB">
        <w:rPr>
          <w:noProof/>
        </w:rPr>
        <w:t>4</w:t>
      </w:r>
      <w:r>
        <w:fldChar w:fldCharType="end"/>
      </w:r>
      <w:r w:rsidR="000264E3">
        <w:t xml:space="preserve"> </w:t>
      </w:r>
      <w:r w:rsidR="00922474">
        <w:t xml:space="preserve">zoomt hier verder op in en </w:t>
      </w:r>
      <w:r w:rsidR="00697022">
        <w:t>geeft een visuele representatie van de</w:t>
      </w:r>
      <w:r w:rsidR="00922474">
        <w:t xml:space="preserve"> subonderdelen van de 4-op-1-rij.</w:t>
      </w:r>
      <w:r w:rsidR="000264E3">
        <w:t xml:space="preserve"> Ook laat het de relatie zien met de STM32H7 dual-core door middel van de i</w:t>
      </w:r>
      <w:r w:rsidR="00697022">
        <w:t>nputs en outputs</w:t>
      </w:r>
      <w:r w:rsidR="00922474">
        <w:t xml:space="preserve">. </w:t>
      </w:r>
      <w:r w:rsidR="00162964">
        <w:t>Dit is van belang zodat alle stakeholders een idee krijgen wat er</w:t>
      </w:r>
      <w:r w:rsidR="008915F2">
        <w:t xml:space="preserve"> in grote lijnen</w:t>
      </w:r>
      <w:r w:rsidR="00162964">
        <w:t xml:space="preserve"> binnen het systeem gebeurt.</w:t>
      </w:r>
    </w:p>
    <w:p w14:paraId="7ACE512C" w14:textId="77777777" w:rsidR="00922474" w:rsidRPr="00697022" w:rsidRDefault="00922474" w:rsidP="00697022"/>
    <w:p w14:paraId="67C3617A" w14:textId="77777777" w:rsidR="00B729AE" w:rsidRDefault="00980C53" w:rsidP="00B729AE">
      <w:pPr>
        <w:keepNext/>
      </w:pPr>
      <w:r>
        <w:rPr>
          <w:noProof/>
        </w:rPr>
        <w:drawing>
          <wp:inline distT="0" distB="0" distL="0" distR="0" wp14:anchorId="6E759F74" wp14:editId="53C5C3DC">
            <wp:extent cx="5731510" cy="4471035"/>
            <wp:effectExtent l="0" t="0" r="254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5"/>
                    <a:stretch>
                      <a:fillRect/>
                    </a:stretch>
                  </pic:blipFill>
                  <pic:spPr>
                    <a:xfrm>
                      <a:off x="0" y="0"/>
                      <a:ext cx="5731510" cy="4471035"/>
                    </a:xfrm>
                    <a:prstGeom prst="rect">
                      <a:avLst/>
                    </a:prstGeom>
                  </pic:spPr>
                </pic:pic>
              </a:graphicData>
            </a:graphic>
          </wp:inline>
        </w:drawing>
      </w:r>
    </w:p>
    <w:p w14:paraId="30B85F96" w14:textId="4AD7FC4A" w:rsidR="00327457" w:rsidRDefault="00B729AE" w:rsidP="00B729AE">
      <w:pPr>
        <w:pStyle w:val="Bijschrift"/>
      </w:pPr>
      <w:bookmarkStart w:id="51" w:name="_Ref105087618"/>
      <w:bookmarkStart w:id="52" w:name="_Toc105528006"/>
      <w:r>
        <w:t xml:space="preserve">Figuur </w:t>
      </w:r>
      <w:r>
        <w:fldChar w:fldCharType="begin"/>
      </w:r>
      <w:r>
        <w:instrText xml:space="preserve"> SEQ Figuur \* ARABIC </w:instrText>
      </w:r>
      <w:r>
        <w:fldChar w:fldCharType="separate"/>
      </w:r>
      <w:r w:rsidR="00B07ADB">
        <w:rPr>
          <w:noProof/>
        </w:rPr>
        <w:t>4</w:t>
      </w:r>
      <w:r>
        <w:fldChar w:fldCharType="end"/>
      </w:r>
      <w:bookmarkEnd w:id="51"/>
      <w:r>
        <w:t xml:space="preserve"> Systeem context</w:t>
      </w:r>
      <w:bookmarkEnd w:id="52"/>
    </w:p>
    <w:p w14:paraId="6C72B740" w14:textId="77777777" w:rsidR="00327457" w:rsidRDefault="00327457" w:rsidP="00327457"/>
    <w:p w14:paraId="2AF6D451" w14:textId="15F185D5" w:rsidR="00B729AE" w:rsidRDefault="00B729AE" w:rsidP="00B729AE">
      <w:pPr>
        <w:pStyle w:val="Bijschrift"/>
        <w:keepNext/>
      </w:pPr>
      <w:bookmarkStart w:id="53" w:name="_Toc105528036"/>
      <w:r>
        <w:t xml:space="preserve">Tabel </w:t>
      </w:r>
      <w:r>
        <w:fldChar w:fldCharType="begin"/>
      </w:r>
      <w:r>
        <w:instrText xml:space="preserve"> SEQ Tabel \* ARABIC </w:instrText>
      </w:r>
      <w:r>
        <w:fldChar w:fldCharType="separate"/>
      </w:r>
      <w:r w:rsidR="00B07ADB">
        <w:rPr>
          <w:noProof/>
        </w:rPr>
        <w:t>5</w:t>
      </w:r>
      <w:r>
        <w:fldChar w:fldCharType="end"/>
      </w:r>
      <w:r>
        <w:t xml:space="preserve"> Beschrijving Systeem context</w:t>
      </w:r>
      <w:bookmarkEnd w:id="53"/>
    </w:p>
    <w:tbl>
      <w:tblPr>
        <w:tblStyle w:val="Rastertabel4-Accent1"/>
        <w:tblW w:w="0" w:type="auto"/>
        <w:tblLook w:val="04A0" w:firstRow="1" w:lastRow="0" w:firstColumn="1" w:lastColumn="0" w:noHBand="0" w:noVBand="1"/>
      </w:tblPr>
      <w:tblGrid>
        <w:gridCol w:w="3114"/>
        <w:gridCol w:w="5902"/>
      </w:tblGrid>
      <w:tr w:rsidR="00327457" w14:paraId="10F84E5B" w14:textId="77777777" w:rsidTr="00720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7ECFAB4" w14:textId="54ED30B3" w:rsidR="00327457" w:rsidRDefault="00AC1AD9" w:rsidP="00720D25">
            <w:pPr>
              <w:widowControl/>
              <w:spacing w:line="240" w:lineRule="auto"/>
            </w:pPr>
            <w:r>
              <w:t>Hardware blok</w:t>
            </w:r>
          </w:p>
        </w:tc>
        <w:tc>
          <w:tcPr>
            <w:tcW w:w="5902" w:type="dxa"/>
          </w:tcPr>
          <w:p w14:paraId="295A86F6" w14:textId="3D3A7142" w:rsidR="00327457" w:rsidRDefault="00AC1AD9" w:rsidP="00720D25">
            <w:pPr>
              <w:widowControl/>
              <w:spacing w:line="240" w:lineRule="auto"/>
              <w:cnfStyle w:val="100000000000" w:firstRow="1" w:lastRow="0" w:firstColumn="0" w:lastColumn="0" w:oddVBand="0" w:evenVBand="0" w:oddHBand="0" w:evenHBand="0" w:firstRowFirstColumn="0" w:firstRowLastColumn="0" w:lastRowFirstColumn="0" w:lastRowLastColumn="0"/>
            </w:pPr>
            <w:r>
              <w:t>Functie</w:t>
            </w:r>
          </w:p>
        </w:tc>
      </w:tr>
      <w:tr w:rsidR="00327457" w14:paraId="32DC0FCB" w14:textId="77777777" w:rsidTr="00720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0E2BB5F" w14:textId="5890C2E5" w:rsidR="00327457" w:rsidRDefault="00AC1AD9" w:rsidP="00720D25">
            <w:pPr>
              <w:widowControl/>
              <w:spacing w:line="240" w:lineRule="auto"/>
            </w:pPr>
            <w:r>
              <w:t>Raspberry Pi</w:t>
            </w:r>
          </w:p>
        </w:tc>
        <w:tc>
          <w:tcPr>
            <w:tcW w:w="5902" w:type="dxa"/>
          </w:tcPr>
          <w:p w14:paraId="353AFBD6" w14:textId="50E59E45" w:rsidR="00327457" w:rsidRDefault="001E2F02" w:rsidP="00720D25">
            <w:pPr>
              <w:widowControl/>
              <w:spacing w:line="240" w:lineRule="auto"/>
              <w:cnfStyle w:val="000000100000" w:firstRow="0" w:lastRow="0" w:firstColumn="0" w:lastColumn="0" w:oddVBand="0" w:evenVBand="0" w:oddHBand="1" w:evenHBand="0" w:firstRowFirstColumn="0" w:firstRowLastColumn="0" w:lastRowFirstColumn="0" w:lastRowLastColumn="0"/>
            </w:pPr>
            <w:r>
              <w:t xml:space="preserve">Op de </w:t>
            </w:r>
            <w:r w:rsidR="00602015">
              <w:t xml:space="preserve">Raspberry Pi </w:t>
            </w:r>
            <w:r>
              <w:t xml:space="preserve">draait een algoritme dat de volgende stappen van de robot bepaalt. </w:t>
            </w:r>
          </w:p>
        </w:tc>
      </w:tr>
      <w:tr w:rsidR="00327457" w14:paraId="53200B50" w14:textId="77777777" w:rsidTr="00720D25">
        <w:tc>
          <w:tcPr>
            <w:cnfStyle w:val="001000000000" w:firstRow="0" w:lastRow="0" w:firstColumn="1" w:lastColumn="0" w:oddVBand="0" w:evenVBand="0" w:oddHBand="0" w:evenHBand="0" w:firstRowFirstColumn="0" w:firstRowLastColumn="0" w:lastRowFirstColumn="0" w:lastRowLastColumn="0"/>
            <w:tcW w:w="3114" w:type="dxa"/>
          </w:tcPr>
          <w:p w14:paraId="3F56AA6D" w14:textId="69FC20AB" w:rsidR="00327457" w:rsidRDefault="00AC1AD9" w:rsidP="00720D25">
            <w:pPr>
              <w:widowControl/>
              <w:spacing w:line="240" w:lineRule="auto"/>
            </w:pPr>
            <w:r>
              <w:t>Motors X+Z</w:t>
            </w:r>
          </w:p>
        </w:tc>
        <w:tc>
          <w:tcPr>
            <w:tcW w:w="5902" w:type="dxa"/>
          </w:tcPr>
          <w:p w14:paraId="7AD4DC9A" w14:textId="7A1C1168" w:rsidR="00327457" w:rsidRDefault="001E2F02" w:rsidP="00720D25">
            <w:pPr>
              <w:widowControl/>
              <w:spacing w:line="240" w:lineRule="auto"/>
              <w:cnfStyle w:val="000000000000" w:firstRow="0" w:lastRow="0" w:firstColumn="0" w:lastColumn="0" w:oddVBand="0" w:evenVBand="0" w:oddHBand="0" w:evenHBand="0" w:firstRowFirstColumn="0" w:firstRowLastColumn="0" w:lastRowFirstColumn="0" w:lastRowLastColumn="0"/>
            </w:pPr>
            <w:r>
              <w:t>De motoren zorgen ervoor dat de robot zijn vaccuum gripper over een X- en Z-as van het 4-op-1-rij bord kan bewegen.</w:t>
            </w:r>
          </w:p>
        </w:tc>
      </w:tr>
      <w:tr w:rsidR="00327457" w:rsidRPr="001E2F02" w14:paraId="48A79A8E" w14:textId="77777777" w:rsidTr="00720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F5ED036" w14:textId="5B6FA485" w:rsidR="00327457" w:rsidRDefault="00AC1AD9" w:rsidP="00720D25">
            <w:pPr>
              <w:widowControl/>
              <w:spacing w:line="240" w:lineRule="auto"/>
            </w:pPr>
            <w:r>
              <w:t>Coin color seporator</w:t>
            </w:r>
          </w:p>
        </w:tc>
        <w:tc>
          <w:tcPr>
            <w:tcW w:w="5902" w:type="dxa"/>
          </w:tcPr>
          <w:p w14:paraId="43665A6B" w14:textId="17869A87" w:rsidR="00327457" w:rsidRPr="001E2F02" w:rsidRDefault="001E2F02" w:rsidP="00720D25">
            <w:pPr>
              <w:widowControl/>
              <w:spacing w:line="240" w:lineRule="auto"/>
              <w:cnfStyle w:val="000000100000" w:firstRow="0" w:lastRow="0" w:firstColumn="0" w:lastColumn="0" w:oddVBand="0" w:evenVBand="0" w:oddHBand="1" w:evenHBand="0" w:firstRowFirstColumn="0" w:firstRowLastColumn="0" w:lastRowFirstColumn="0" w:lastRowLastColumn="0"/>
            </w:pPr>
            <w:r w:rsidRPr="001E2F02">
              <w:t xml:space="preserve">Als het spel is afgelopen zorgt de coin color seporator </w:t>
            </w:r>
            <w:r>
              <w:t xml:space="preserve">ervoor dat elk fiche op kleur herkent wordt. </w:t>
            </w:r>
            <w:r w:rsidR="00586A7A">
              <w:t>H</w:t>
            </w:r>
            <w:r>
              <w:t>eeft het fiche de kleur van de speler dan wordt het fiche naar de</w:t>
            </w:r>
            <w:r w:rsidR="007D5125">
              <w:t xml:space="preserve"> bak van de</w:t>
            </w:r>
            <w:r>
              <w:t xml:space="preserve"> speler</w:t>
            </w:r>
            <w:r w:rsidR="007D5125">
              <w:t xml:space="preserve"> g</w:t>
            </w:r>
            <w:r>
              <w:t>eschote</w:t>
            </w:r>
            <w:r w:rsidR="00DB79B3">
              <w:t>n</w:t>
            </w:r>
            <w:r>
              <w:t>. Heeft het fiche de kleur van de robot dan wordt het fiche in de eigen stapel gedaan.</w:t>
            </w:r>
          </w:p>
        </w:tc>
      </w:tr>
      <w:tr w:rsidR="00AC1AD9" w14:paraId="0721F9D8" w14:textId="77777777" w:rsidTr="00720D25">
        <w:tc>
          <w:tcPr>
            <w:cnfStyle w:val="001000000000" w:firstRow="0" w:lastRow="0" w:firstColumn="1" w:lastColumn="0" w:oddVBand="0" w:evenVBand="0" w:oddHBand="0" w:evenHBand="0" w:firstRowFirstColumn="0" w:firstRowLastColumn="0" w:lastRowFirstColumn="0" w:lastRowLastColumn="0"/>
            <w:tcW w:w="3114" w:type="dxa"/>
          </w:tcPr>
          <w:p w14:paraId="465B0C23" w14:textId="36CB0651" w:rsidR="00AC1AD9" w:rsidRDefault="00AC1AD9" w:rsidP="00720D25">
            <w:pPr>
              <w:widowControl/>
              <w:spacing w:line="240" w:lineRule="auto"/>
            </w:pPr>
            <w:r>
              <w:t>User detect</w:t>
            </w:r>
          </w:p>
        </w:tc>
        <w:tc>
          <w:tcPr>
            <w:tcW w:w="5902" w:type="dxa"/>
          </w:tcPr>
          <w:p w14:paraId="2DED63FF" w14:textId="5557B4C5" w:rsidR="00AC1AD9" w:rsidRDefault="00BF0C7B" w:rsidP="00720D25">
            <w:pPr>
              <w:widowControl/>
              <w:spacing w:line="240" w:lineRule="auto"/>
              <w:cnfStyle w:val="000000000000" w:firstRow="0" w:lastRow="0" w:firstColumn="0" w:lastColumn="0" w:oddVBand="0" w:evenVBand="0" w:oddHBand="0" w:evenHBand="0" w:firstRowFirstColumn="0" w:firstRowLastColumn="0" w:lastRowFirstColumn="0" w:lastRowLastColumn="0"/>
            </w:pPr>
            <w:r>
              <w:t>Als de speler een fiche in het spel doet wordt dit gedetecteerd.</w:t>
            </w:r>
            <w:r w:rsidR="008103DF">
              <w:t xml:space="preserve"> Elke kolom van het 4-op-1-rij bord bevat een detectie punt.</w:t>
            </w:r>
          </w:p>
        </w:tc>
      </w:tr>
      <w:tr w:rsidR="00AC1AD9" w:rsidRPr="00BF0C7B" w14:paraId="0C0249FF" w14:textId="77777777" w:rsidTr="00720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D6A330" w14:textId="024D6397" w:rsidR="00AC1AD9" w:rsidRDefault="00AC1AD9" w:rsidP="00720D25">
            <w:pPr>
              <w:widowControl/>
              <w:spacing w:line="240" w:lineRule="auto"/>
            </w:pPr>
            <w:r>
              <w:t>Coin picker</w:t>
            </w:r>
          </w:p>
        </w:tc>
        <w:tc>
          <w:tcPr>
            <w:tcW w:w="5902" w:type="dxa"/>
          </w:tcPr>
          <w:p w14:paraId="163F0DD4" w14:textId="400576AA" w:rsidR="00AC1AD9" w:rsidRPr="00BF0C7B" w:rsidRDefault="00BF0C7B" w:rsidP="00720D25">
            <w:pPr>
              <w:widowControl/>
              <w:spacing w:line="240" w:lineRule="auto"/>
              <w:cnfStyle w:val="000000100000" w:firstRow="0" w:lastRow="0" w:firstColumn="0" w:lastColumn="0" w:oddVBand="0" w:evenVBand="0" w:oddHBand="1" w:evenHBand="0" w:firstRowFirstColumn="0" w:firstRowLastColumn="0" w:lastRowFirstColumn="0" w:lastRowLastColumn="0"/>
            </w:pPr>
            <w:r w:rsidRPr="00BF0C7B">
              <w:t>De coin picker is de</w:t>
            </w:r>
            <w:r>
              <w:t xml:space="preserve"> arm van de robot. Deze wordt verplaats door de motoren maar kan zelf ook bewegen</w:t>
            </w:r>
            <w:r w:rsidR="00DB79B3">
              <w:t xml:space="preserve"> om een fiche in het 4-op-1-rij bord te doen. Een fiche oppakken of los laten gebeurt doormiddel van een vaccuum gripper.</w:t>
            </w:r>
          </w:p>
        </w:tc>
      </w:tr>
      <w:tr w:rsidR="00AC1AD9" w14:paraId="1BB24BCD" w14:textId="77777777" w:rsidTr="00720D25">
        <w:tc>
          <w:tcPr>
            <w:cnfStyle w:val="001000000000" w:firstRow="0" w:lastRow="0" w:firstColumn="1" w:lastColumn="0" w:oddVBand="0" w:evenVBand="0" w:oddHBand="0" w:evenHBand="0" w:firstRowFirstColumn="0" w:firstRowLastColumn="0" w:lastRowFirstColumn="0" w:lastRowLastColumn="0"/>
            <w:tcW w:w="3114" w:type="dxa"/>
          </w:tcPr>
          <w:p w14:paraId="3AC792C2" w14:textId="0A4CE407" w:rsidR="00AC1AD9" w:rsidRPr="00260070" w:rsidRDefault="00E06557" w:rsidP="00720D25">
            <w:pPr>
              <w:widowControl/>
              <w:spacing w:line="240" w:lineRule="auto"/>
              <w:rPr>
                <w:highlight w:val="yellow"/>
              </w:rPr>
            </w:pPr>
            <w:r w:rsidRPr="00E06557">
              <w:t>Board</w:t>
            </w:r>
            <w:r w:rsidR="00AC1AD9" w:rsidRPr="00E06557">
              <w:t xml:space="preserve"> opener</w:t>
            </w:r>
          </w:p>
        </w:tc>
        <w:tc>
          <w:tcPr>
            <w:tcW w:w="5902" w:type="dxa"/>
          </w:tcPr>
          <w:p w14:paraId="1555E802" w14:textId="78EF3155" w:rsidR="00AC1AD9" w:rsidRDefault="00DB79B3" w:rsidP="00720D25">
            <w:pPr>
              <w:widowControl/>
              <w:spacing w:line="240" w:lineRule="auto"/>
              <w:cnfStyle w:val="000000000000" w:firstRow="0" w:lastRow="0" w:firstColumn="0" w:lastColumn="0" w:oddVBand="0" w:evenVBand="0" w:oddHBand="0" w:evenHBand="0" w:firstRowFirstColumn="0" w:firstRowLastColumn="0" w:lastRowFirstColumn="0" w:lastRowLastColumn="0"/>
            </w:pPr>
            <w:r>
              <w:t xml:space="preserve">De </w:t>
            </w:r>
            <w:r w:rsidR="00CD0D44">
              <w:t>board</w:t>
            </w:r>
            <w:r>
              <w:t xml:space="preserve"> opener zorgt ervoor dat alle fiches uit het 4-op-1-rij bord vallen als het spel is afgelopen.</w:t>
            </w:r>
          </w:p>
        </w:tc>
      </w:tr>
    </w:tbl>
    <w:p w14:paraId="04C042B0" w14:textId="06786D61" w:rsidR="001751EB" w:rsidRDefault="001751EB" w:rsidP="002E2E5A">
      <w:pPr>
        <w:pStyle w:val="Kop2"/>
        <w:keepLines/>
        <w:spacing w:before="360" w:line="259" w:lineRule="auto"/>
      </w:pPr>
      <w:bookmarkStart w:id="54" w:name="_technical_context"/>
      <w:bookmarkStart w:id="55" w:name="_Toc105087780"/>
      <w:bookmarkStart w:id="56" w:name="_Toc105088008"/>
      <w:bookmarkStart w:id="57" w:name="_Toc105088084"/>
      <w:bookmarkStart w:id="58" w:name="_Toc105527973"/>
      <w:r w:rsidRPr="00C04BCE">
        <w:lastRenderedPageBreak/>
        <w:t>Techni</w:t>
      </w:r>
      <w:r w:rsidR="00E30817">
        <w:t>sche</w:t>
      </w:r>
      <w:r w:rsidRPr="00C04BCE">
        <w:t xml:space="preserve"> context</w:t>
      </w:r>
      <w:bookmarkEnd w:id="54"/>
      <w:bookmarkEnd w:id="55"/>
      <w:bookmarkEnd w:id="56"/>
      <w:bookmarkEnd w:id="57"/>
      <w:bookmarkEnd w:id="58"/>
    </w:p>
    <w:p w14:paraId="5D37D054" w14:textId="122800D2" w:rsidR="002E2E5A" w:rsidRDefault="002B7353" w:rsidP="00162964">
      <w:r>
        <w:fldChar w:fldCharType="begin"/>
      </w:r>
      <w:r>
        <w:instrText xml:space="preserve"> REF _Ref105087544 \h </w:instrText>
      </w:r>
      <w:r>
        <w:fldChar w:fldCharType="separate"/>
      </w:r>
      <w:r w:rsidR="00B07ADB">
        <w:t xml:space="preserve">Figuur </w:t>
      </w:r>
      <w:r w:rsidR="00B07ADB">
        <w:rPr>
          <w:noProof/>
        </w:rPr>
        <w:t>5</w:t>
      </w:r>
      <w:r>
        <w:fldChar w:fldCharType="end"/>
      </w:r>
      <w:r w:rsidR="00162964">
        <w:t xml:space="preserve"> zet </w:t>
      </w:r>
      <w:r>
        <w:fldChar w:fldCharType="begin"/>
      </w:r>
      <w:r>
        <w:instrText xml:space="preserve"> REF _Ref105087618 \h </w:instrText>
      </w:r>
      <w:r>
        <w:fldChar w:fldCharType="separate"/>
      </w:r>
      <w:r w:rsidR="00B07ADB">
        <w:t xml:space="preserve">Figuur </w:t>
      </w:r>
      <w:r w:rsidR="00B07ADB">
        <w:rPr>
          <w:noProof/>
        </w:rPr>
        <w:t>4</w:t>
      </w:r>
      <w:r>
        <w:fldChar w:fldCharType="end"/>
      </w:r>
      <w:r w:rsidR="00162964">
        <w:t xml:space="preserve"> om in een beschrijving om in een technische representatie van de verhouding tussen de componenten en de scope. De verbindingen wordt niet globaal beschreven maar weergegeven door welke soort protocol of in-/output signaal ze verbonden zijn.</w:t>
      </w:r>
      <w:r w:rsidR="000025F2">
        <w:t xml:space="preserve"> Dit is van belangen voor de stakeholders die aan de slag gaan met de hardware of architectuur.</w:t>
      </w:r>
    </w:p>
    <w:p w14:paraId="50DA3D75" w14:textId="77777777" w:rsidR="00162964" w:rsidRPr="00162964" w:rsidRDefault="00162964" w:rsidP="00162964"/>
    <w:p w14:paraId="5116D386" w14:textId="77777777" w:rsidR="00B729AE" w:rsidRDefault="005A3C9B" w:rsidP="00B729AE">
      <w:pPr>
        <w:keepNext/>
      </w:pPr>
      <w:r>
        <w:rPr>
          <w:noProof/>
        </w:rPr>
        <w:drawing>
          <wp:inline distT="0" distB="0" distL="0" distR="0" wp14:anchorId="3D218D71" wp14:editId="5189AE84">
            <wp:extent cx="6200775" cy="4705197"/>
            <wp:effectExtent l="0" t="0" r="0"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6"/>
                    <a:stretch>
                      <a:fillRect/>
                    </a:stretch>
                  </pic:blipFill>
                  <pic:spPr>
                    <a:xfrm>
                      <a:off x="0" y="0"/>
                      <a:ext cx="6205139" cy="4708508"/>
                    </a:xfrm>
                    <a:prstGeom prst="rect">
                      <a:avLst/>
                    </a:prstGeom>
                  </pic:spPr>
                </pic:pic>
              </a:graphicData>
            </a:graphic>
          </wp:inline>
        </w:drawing>
      </w:r>
    </w:p>
    <w:p w14:paraId="5ECB02EC" w14:textId="60224F01" w:rsidR="00F20AB6" w:rsidRDefault="00B729AE" w:rsidP="00B729AE">
      <w:pPr>
        <w:pStyle w:val="Bijschrift"/>
      </w:pPr>
      <w:bookmarkStart w:id="59" w:name="_Ref105087544"/>
      <w:bookmarkStart w:id="60" w:name="_Toc105528007"/>
      <w:r>
        <w:t xml:space="preserve">Figuur </w:t>
      </w:r>
      <w:r>
        <w:fldChar w:fldCharType="begin"/>
      </w:r>
      <w:r>
        <w:instrText xml:space="preserve"> SEQ Figuur \* ARABIC </w:instrText>
      </w:r>
      <w:r>
        <w:fldChar w:fldCharType="separate"/>
      </w:r>
      <w:r w:rsidR="00B07ADB">
        <w:rPr>
          <w:noProof/>
        </w:rPr>
        <w:t>5</w:t>
      </w:r>
      <w:r>
        <w:fldChar w:fldCharType="end"/>
      </w:r>
      <w:bookmarkEnd w:id="59"/>
      <w:r>
        <w:t xml:space="preserve"> Technical context</w:t>
      </w:r>
      <w:bookmarkEnd w:id="60"/>
    </w:p>
    <w:p w14:paraId="37BCE6AF" w14:textId="7495809D" w:rsidR="00AC1AD9" w:rsidRDefault="00AC1AD9" w:rsidP="00F20AB6"/>
    <w:p w14:paraId="58C90F84" w14:textId="614EB3FA" w:rsidR="00B729AE" w:rsidRDefault="00B729AE" w:rsidP="00B729AE">
      <w:pPr>
        <w:pStyle w:val="Bijschrift"/>
        <w:keepNext/>
      </w:pPr>
      <w:bookmarkStart w:id="61" w:name="_Toc105528037"/>
      <w:r>
        <w:t xml:space="preserve">Tabel </w:t>
      </w:r>
      <w:r>
        <w:fldChar w:fldCharType="begin"/>
      </w:r>
      <w:r>
        <w:instrText xml:space="preserve"> SEQ Tabel \* ARABIC </w:instrText>
      </w:r>
      <w:r>
        <w:fldChar w:fldCharType="separate"/>
      </w:r>
      <w:r w:rsidR="00B07ADB">
        <w:rPr>
          <w:noProof/>
        </w:rPr>
        <w:t>6</w:t>
      </w:r>
      <w:r>
        <w:fldChar w:fldCharType="end"/>
      </w:r>
      <w:r>
        <w:t xml:space="preserve"> Beschrijving Technical context</w:t>
      </w:r>
      <w:bookmarkEnd w:id="61"/>
    </w:p>
    <w:tbl>
      <w:tblPr>
        <w:tblStyle w:val="Rastertabel4-Accent1"/>
        <w:tblW w:w="9898" w:type="dxa"/>
        <w:tblLayout w:type="fixed"/>
        <w:tblLook w:val="04A0" w:firstRow="1" w:lastRow="0" w:firstColumn="1" w:lastColumn="0" w:noHBand="0" w:noVBand="1"/>
      </w:tblPr>
      <w:tblGrid>
        <w:gridCol w:w="1271"/>
        <w:gridCol w:w="1135"/>
        <w:gridCol w:w="2267"/>
        <w:gridCol w:w="1701"/>
        <w:gridCol w:w="968"/>
        <w:gridCol w:w="1442"/>
        <w:gridCol w:w="1114"/>
      </w:tblGrid>
      <w:tr w:rsidR="007F1382" w14:paraId="3F275D2B" w14:textId="305A8948" w:rsidTr="00AC1D9D">
        <w:trPr>
          <w:cnfStyle w:val="100000000000" w:firstRow="1" w:lastRow="0" w:firstColumn="0" w:lastColumn="0" w:oddVBand="0" w:evenVBand="0" w:oddHBand="0"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1271" w:type="dxa"/>
          </w:tcPr>
          <w:p w14:paraId="228E1BD3" w14:textId="77777777" w:rsidR="007F1382" w:rsidRDefault="007F1382" w:rsidP="00720D25">
            <w:pPr>
              <w:widowControl/>
              <w:spacing w:line="240" w:lineRule="auto"/>
            </w:pPr>
            <w:r>
              <w:t>Hardware blok</w:t>
            </w:r>
          </w:p>
        </w:tc>
        <w:tc>
          <w:tcPr>
            <w:tcW w:w="1135" w:type="dxa"/>
          </w:tcPr>
          <w:p w14:paraId="40CE2327" w14:textId="18AEEDF6" w:rsidR="007F1382" w:rsidRDefault="007F1382" w:rsidP="00720D25">
            <w:pPr>
              <w:widowControl/>
              <w:spacing w:line="240" w:lineRule="auto"/>
              <w:cnfStyle w:val="100000000000" w:firstRow="1" w:lastRow="0" w:firstColumn="0" w:lastColumn="0" w:oddVBand="0" w:evenVBand="0" w:oddHBand="0" w:evenHBand="0" w:firstRowFirstColumn="0" w:firstRowLastColumn="0" w:lastRowFirstColumn="0" w:lastRowLastColumn="0"/>
            </w:pPr>
            <w:r>
              <w:t>Sub-blokken</w:t>
            </w:r>
          </w:p>
        </w:tc>
        <w:tc>
          <w:tcPr>
            <w:tcW w:w="2267" w:type="dxa"/>
          </w:tcPr>
          <w:p w14:paraId="3B35DC82" w14:textId="14A8202E" w:rsidR="007F1382" w:rsidRDefault="007F1382" w:rsidP="00720D25">
            <w:pPr>
              <w:widowControl/>
              <w:spacing w:line="240" w:lineRule="auto"/>
              <w:cnfStyle w:val="100000000000" w:firstRow="1" w:lastRow="0" w:firstColumn="0" w:lastColumn="0" w:oddVBand="0" w:evenVBand="0" w:oddHBand="0" w:evenHBand="0" w:firstRowFirstColumn="0" w:firstRowLastColumn="0" w:lastRowFirstColumn="0" w:lastRowLastColumn="0"/>
            </w:pPr>
            <w:r>
              <w:t>Omschrijving</w:t>
            </w:r>
          </w:p>
        </w:tc>
        <w:tc>
          <w:tcPr>
            <w:tcW w:w="1701" w:type="dxa"/>
          </w:tcPr>
          <w:p w14:paraId="71504B88" w14:textId="7ABCE1F8" w:rsidR="007F1382" w:rsidRDefault="007F1382" w:rsidP="00720D25">
            <w:pPr>
              <w:widowControl/>
              <w:spacing w:line="240" w:lineRule="auto"/>
              <w:cnfStyle w:val="100000000000" w:firstRow="1" w:lastRow="0" w:firstColumn="0" w:lastColumn="0" w:oddVBand="0" w:evenVBand="0" w:oddHBand="0" w:evenHBand="0" w:firstRowFirstColumn="0" w:firstRowLastColumn="0" w:lastRowFirstColumn="0" w:lastRowLastColumn="0"/>
            </w:pPr>
            <w:r>
              <w:t>Input naar STM32H7</w:t>
            </w:r>
          </w:p>
        </w:tc>
        <w:tc>
          <w:tcPr>
            <w:tcW w:w="968" w:type="dxa"/>
          </w:tcPr>
          <w:p w14:paraId="758A754C" w14:textId="4395D2F4" w:rsidR="007F1382" w:rsidRPr="0008517B" w:rsidRDefault="007F1382" w:rsidP="00720D25">
            <w:pPr>
              <w:widowControl/>
              <w:spacing w:line="240" w:lineRule="auto"/>
              <w:cnfStyle w:val="100000000000" w:firstRow="1" w:lastRow="0" w:firstColumn="0" w:lastColumn="0" w:oddVBand="0" w:evenVBand="0" w:oddHBand="0" w:evenHBand="0" w:firstRowFirstColumn="0" w:firstRowLastColumn="0" w:lastRowFirstColumn="0" w:lastRowLastColumn="0"/>
              <w:rPr>
                <w:b w:val="0"/>
                <w:bCs w:val="0"/>
              </w:rPr>
            </w:pPr>
            <w:r>
              <w:t>Aantal lijnen</w:t>
            </w:r>
          </w:p>
        </w:tc>
        <w:tc>
          <w:tcPr>
            <w:tcW w:w="1442" w:type="dxa"/>
          </w:tcPr>
          <w:p w14:paraId="67336FD5" w14:textId="51EC6924" w:rsidR="007F1382" w:rsidRDefault="007F1382" w:rsidP="00720D25">
            <w:pPr>
              <w:widowControl/>
              <w:spacing w:line="240" w:lineRule="auto"/>
              <w:cnfStyle w:val="100000000000" w:firstRow="1" w:lastRow="0" w:firstColumn="0" w:lastColumn="0" w:oddVBand="0" w:evenVBand="0" w:oddHBand="0" w:evenHBand="0" w:firstRowFirstColumn="0" w:firstRowLastColumn="0" w:lastRowFirstColumn="0" w:lastRowLastColumn="0"/>
            </w:pPr>
            <w:r>
              <w:t>Output van STM32H7</w:t>
            </w:r>
          </w:p>
        </w:tc>
        <w:tc>
          <w:tcPr>
            <w:tcW w:w="1114" w:type="dxa"/>
          </w:tcPr>
          <w:p w14:paraId="1C514A5A" w14:textId="22E78F3F" w:rsidR="007F1382" w:rsidRDefault="007F1382" w:rsidP="00720D25">
            <w:pPr>
              <w:widowControl/>
              <w:spacing w:line="240" w:lineRule="auto"/>
              <w:cnfStyle w:val="100000000000" w:firstRow="1" w:lastRow="0" w:firstColumn="0" w:lastColumn="0" w:oddVBand="0" w:evenVBand="0" w:oddHBand="0" w:evenHBand="0" w:firstRowFirstColumn="0" w:firstRowLastColumn="0" w:lastRowFirstColumn="0" w:lastRowLastColumn="0"/>
            </w:pPr>
            <w:r>
              <w:t>Aantal lijnen</w:t>
            </w:r>
          </w:p>
        </w:tc>
      </w:tr>
      <w:tr w:rsidR="007F1382" w14:paraId="77885899" w14:textId="759E2533" w:rsidTr="00AC1D9D">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1271" w:type="dxa"/>
          </w:tcPr>
          <w:p w14:paraId="642E17D4" w14:textId="77777777" w:rsidR="007F1382" w:rsidRDefault="007F1382" w:rsidP="007F1382">
            <w:pPr>
              <w:widowControl/>
              <w:spacing w:line="240" w:lineRule="auto"/>
            </w:pPr>
            <w:r>
              <w:t>Raspberry Pi</w:t>
            </w:r>
          </w:p>
        </w:tc>
        <w:tc>
          <w:tcPr>
            <w:tcW w:w="1135" w:type="dxa"/>
          </w:tcPr>
          <w:p w14:paraId="57551EB8" w14:textId="52DA1200" w:rsidR="007F1382" w:rsidRDefault="007F1382" w:rsidP="007F1382">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w:t>
            </w:r>
          </w:p>
        </w:tc>
        <w:tc>
          <w:tcPr>
            <w:tcW w:w="2267" w:type="dxa"/>
          </w:tcPr>
          <w:p w14:paraId="2505932A" w14:textId="77B86551" w:rsidR="007F1382" w:rsidRDefault="007F1382" w:rsidP="007F1382">
            <w:pPr>
              <w:widowControl/>
              <w:spacing w:line="240" w:lineRule="auto"/>
              <w:cnfStyle w:val="000000100000" w:firstRow="0" w:lastRow="0" w:firstColumn="0" w:lastColumn="0" w:oddVBand="0" w:evenVBand="0" w:oddHBand="1" w:evenHBand="0" w:firstRowFirstColumn="0" w:firstRowLastColumn="0" w:lastRowFirstColumn="0" w:lastRowLastColumn="0"/>
            </w:pPr>
            <w:r>
              <w:t xml:space="preserve">De Raspberry Pi </w:t>
            </w:r>
            <w:r w:rsidR="00DA5FAD">
              <w:t>communiceert</w:t>
            </w:r>
            <w:r>
              <w:t xml:space="preserve"> met de STM32H7 doormiddel van een UART verbinding</w:t>
            </w:r>
            <w:r w:rsidR="00DA5FAD">
              <w:t>.</w:t>
            </w:r>
          </w:p>
        </w:tc>
        <w:tc>
          <w:tcPr>
            <w:tcW w:w="1701" w:type="dxa"/>
            <w:vAlign w:val="center"/>
          </w:tcPr>
          <w:p w14:paraId="1CD84C15" w14:textId="0E0823F7" w:rsidR="007F1382" w:rsidRPr="007F1382" w:rsidRDefault="007F1382"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UART Rx</w:t>
            </w:r>
          </w:p>
        </w:tc>
        <w:tc>
          <w:tcPr>
            <w:tcW w:w="968" w:type="dxa"/>
            <w:vAlign w:val="center"/>
          </w:tcPr>
          <w:p w14:paraId="5E66762B" w14:textId="6958770C" w:rsidR="007F1382" w:rsidRDefault="007F1382"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1</w:t>
            </w:r>
          </w:p>
        </w:tc>
        <w:tc>
          <w:tcPr>
            <w:tcW w:w="1442" w:type="dxa"/>
            <w:vAlign w:val="center"/>
          </w:tcPr>
          <w:p w14:paraId="7313D52F" w14:textId="6620D176" w:rsidR="007F1382" w:rsidRDefault="007F1382"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UART Tx</w:t>
            </w:r>
          </w:p>
        </w:tc>
        <w:tc>
          <w:tcPr>
            <w:tcW w:w="1114" w:type="dxa"/>
            <w:vAlign w:val="center"/>
          </w:tcPr>
          <w:p w14:paraId="4F0612CF" w14:textId="01DBE9AB" w:rsidR="007F1382" w:rsidRDefault="007F1382"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1</w:t>
            </w:r>
          </w:p>
        </w:tc>
      </w:tr>
      <w:tr w:rsidR="00701B0A" w14:paraId="0B3C30E9" w14:textId="370C5DA6" w:rsidTr="00AC1D9D">
        <w:trPr>
          <w:trHeight w:val="40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F293DD5" w14:textId="77777777" w:rsidR="00F92DDD" w:rsidRDefault="00701B0A" w:rsidP="007F1382">
            <w:pPr>
              <w:widowControl/>
              <w:spacing w:line="240" w:lineRule="auto"/>
              <w:rPr>
                <w:b w:val="0"/>
                <w:bCs w:val="0"/>
              </w:rPr>
            </w:pPr>
            <w:r>
              <w:t>Motors</w:t>
            </w:r>
            <w:r w:rsidR="00F92DDD">
              <w:t>/</w:t>
            </w:r>
          </w:p>
          <w:p w14:paraId="44BBEB08" w14:textId="62CEB0F1" w:rsidR="00701B0A" w:rsidRDefault="00F92DDD" w:rsidP="007F1382">
            <w:pPr>
              <w:widowControl/>
              <w:spacing w:line="240" w:lineRule="auto"/>
            </w:pPr>
            <w:r>
              <w:t>driver</w:t>
            </w:r>
            <w:r w:rsidR="00701B0A">
              <w:t xml:space="preserve"> X</w:t>
            </w:r>
          </w:p>
        </w:tc>
        <w:tc>
          <w:tcPr>
            <w:tcW w:w="1135" w:type="dxa"/>
          </w:tcPr>
          <w:p w14:paraId="783458B6" w14:textId="7C068CF9" w:rsidR="00701B0A" w:rsidRDefault="00701B0A" w:rsidP="007F1382">
            <w:pPr>
              <w:widowControl/>
              <w:spacing w:line="240" w:lineRule="auto"/>
              <w:cnfStyle w:val="000000000000" w:firstRow="0" w:lastRow="0" w:firstColumn="0" w:lastColumn="0" w:oddVBand="0" w:evenVBand="0" w:oddHBand="0" w:evenHBand="0" w:firstRowFirstColumn="0" w:firstRowLastColumn="0" w:lastRowFirstColumn="0" w:lastRowLastColumn="0"/>
            </w:pPr>
            <w:r>
              <w:t>Motor met encoder</w:t>
            </w:r>
          </w:p>
        </w:tc>
        <w:tc>
          <w:tcPr>
            <w:tcW w:w="2267" w:type="dxa"/>
          </w:tcPr>
          <w:p w14:paraId="1FB8E2D0" w14:textId="638D86C6" w:rsidR="00701B0A" w:rsidRDefault="00701B0A" w:rsidP="007F1382">
            <w:pPr>
              <w:widowControl/>
              <w:spacing w:line="240" w:lineRule="auto"/>
              <w:cnfStyle w:val="000000000000" w:firstRow="0" w:lastRow="0" w:firstColumn="0" w:lastColumn="0" w:oddVBand="0" w:evenVBand="0" w:oddHBand="0" w:evenHBand="0" w:firstRowFirstColumn="0" w:firstRowLastColumn="0" w:lastRowFirstColumn="0" w:lastRowLastColumn="0"/>
            </w:pPr>
            <w:r>
              <w:t>De motor wordt aangestuurd door een PWM signaal</w:t>
            </w:r>
            <w:r w:rsidR="00870405">
              <w:t>, een lijn voor de richting en een lijn voor het ready signaal</w:t>
            </w:r>
            <w:r>
              <w:t>. Om de positie van de motor te bepalen is een encoder gebruikt. De encoder communiceert met een A en B lijn</w:t>
            </w:r>
            <w:r w:rsidR="00922C0B">
              <w:t>.</w:t>
            </w:r>
          </w:p>
        </w:tc>
        <w:tc>
          <w:tcPr>
            <w:tcW w:w="1701" w:type="dxa"/>
            <w:vAlign w:val="center"/>
          </w:tcPr>
          <w:p w14:paraId="5611E64C" w14:textId="6F7F3C22" w:rsidR="00701B0A" w:rsidRDefault="00701B0A"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QED (A lijn en B lijn)</w:t>
            </w:r>
          </w:p>
        </w:tc>
        <w:tc>
          <w:tcPr>
            <w:tcW w:w="968" w:type="dxa"/>
            <w:vAlign w:val="center"/>
          </w:tcPr>
          <w:p w14:paraId="1DB36FF2" w14:textId="7F32C5D4" w:rsidR="00701B0A" w:rsidRDefault="00701B0A"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2</w:t>
            </w:r>
          </w:p>
        </w:tc>
        <w:tc>
          <w:tcPr>
            <w:tcW w:w="1442" w:type="dxa"/>
            <w:vAlign w:val="center"/>
          </w:tcPr>
          <w:p w14:paraId="512B9BB3" w14:textId="1F147A8C" w:rsidR="00701B0A" w:rsidRDefault="006E6B9A"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 xml:space="preserve">1 </w:t>
            </w:r>
            <w:r w:rsidR="00701B0A">
              <w:t>PWM</w:t>
            </w:r>
            <w:r>
              <w:t>, 2 I/O</w:t>
            </w:r>
          </w:p>
        </w:tc>
        <w:tc>
          <w:tcPr>
            <w:tcW w:w="1114" w:type="dxa"/>
            <w:vAlign w:val="center"/>
          </w:tcPr>
          <w:p w14:paraId="707189F6" w14:textId="436DC0B0" w:rsidR="00701B0A" w:rsidRDefault="00870405"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3</w:t>
            </w:r>
          </w:p>
        </w:tc>
      </w:tr>
      <w:tr w:rsidR="00701B0A" w:rsidRPr="001F5FD3" w14:paraId="692517E9" w14:textId="4EC68858" w:rsidTr="00AC1D9D">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271" w:type="dxa"/>
            <w:vMerge/>
          </w:tcPr>
          <w:p w14:paraId="4E95CCF6" w14:textId="77777777" w:rsidR="00701B0A" w:rsidRDefault="00701B0A" w:rsidP="007F1382">
            <w:pPr>
              <w:widowControl/>
              <w:spacing w:line="240" w:lineRule="auto"/>
            </w:pPr>
          </w:p>
        </w:tc>
        <w:tc>
          <w:tcPr>
            <w:tcW w:w="1135" w:type="dxa"/>
          </w:tcPr>
          <w:p w14:paraId="4AB4E37C" w14:textId="77777777" w:rsidR="00701B0A" w:rsidRDefault="00701B0A" w:rsidP="007F1382">
            <w:pPr>
              <w:widowControl/>
              <w:spacing w:line="240" w:lineRule="auto"/>
              <w:cnfStyle w:val="000000100000" w:firstRow="0" w:lastRow="0" w:firstColumn="0" w:lastColumn="0" w:oddVBand="0" w:evenVBand="0" w:oddHBand="1" w:evenHBand="0" w:firstRowFirstColumn="0" w:firstRowLastColumn="0" w:lastRowFirstColumn="0" w:lastRowLastColumn="0"/>
            </w:pPr>
            <w:r>
              <w:t>Home/</w:t>
            </w:r>
          </w:p>
          <w:p w14:paraId="63E4DAB2" w14:textId="2D7D4CFE" w:rsidR="00701B0A" w:rsidRDefault="00701B0A" w:rsidP="007F1382">
            <w:pPr>
              <w:widowControl/>
              <w:spacing w:line="240" w:lineRule="auto"/>
              <w:cnfStyle w:val="000000100000" w:firstRow="0" w:lastRow="0" w:firstColumn="0" w:lastColumn="0" w:oddVBand="0" w:evenVBand="0" w:oddHBand="1" w:evenHBand="0" w:firstRowFirstColumn="0" w:firstRowLastColumn="0" w:lastRowFirstColumn="0" w:lastRowLastColumn="0"/>
            </w:pPr>
            <w:r>
              <w:t>End stop</w:t>
            </w:r>
          </w:p>
        </w:tc>
        <w:tc>
          <w:tcPr>
            <w:tcW w:w="2267" w:type="dxa"/>
          </w:tcPr>
          <w:p w14:paraId="073A8B56" w14:textId="0F979049" w:rsidR="00701B0A" w:rsidRPr="001F5FD3" w:rsidRDefault="00701B0A" w:rsidP="007F1382">
            <w:pPr>
              <w:widowControl/>
              <w:spacing w:line="240" w:lineRule="auto"/>
              <w:cnfStyle w:val="000000100000" w:firstRow="0" w:lastRow="0" w:firstColumn="0" w:lastColumn="0" w:oddVBand="0" w:evenVBand="0" w:oddHBand="1" w:evenHBand="0" w:firstRowFirstColumn="0" w:firstRowLastColumn="0" w:lastRowFirstColumn="0" w:lastRowLastColumn="0"/>
            </w:pPr>
            <w:r w:rsidRPr="001F5FD3">
              <w:t>De home/end stop geeft aan</w:t>
            </w:r>
            <w:r>
              <w:t xml:space="preserve"> als de motor op het home punt gekomen is.</w:t>
            </w:r>
          </w:p>
        </w:tc>
        <w:tc>
          <w:tcPr>
            <w:tcW w:w="1701" w:type="dxa"/>
            <w:vAlign w:val="center"/>
          </w:tcPr>
          <w:p w14:paraId="5DA6DCFE" w14:textId="3DD9E1DE" w:rsidR="00701B0A" w:rsidRPr="001F5FD3"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I/O</w:t>
            </w:r>
          </w:p>
        </w:tc>
        <w:tc>
          <w:tcPr>
            <w:tcW w:w="968" w:type="dxa"/>
            <w:vAlign w:val="center"/>
          </w:tcPr>
          <w:p w14:paraId="5CAC8CC4" w14:textId="6ABAD6B1" w:rsidR="00701B0A" w:rsidRPr="001F5FD3"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1</w:t>
            </w:r>
          </w:p>
        </w:tc>
        <w:tc>
          <w:tcPr>
            <w:tcW w:w="1442" w:type="dxa"/>
            <w:vAlign w:val="center"/>
          </w:tcPr>
          <w:p w14:paraId="6578DF8D" w14:textId="44948695" w:rsidR="00701B0A" w:rsidRPr="001F5FD3"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w:t>
            </w:r>
          </w:p>
        </w:tc>
        <w:tc>
          <w:tcPr>
            <w:tcW w:w="1114" w:type="dxa"/>
            <w:vAlign w:val="center"/>
          </w:tcPr>
          <w:p w14:paraId="31697A0D" w14:textId="10FBD2FB" w:rsidR="00701B0A" w:rsidRPr="001F5FD3"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w:t>
            </w:r>
          </w:p>
        </w:tc>
      </w:tr>
      <w:tr w:rsidR="00701B0A" w14:paraId="06446EE9" w14:textId="367C15A5" w:rsidTr="00AC1D9D">
        <w:trPr>
          <w:trHeight w:val="41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C110D1C" w14:textId="77777777" w:rsidR="00F92DDD" w:rsidRDefault="00701B0A" w:rsidP="007F1382">
            <w:pPr>
              <w:widowControl/>
              <w:spacing w:line="240" w:lineRule="auto"/>
              <w:rPr>
                <w:b w:val="0"/>
                <w:bCs w:val="0"/>
              </w:rPr>
            </w:pPr>
            <w:r>
              <w:t>Motor</w:t>
            </w:r>
            <w:r w:rsidR="00F92DDD">
              <w:t>/</w:t>
            </w:r>
          </w:p>
          <w:p w14:paraId="1F2D189D" w14:textId="1FF3A980" w:rsidR="00701B0A" w:rsidRDefault="00F92DDD" w:rsidP="007F1382">
            <w:pPr>
              <w:widowControl/>
              <w:spacing w:line="240" w:lineRule="auto"/>
            </w:pPr>
            <w:r>
              <w:t>driver</w:t>
            </w:r>
            <w:r w:rsidR="00701B0A">
              <w:t xml:space="preserve"> Z</w:t>
            </w:r>
          </w:p>
        </w:tc>
        <w:tc>
          <w:tcPr>
            <w:tcW w:w="1135" w:type="dxa"/>
          </w:tcPr>
          <w:p w14:paraId="2015FAD5" w14:textId="43A5F597" w:rsidR="00701B0A" w:rsidRDefault="00701B0A" w:rsidP="007F1382">
            <w:pPr>
              <w:widowControl/>
              <w:spacing w:line="240" w:lineRule="auto"/>
              <w:cnfStyle w:val="000000000000" w:firstRow="0" w:lastRow="0" w:firstColumn="0" w:lastColumn="0" w:oddVBand="0" w:evenVBand="0" w:oddHBand="0" w:evenHBand="0" w:firstRowFirstColumn="0" w:firstRowLastColumn="0" w:lastRowFirstColumn="0" w:lastRowLastColumn="0"/>
            </w:pPr>
            <w:r>
              <w:t>Motor met encoder</w:t>
            </w:r>
          </w:p>
        </w:tc>
        <w:tc>
          <w:tcPr>
            <w:tcW w:w="2267" w:type="dxa"/>
          </w:tcPr>
          <w:p w14:paraId="5A53C541" w14:textId="5E66B854" w:rsidR="00701B0A" w:rsidRDefault="00701B0A" w:rsidP="007F1382">
            <w:pPr>
              <w:widowControl/>
              <w:spacing w:line="240" w:lineRule="auto"/>
              <w:cnfStyle w:val="000000000000" w:firstRow="0" w:lastRow="0" w:firstColumn="0" w:lastColumn="0" w:oddVBand="0" w:evenVBand="0" w:oddHBand="0" w:evenHBand="0" w:firstRowFirstColumn="0" w:firstRowLastColumn="0" w:lastRowFirstColumn="0" w:lastRowLastColumn="0"/>
            </w:pPr>
            <w:r>
              <w:t>Zie Motor X.</w:t>
            </w:r>
          </w:p>
        </w:tc>
        <w:tc>
          <w:tcPr>
            <w:tcW w:w="1701" w:type="dxa"/>
            <w:vAlign w:val="center"/>
          </w:tcPr>
          <w:p w14:paraId="7043330B" w14:textId="2651FBC0" w:rsidR="00701B0A" w:rsidRDefault="00701B0A"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QED (A lijn en B lijn)</w:t>
            </w:r>
          </w:p>
        </w:tc>
        <w:tc>
          <w:tcPr>
            <w:tcW w:w="968" w:type="dxa"/>
            <w:vAlign w:val="center"/>
          </w:tcPr>
          <w:p w14:paraId="5A6EA49F" w14:textId="3233C620" w:rsidR="00701B0A" w:rsidRDefault="00701B0A"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2</w:t>
            </w:r>
          </w:p>
        </w:tc>
        <w:tc>
          <w:tcPr>
            <w:tcW w:w="1442" w:type="dxa"/>
            <w:vAlign w:val="center"/>
          </w:tcPr>
          <w:p w14:paraId="6EE218C6" w14:textId="2AFD777C" w:rsidR="00701B0A" w:rsidRDefault="003279B9"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 xml:space="preserve">1 </w:t>
            </w:r>
            <w:r w:rsidR="00701B0A">
              <w:t>PWM</w:t>
            </w:r>
            <w:r>
              <w:t>, 2 I/O</w:t>
            </w:r>
          </w:p>
        </w:tc>
        <w:tc>
          <w:tcPr>
            <w:tcW w:w="1114" w:type="dxa"/>
            <w:vAlign w:val="center"/>
          </w:tcPr>
          <w:p w14:paraId="51573B60" w14:textId="2B92D127" w:rsidR="00701B0A" w:rsidRDefault="005C213F"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3</w:t>
            </w:r>
          </w:p>
        </w:tc>
      </w:tr>
      <w:tr w:rsidR="00701B0A" w14:paraId="606F629B" w14:textId="1A8DA2F3" w:rsidTr="00AC1D9D">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271" w:type="dxa"/>
            <w:vMerge/>
          </w:tcPr>
          <w:p w14:paraId="0A5F9699" w14:textId="50CB7B05" w:rsidR="00701B0A" w:rsidRDefault="00701B0A" w:rsidP="007F1382">
            <w:pPr>
              <w:widowControl/>
              <w:spacing w:line="240" w:lineRule="auto"/>
            </w:pPr>
          </w:p>
        </w:tc>
        <w:tc>
          <w:tcPr>
            <w:tcW w:w="1135" w:type="dxa"/>
          </w:tcPr>
          <w:p w14:paraId="7D402CB2" w14:textId="77777777" w:rsidR="00701B0A" w:rsidRDefault="00701B0A" w:rsidP="007F1382">
            <w:pPr>
              <w:widowControl/>
              <w:spacing w:line="240" w:lineRule="auto"/>
              <w:cnfStyle w:val="000000100000" w:firstRow="0" w:lastRow="0" w:firstColumn="0" w:lastColumn="0" w:oddVBand="0" w:evenVBand="0" w:oddHBand="1" w:evenHBand="0" w:firstRowFirstColumn="0" w:firstRowLastColumn="0" w:lastRowFirstColumn="0" w:lastRowLastColumn="0"/>
            </w:pPr>
            <w:r>
              <w:t>Home/</w:t>
            </w:r>
          </w:p>
          <w:p w14:paraId="102116AB" w14:textId="16614ABF" w:rsidR="00701B0A" w:rsidRDefault="00701B0A" w:rsidP="007F1382">
            <w:pPr>
              <w:widowControl/>
              <w:spacing w:line="240" w:lineRule="auto"/>
              <w:cnfStyle w:val="000000100000" w:firstRow="0" w:lastRow="0" w:firstColumn="0" w:lastColumn="0" w:oddVBand="0" w:evenVBand="0" w:oddHBand="1" w:evenHBand="0" w:firstRowFirstColumn="0" w:firstRowLastColumn="0" w:lastRowFirstColumn="0" w:lastRowLastColumn="0"/>
            </w:pPr>
            <w:r>
              <w:t>End stop</w:t>
            </w:r>
          </w:p>
        </w:tc>
        <w:tc>
          <w:tcPr>
            <w:tcW w:w="2267" w:type="dxa"/>
          </w:tcPr>
          <w:p w14:paraId="1066089A" w14:textId="6B671A5C" w:rsidR="00701B0A" w:rsidRDefault="00701B0A" w:rsidP="007F1382">
            <w:pPr>
              <w:widowControl/>
              <w:spacing w:line="240" w:lineRule="auto"/>
              <w:cnfStyle w:val="000000100000" w:firstRow="0" w:lastRow="0" w:firstColumn="0" w:lastColumn="0" w:oddVBand="0" w:evenVBand="0" w:oddHBand="1" w:evenHBand="0" w:firstRowFirstColumn="0" w:firstRowLastColumn="0" w:lastRowFirstColumn="0" w:lastRowLastColumn="0"/>
            </w:pPr>
            <w:r>
              <w:t>Zie Motor X.</w:t>
            </w:r>
          </w:p>
        </w:tc>
        <w:tc>
          <w:tcPr>
            <w:tcW w:w="1701" w:type="dxa"/>
            <w:vAlign w:val="center"/>
          </w:tcPr>
          <w:p w14:paraId="676412A7" w14:textId="4D85647B" w:rsidR="00701B0A"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I/O</w:t>
            </w:r>
          </w:p>
        </w:tc>
        <w:tc>
          <w:tcPr>
            <w:tcW w:w="968" w:type="dxa"/>
            <w:vAlign w:val="center"/>
          </w:tcPr>
          <w:p w14:paraId="7708CC3E" w14:textId="116CAA50" w:rsidR="00701B0A"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1</w:t>
            </w:r>
          </w:p>
        </w:tc>
        <w:tc>
          <w:tcPr>
            <w:tcW w:w="1442" w:type="dxa"/>
            <w:vAlign w:val="center"/>
          </w:tcPr>
          <w:p w14:paraId="2FDBFAC1" w14:textId="10CE7A8F" w:rsidR="00701B0A"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w:t>
            </w:r>
          </w:p>
        </w:tc>
        <w:tc>
          <w:tcPr>
            <w:tcW w:w="1114" w:type="dxa"/>
            <w:vAlign w:val="center"/>
          </w:tcPr>
          <w:p w14:paraId="46B10C49" w14:textId="5C407BF7" w:rsidR="00701B0A"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w:t>
            </w:r>
          </w:p>
        </w:tc>
      </w:tr>
      <w:tr w:rsidR="00701B0A" w:rsidRPr="001A6F5A" w14:paraId="09DF799F" w14:textId="1131155A" w:rsidTr="00AC1D9D">
        <w:trPr>
          <w:trHeight w:val="199"/>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C26AEE6" w14:textId="4B0B9FC8" w:rsidR="00701B0A" w:rsidRDefault="00701B0A" w:rsidP="007F1382">
            <w:pPr>
              <w:widowControl/>
              <w:spacing w:line="240" w:lineRule="auto"/>
            </w:pPr>
            <w:r>
              <w:t>Coin color seporator</w:t>
            </w:r>
          </w:p>
        </w:tc>
        <w:tc>
          <w:tcPr>
            <w:tcW w:w="1135" w:type="dxa"/>
          </w:tcPr>
          <w:p w14:paraId="6310782E" w14:textId="0815945A" w:rsidR="00701B0A" w:rsidRDefault="00701B0A" w:rsidP="007F1382">
            <w:pPr>
              <w:widowControl/>
              <w:spacing w:line="240" w:lineRule="auto"/>
              <w:cnfStyle w:val="000000000000" w:firstRow="0" w:lastRow="0" w:firstColumn="0" w:lastColumn="0" w:oddVBand="0" w:evenVBand="0" w:oddHBand="0" w:evenHBand="0" w:firstRowFirstColumn="0" w:firstRowLastColumn="0" w:lastRowFirstColumn="0" w:lastRowLastColumn="0"/>
            </w:pPr>
            <w:r>
              <w:t>Proxy sensor</w:t>
            </w:r>
          </w:p>
        </w:tc>
        <w:tc>
          <w:tcPr>
            <w:tcW w:w="2267" w:type="dxa"/>
          </w:tcPr>
          <w:p w14:paraId="753FB629" w14:textId="0F1E0189" w:rsidR="00701B0A" w:rsidRPr="001A6F5A" w:rsidRDefault="00701B0A" w:rsidP="007F1382">
            <w:pPr>
              <w:widowControl/>
              <w:spacing w:line="240" w:lineRule="auto"/>
              <w:cnfStyle w:val="000000000000" w:firstRow="0" w:lastRow="0" w:firstColumn="0" w:lastColumn="0" w:oddVBand="0" w:evenVBand="0" w:oddHBand="0" w:evenHBand="0" w:firstRowFirstColumn="0" w:firstRowLastColumn="0" w:lastRowFirstColumn="0" w:lastRowLastColumn="0"/>
            </w:pPr>
            <w:r w:rsidRPr="001A6F5A">
              <w:t>De proxy sensor checkt of er een</w:t>
            </w:r>
            <w:r>
              <w:t xml:space="preserve"> fiche aanwezig is in het verdeel systeem.</w:t>
            </w:r>
          </w:p>
        </w:tc>
        <w:tc>
          <w:tcPr>
            <w:tcW w:w="1701" w:type="dxa"/>
            <w:vAlign w:val="center"/>
          </w:tcPr>
          <w:p w14:paraId="17E44206" w14:textId="53B4575C" w:rsidR="00701B0A" w:rsidRPr="001A6F5A" w:rsidRDefault="00701B0A"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i2c (SDA, SCL)</w:t>
            </w:r>
          </w:p>
        </w:tc>
        <w:tc>
          <w:tcPr>
            <w:tcW w:w="968" w:type="dxa"/>
            <w:vAlign w:val="center"/>
          </w:tcPr>
          <w:p w14:paraId="665506D6" w14:textId="48884AB8" w:rsidR="00701B0A" w:rsidRPr="001A6F5A" w:rsidRDefault="00701B0A"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2</w:t>
            </w:r>
          </w:p>
        </w:tc>
        <w:tc>
          <w:tcPr>
            <w:tcW w:w="1442" w:type="dxa"/>
            <w:vAlign w:val="center"/>
          </w:tcPr>
          <w:p w14:paraId="2E6F371B" w14:textId="2FA7447E" w:rsidR="00701B0A" w:rsidRPr="001A6F5A" w:rsidRDefault="00701B0A"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w:t>
            </w:r>
          </w:p>
        </w:tc>
        <w:tc>
          <w:tcPr>
            <w:tcW w:w="1114" w:type="dxa"/>
            <w:vAlign w:val="center"/>
          </w:tcPr>
          <w:p w14:paraId="230CE674" w14:textId="3EFB72D6" w:rsidR="00701B0A" w:rsidRPr="001A6F5A" w:rsidRDefault="00701B0A"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w:t>
            </w:r>
          </w:p>
        </w:tc>
      </w:tr>
      <w:tr w:rsidR="00701B0A" w:rsidRPr="001A6F5A" w14:paraId="14856A9B" w14:textId="77777777" w:rsidTr="00AC1D9D">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271" w:type="dxa"/>
            <w:vMerge/>
          </w:tcPr>
          <w:p w14:paraId="5F70550F" w14:textId="77777777" w:rsidR="00701B0A" w:rsidRPr="001A6F5A" w:rsidRDefault="00701B0A" w:rsidP="007F1382">
            <w:pPr>
              <w:widowControl/>
              <w:spacing w:line="240" w:lineRule="auto"/>
            </w:pPr>
          </w:p>
        </w:tc>
        <w:tc>
          <w:tcPr>
            <w:tcW w:w="1135" w:type="dxa"/>
          </w:tcPr>
          <w:p w14:paraId="737BFABC" w14:textId="0BCEDD8E" w:rsidR="00701B0A" w:rsidRDefault="00701B0A" w:rsidP="007F1382">
            <w:pPr>
              <w:widowControl/>
              <w:spacing w:line="240" w:lineRule="auto"/>
              <w:cnfStyle w:val="000000100000" w:firstRow="0" w:lastRow="0" w:firstColumn="0" w:lastColumn="0" w:oddVBand="0" w:evenVBand="0" w:oddHBand="1" w:evenHBand="0" w:firstRowFirstColumn="0" w:firstRowLastColumn="0" w:lastRowFirstColumn="0" w:lastRowLastColumn="0"/>
            </w:pPr>
            <w:r>
              <w:t>Color sensor</w:t>
            </w:r>
          </w:p>
        </w:tc>
        <w:tc>
          <w:tcPr>
            <w:tcW w:w="2267" w:type="dxa"/>
          </w:tcPr>
          <w:p w14:paraId="764EF9C7" w14:textId="1E3D1133" w:rsidR="00701B0A" w:rsidRPr="001A6F5A" w:rsidRDefault="00701B0A" w:rsidP="007F1382">
            <w:pPr>
              <w:widowControl/>
              <w:spacing w:line="240" w:lineRule="auto"/>
              <w:cnfStyle w:val="000000100000" w:firstRow="0" w:lastRow="0" w:firstColumn="0" w:lastColumn="0" w:oddVBand="0" w:evenVBand="0" w:oddHBand="1" w:evenHBand="0" w:firstRowFirstColumn="0" w:firstRowLastColumn="0" w:lastRowFirstColumn="0" w:lastRowLastColumn="0"/>
            </w:pPr>
            <w:r w:rsidRPr="001A6F5A">
              <w:t>De color sensor checkt welke kleu</w:t>
            </w:r>
            <w:r>
              <w:t>r het fiche heeft die in het verdeel systeem ligt.</w:t>
            </w:r>
          </w:p>
        </w:tc>
        <w:tc>
          <w:tcPr>
            <w:tcW w:w="1701" w:type="dxa"/>
            <w:vAlign w:val="center"/>
          </w:tcPr>
          <w:p w14:paraId="4ED12E52" w14:textId="38188EE6" w:rsidR="00701B0A" w:rsidRPr="00FB632B" w:rsidRDefault="00701B0A" w:rsidP="000F1CB2">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i2c (SDA, SCL)</w:t>
            </w:r>
          </w:p>
        </w:tc>
        <w:tc>
          <w:tcPr>
            <w:tcW w:w="968" w:type="dxa"/>
            <w:vAlign w:val="center"/>
          </w:tcPr>
          <w:p w14:paraId="49EAD056" w14:textId="27BAD3C6" w:rsidR="00701B0A" w:rsidRPr="001A6F5A"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2</w:t>
            </w:r>
          </w:p>
        </w:tc>
        <w:tc>
          <w:tcPr>
            <w:tcW w:w="1442" w:type="dxa"/>
            <w:vAlign w:val="center"/>
          </w:tcPr>
          <w:p w14:paraId="50475732" w14:textId="455B2726" w:rsidR="00701B0A" w:rsidRPr="001A6F5A"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w:t>
            </w:r>
          </w:p>
        </w:tc>
        <w:tc>
          <w:tcPr>
            <w:tcW w:w="1114" w:type="dxa"/>
            <w:vAlign w:val="center"/>
          </w:tcPr>
          <w:p w14:paraId="5BE8FED7" w14:textId="54F9BCF0" w:rsidR="00701B0A" w:rsidRPr="001A6F5A"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w:t>
            </w:r>
          </w:p>
        </w:tc>
      </w:tr>
      <w:tr w:rsidR="00701B0A" w14:paraId="35938E8A" w14:textId="77777777" w:rsidTr="00AC1D9D">
        <w:trPr>
          <w:trHeight w:val="199"/>
        </w:trPr>
        <w:tc>
          <w:tcPr>
            <w:cnfStyle w:val="001000000000" w:firstRow="0" w:lastRow="0" w:firstColumn="1" w:lastColumn="0" w:oddVBand="0" w:evenVBand="0" w:oddHBand="0" w:evenHBand="0" w:firstRowFirstColumn="0" w:firstRowLastColumn="0" w:lastRowFirstColumn="0" w:lastRowLastColumn="0"/>
            <w:tcW w:w="1271" w:type="dxa"/>
            <w:vMerge/>
          </w:tcPr>
          <w:p w14:paraId="1522D97E" w14:textId="77777777" w:rsidR="00701B0A" w:rsidRPr="001A6F5A" w:rsidRDefault="00701B0A" w:rsidP="007F1382">
            <w:pPr>
              <w:widowControl/>
              <w:spacing w:line="240" w:lineRule="auto"/>
            </w:pPr>
          </w:p>
        </w:tc>
        <w:tc>
          <w:tcPr>
            <w:tcW w:w="1135" w:type="dxa"/>
          </w:tcPr>
          <w:p w14:paraId="74FE715D" w14:textId="3AFFC524" w:rsidR="00701B0A" w:rsidRDefault="00701B0A" w:rsidP="007F1382">
            <w:pPr>
              <w:widowControl/>
              <w:spacing w:line="240" w:lineRule="auto"/>
              <w:cnfStyle w:val="000000000000" w:firstRow="0" w:lastRow="0" w:firstColumn="0" w:lastColumn="0" w:oddVBand="0" w:evenVBand="0" w:oddHBand="0" w:evenHBand="0" w:firstRowFirstColumn="0" w:firstRowLastColumn="0" w:lastRowFirstColumn="0" w:lastRowLastColumn="0"/>
            </w:pPr>
            <w:r>
              <w:t>Solenoid</w:t>
            </w:r>
          </w:p>
        </w:tc>
        <w:tc>
          <w:tcPr>
            <w:tcW w:w="2267" w:type="dxa"/>
          </w:tcPr>
          <w:p w14:paraId="604FFEA2" w14:textId="7AB1C9B8" w:rsidR="00701B0A" w:rsidRDefault="00701B0A" w:rsidP="007F1382">
            <w:pPr>
              <w:widowControl/>
              <w:spacing w:line="240" w:lineRule="auto"/>
              <w:cnfStyle w:val="000000000000" w:firstRow="0" w:lastRow="0" w:firstColumn="0" w:lastColumn="0" w:oddVBand="0" w:evenVBand="0" w:oddHBand="0" w:evenHBand="0" w:firstRowFirstColumn="0" w:firstRowLastColumn="0" w:lastRowFirstColumn="0" w:lastRowLastColumn="0"/>
            </w:pPr>
            <w:r>
              <w:t>Als een fiche de kleur van de speler heeft schiet de solenoid d.m.v. een flipper het fiche naar de bak van de speler.</w:t>
            </w:r>
          </w:p>
        </w:tc>
        <w:tc>
          <w:tcPr>
            <w:tcW w:w="1701" w:type="dxa"/>
            <w:vAlign w:val="center"/>
          </w:tcPr>
          <w:p w14:paraId="77E884CF" w14:textId="352CAAC5" w:rsidR="00701B0A" w:rsidRDefault="00701B0A"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w:t>
            </w:r>
          </w:p>
        </w:tc>
        <w:tc>
          <w:tcPr>
            <w:tcW w:w="968" w:type="dxa"/>
            <w:vAlign w:val="center"/>
          </w:tcPr>
          <w:p w14:paraId="2E3BF1FC" w14:textId="0DA00862" w:rsidR="00701B0A" w:rsidRDefault="00701B0A"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w:t>
            </w:r>
          </w:p>
        </w:tc>
        <w:tc>
          <w:tcPr>
            <w:tcW w:w="1442" w:type="dxa"/>
            <w:vAlign w:val="center"/>
          </w:tcPr>
          <w:p w14:paraId="4CBF22E5" w14:textId="3A67F789" w:rsidR="00701B0A" w:rsidRDefault="00701B0A"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I/O</w:t>
            </w:r>
          </w:p>
        </w:tc>
        <w:tc>
          <w:tcPr>
            <w:tcW w:w="1114" w:type="dxa"/>
            <w:vAlign w:val="center"/>
          </w:tcPr>
          <w:p w14:paraId="5BAA7691" w14:textId="419017D0" w:rsidR="00701B0A" w:rsidRDefault="00701B0A"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1</w:t>
            </w:r>
          </w:p>
        </w:tc>
      </w:tr>
      <w:tr w:rsidR="007F1382" w14:paraId="7CE1B33F" w14:textId="40F1B1EE" w:rsidTr="00AC1D9D">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271" w:type="dxa"/>
          </w:tcPr>
          <w:p w14:paraId="5D49745E" w14:textId="2197698A" w:rsidR="007F1382" w:rsidRDefault="00FB632B" w:rsidP="007F1382">
            <w:pPr>
              <w:widowControl/>
              <w:spacing w:line="240" w:lineRule="auto"/>
            </w:pPr>
            <w:r>
              <w:t>User detect</w:t>
            </w:r>
          </w:p>
        </w:tc>
        <w:tc>
          <w:tcPr>
            <w:tcW w:w="1135" w:type="dxa"/>
          </w:tcPr>
          <w:p w14:paraId="66022F69" w14:textId="48B8985E" w:rsidR="007F1382" w:rsidRDefault="00FB632B" w:rsidP="00FB632B">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w:t>
            </w:r>
          </w:p>
        </w:tc>
        <w:tc>
          <w:tcPr>
            <w:tcW w:w="2267" w:type="dxa"/>
          </w:tcPr>
          <w:p w14:paraId="26C5176C" w14:textId="2AE4337A" w:rsidR="007F1382" w:rsidRDefault="00FB632B" w:rsidP="007F1382">
            <w:pPr>
              <w:widowControl/>
              <w:spacing w:line="240" w:lineRule="auto"/>
              <w:cnfStyle w:val="000000100000" w:firstRow="0" w:lastRow="0" w:firstColumn="0" w:lastColumn="0" w:oddVBand="0" w:evenVBand="0" w:oddHBand="1" w:evenHBand="0" w:firstRowFirstColumn="0" w:firstRowLastColumn="0" w:lastRowFirstColumn="0" w:lastRowLastColumn="0"/>
            </w:pPr>
            <w:r>
              <w:t>De user detect detecteert als er door de speler een fiche in het systeem geworpen wordt</w:t>
            </w:r>
            <w:r w:rsidR="00701B0A">
              <w:t>.</w:t>
            </w:r>
          </w:p>
        </w:tc>
        <w:tc>
          <w:tcPr>
            <w:tcW w:w="1701" w:type="dxa"/>
            <w:vAlign w:val="center"/>
          </w:tcPr>
          <w:p w14:paraId="7CD7967F" w14:textId="60BB0F4C" w:rsidR="007F1382" w:rsidRDefault="00570504"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i2c (SDA, SCL)</w:t>
            </w:r>
          </w:p>
        </w:tc>
        <w:tc>
          <w:tcPr>
            <w:tcW w:w="968" w:type="dxa"/>
            <w:vAlign w:val="center"/>
          </w:tcPr>
          <w:p w14:paraId="3E2FD32C" w14:textId="74376F40" w:rsidR="007F1382" w:rsidRDefault="00570504"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2</w:t>
            </w:r>
          </w:p>
        </w:tc>
        <w:tc>
          <w:tcPr>
            <w:tcW w:w="1442" w:type="dxa"/>
            <w:vAlign w:val="center"/>
          </w:tcPr>
          <w:p w14:paraId="0B3CDD1A" w14:textId="243E99E4" w:rsidR="007F1382" w:rsidRDefault="00FB632B"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w:t>
            </w:r>
          </w:p>
        </w:tc>
        <w:tc>
          <w:tcPr>
            <w:tcW w:w="1114" w:type="dxa"/>
            <w:vAlign w:val="center"/>
          </w:tcPr>
          <w:p w14:paraId="1343BD5F" w14:textId="10A27F38" w:rsidR="007F1382" w:rsidRDefault="00FB632B"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w:t>
            </w:r>
          </w:p>
        </w:tc>
      </w:tr>
      <w:tr w:rsidR="007F1382" w14:paraId="6E28343E" w14:textId="28C4AB0C" w:rsidTr="00AC1D9D">
        <w:trPr>
          <w:trHeight w:val="400"/>
        </w:trPr>
        <w:tc>
          <w:tcPr>
            <w:cnfStyle w:val="001000000000" w:firstRow="0" w:lastRow="0" w:firstColumn="1" w:lastColumn="0" w:oddVBand="0" w:evenVBand="0" w:oddHBand="0" w:evenHBand="0" w:firstRowFirstColumn="0" w:firstRowLastColumn="0" w:lastRowFirstColumn="0" w:lastRowLastColumn="0"/>
            <w:tcW w:w="1271" w:type="dxa"/>
          </w:tcPr>
          <w:p w14:paraId="79A66B7F" w14:textId="7EEAEC48" w:rsidR="007F1382" w:rsidRDefault="00FB632B" w:rsidP="007F1382">
            <w:pPr>
              <w:widowControl/>
              <w:spacing w:line="240" w:lineRule="auto"/>
            </w:pPr>
            <w:r>
              <w:t>Coin picker</w:t>
            </w:r>
          </w:p>
        </w:tc>
        <w:tc>
          <w:tcPr>
            <w:tcW w:w="1135" w:type="dxa"/>
          </w:tcPr>
          <w:p w14:paraId="0076F1D5" w14:textId="71D4FB93" w:rsidR="007F1382" w:rsidRDefault="00701B0A" w:rsidP="007F1382">
            <w:pPr>
              <w:widowControl/>
              <w:spacing w:line="240" w:lineRule="auto"/>
              <w:cnfStyle w:val="000000000000" w:firstRow="0" w:lastRow="0" w:firstColumn="0" w:lastColumn="0" w:oddVBand="0" w:evenVBand="0" w:oddHBand="0" w:evenHBand="0" w:firstRowFirstColumn="0" w:firstRowLastColumn="0" w:lastRowFirstColumn="0" w:lastRowLastColumn="0"/>
            </w:pPr>
            <w:r>
              <w:t>Servo</w:t>
            </w:r>
          </w:p>
        </w:tc>
        <w:tc>
          <w:tcPr>
            <w:tcW w:w="2267" w:type="dxa"/>
          </w:tcPr>
          <w:p w14:paraId="5DF4325C" w14:textId="7410A3DE" w:rsidR="007F1382" w:rsidRDefault="00701B0A" w:rsidP="007F1382">
            <w:pPr>
              <w:widowControl/>
              <w:spacing w:line="240" w:lineRule="auto"/>
              <w:cnfStyle w:val="000000000000" w:firstRow="0" w:lastRow="0" w:firstColumn="0" w:lastColumn="0" w:oddVBand="0" w:evenVBand="0" w:oddHBand="0" w:evenHBand="0" w:firstRowFirstColumn="0" w:firstRowLastColumn="0" w:lastRowFirstColumn="0" w:lastRowLastColumn="0"/>
            </w:pPr>
            <w:r>
              <w:t xml:space="preserve">De servo zorgt ervoor dat de vaccuum </w:t>
            </w:r>
            <w:r w:rsidR="00655133">
              <w:t>gripper</w:t>
            </w:r>
            <w:r>
              <w:t xml:space="preserve"> bewogen kan worden.</w:t>
            </w:r>
          </w:p>
        </w:tc>
        <w:tc>
          <w:tcPr>
            <w:tcW w:w="1701" w:type="dxa"/>
            <w:vAlign w:val="center"/>
          </w:tcPr>
          <w:p w14:paraId="4EAAB80A" w14:textId="1BF0995C" w:rsidR="007F1382" w:rsidRDefault="00701B0A"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w:t>
            </w:r>
          </w:p>
        </w:tc>
        <w:tc>
          <w:tcPr>
            <w:tcW w:w="968" w:type="dxa"/>
            <w:vAlign w:val="center"/>
          </w:tcPr>
          <w:p w14:paraId="61539F79" w14:textId="78381EA2" w:rsidR="007F1382" w:rsidRDefault="00701B0A"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w:t>
            </w:r>
          </w:p>
        </w:tc>
        <w:tc>
          <w:tcPr>
            <w:tcW w:w="1442" w:type="dxa"/>
            <w:vAlign w:val="center"/>
          </w:tcPr>
          <w:p w14:paraId="0D075D68" w14:textId="36808790" w:rsidR="007F1382" w:rsidRDefault="00701B0A"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PWM</w:t>
            </w:r>
          </w:p>
        </w:tc>
        <w:tc>
          <w:tcPr>
            <w:tcW w:w="1114" w:type="dxa"/>
            <w:vAlign w:val="center"/>
          </w:tcPr>
          <w:p w14:paraId="1BE2B46B" w14:textId="7BDD7A32" w:rsidR="007F1382" w:rsidRDefault="00701B0A"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1</w:t>
            </w:r>
          </w:p>
        </w:tc>
      </w:tr>
      <w:tr w:rsidR="00FB632B" w14:paraId="7451CCFC" w14:textId="77777777" w:rsidTr="00AC1D9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tcPr>
          <w:p w14:paraId="25F830B0" w14:textId="77777777" w:rsidR="00FB632B" w:rsidRDefault="00FB632B" w:rsidP="007F1382">
            <w:pPr>
              <w:widowControl/>
              <w:spacing w:line="240" w:lineRule="auto"/>
            </w:pPr>
          </w:p>
        </w:tc>
        <w:tc>
          <w:tcPr>
            <w:tcW w:w="1135" w:type="dxa"/>
          </w:tcPr>
          <w:p w14:paraId="3D70A9ED" w14:textId="5D5EA5EE" w:rsidR="00FB632B" w:rsidRDefault="00701B0A" w:rsidP="007F1382">
            <w:pPr>
              <w:widowControl/>
              <w:spacing w:line="240" w:lineRule="auto"/>
              <w:cnfStyle w:val="000000100000" w:firstRow="0" w:lastRow="0" w:firstColumn="0" w:lastColumn="0" w:oddVBand="0" w:evenVBand="0" w:oddHBand="1" w:evenHBand="0" w:firstRowFirstColumn="0" w:firstRowLastColumn="0" w:lastRowFirstColumn="0" w:lastRowLastColumn="0"/>
            </w:pPr>
            <w:r>
              <w:t>Vaccuum pump</w:t>
            </w:r>
          </w:p>
        </w:tc>
        <w:tc>
          <w:tcPr>
            <w:tcW w:w="2267" w:type="dxa"/>
          </w:tcPr>
          <w:p w14:paraId="2633C8B5" w14:textId="4583B390" w:rsidR="00FB632B" w:rsidRDefault="00701B0A" w:rsidP="007F1382">
            <w:pPr>
              <w:widowControl/>
              <w:spacing w:line="240" w:lineRule="auto"/>
              <w:cnfStyle w:val="000000100000" w:firstRow="0" w:lastRow="0" w:firstColumn="0" w:lastColumn="0" w:oddVBand="0" w:evenVBand="0" w:oddHBand="1" w:evenHBand="0" w:firstRowFirstColumn="0" w:firstRowLastColumn="0" w:lastRowFirstColumn="0" w:lastRowLastColumn="0"/>
            </w:pPr>
            <w:r>
              <w:t xml:space="preserve">De vaccuum </w:t>
            </w:r>
            <w:r w:rsidR="00655133">
              <w:t>gripper</w:t>
            </w:r>
            <w:r>
              <w:t xml:space="preserve"> kan een fiche vast zuigen en loslaten.</w:t>
            </w:r>
          </w:p>
        </w:tc>
        <w:tc>
          <w:tcPr>
            <w:tcW w:w="1701" w:type="dxa"/>
            <w:vAlign w:val="center"/>
          </w:tcPr>
          <w:p w14:paraId="2BA798E7" w14:textId="26F3FDD8" w:rsidR="00FB632B"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w:t>
            </w:r>
          </w:p>
        </w:tc>
        <w:tc>
          <w:tcPr>
            <w:tcW w:w="968" w:type="dxa"/>
            <w:vAlign w:val="center"/>
          </w:tcPr>
          <w:p w14:paraId="57A1A4E4" w14:textId="795E122B" w:rsidR="00FB632B"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w:t>
            </w:r>
          </w:p>
        </w:tc>
        <w:tc>
          <w:tcPr>
            <w:tcW w:w="1442" w:type="dxa"/>
            <w:vAlign w:val="center"/>
          </w:tcPr>
          <w:p w14:paraId="6F3FA9E6" w14:textId="6BF80F81" w:rsidR="00FB632B"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I/O</w:t>
            </w:r>
          </w:p>
        </w:tc>
        <w:tc>
          <w:tcPr>
            <w:tcW w:w="1114" w:type="dxa"/>
            <w:vAlign w:val="center"/>
          </w:tcPr>
          <w:p w14:paraId="7865CC0B" w14:textId="2677A5FA" w:rsidR="00FB632B"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1</w:t>
            </w:r>
          </w:p>
        </w:tc>
      </w:tr>
      <w:tr w:rsidR="00FB632B" w14:paraId="20F07B9A" w14:textId="77777777" w:rsidTr="00AC1D9D">
        <w:trPr>
          <w:trHeight w:val="400"/>
        </w:trPr>
        <w:tc>
          <w:tcPr>
            <w:cnfStyle w:val="001000000000" w:firstRow="0" w:lastRow="0" w:firstColumn="1" w:lastColumn="0" w:oddVBand="0" w:evenVBand="0" w:oddHBand="0" w:evenHBand="0" w:firstRowFirstColumn="0" w:firstRowLastColumn="0" w:lastRowFirstColumn="0" w:lastRowLastColumn="0"/>
            <w:tcW w:w="1271" w:type="dxa"/>
          </w:tcPr>
          <w:p w14:paraId="39332D4A" w14:textId="77777777" w:rsidR="00FB632B" w:rsidRDefault="00FB632B" w:rsidP="007F1382">
            <w:pPr>
              <w:widowControl/>
              <w:spacing w:line="240" w:lineRule="auto"/>
            </w:pPr>
          </w:p>
        </w:tc>
        <w:tc>
          <w:tcPr>
            <w:tcW w:w="1135" w:type="dxa"/>
          </w:tcPr>
          <w:p w14:paraId="7B5D4659" w14:textId="37665AA6" w:rsidR="00FB632B" w:rsidRPr="00260070" w:rsidRDefault="00701B0A" w:rsidP="007F1382">
            <w:pPr>
              <w:widowControl/>
              <w:spacing w:line="240" w:lineRule="auto"/>
              <w:cnfStyle w:val="000000000000" w:firstRow="0" w:lastRow="0" w:firstColumn="0" w:lastColumn="0" w:oddVBand="0" w:evenVBand="0" w:oddHBand="0" w:evenHBand="0" w:firstRowFirstColumn="0" w:firstRowLastColumn="0" w:lastRowFirstColumn="0" w:lastRowLastColumn="0"/>
              <w:rPr>
                <w:highlight w:val="yellow"/>
              </w:rPr>
            </w:pPr>
            <w:r w:rsidRPr="00556757">
              <w:t>Vac sensor</w:t>
            </w:r>
          </w:p>
        </w:tc>
        <w:tc>
          <w:tcPr>
            <w:tcW w:w="2267" w:type="dxa"/>
          </w:tcPr>
          <w:p w14:paraId="4460B5B3" w14:textId="77777777" w:rsidR="00FB632B" w:rsidRDefault="00FB632B" w:rsidP="007F1382">
            <w:pPr>
              <w:widowControl/>
              <w:spacing w:line="240" w:lineRule="auto"/>
              <w:cnfStyle w:val="000000000000" w:firstRow="0" w:lastRow="0" w:firstColumn="0" w:lastColumn="0" w:oddVBand="0" w:evenVBand="0" w:oddHBand="0" w:evenHBand="0" w:firstRowFirstColumn="0" w:firstRowLastColumn="0" w:lastRowFirstColumn="0" w:lastRowLastColumn="0"/>
            </w:pPr>
          </w:p>
        </w:tc>
        <w:tc>
          <w:tcPr>
            <w:tcW w:w="1701" w:type="dxa"/>
            <w:vAlign w:val="center"/>
          </w:tcPr>
          <w:p w14:paraId="4D27671F" w14:textId="52227DA1" w:rsidR="00FB632B" w:rsidRDefault="00556757"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Analoog</w:t>
            </w:r>
          </w:p>
        </w:tc>
        <w:tc>
          <w:tcPr>
            <w:tcW w:w="968" w:type="dxa"/>
            <w:vAlign w:val="center"/>
          </w:tcPr>
          <w:p w14:paraId="7BABFAF5" w14:textId="103A752A" w:rsidR="00FB632B" w:rsidRDefault="00556757"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1</w:t>
            </w:r>
          </w:p>
        </w:tc>
        <w:tc>
          <w:tcPr>
            <w:tcW w:w="1442" w:type="dxa"/>
            <w:vAlign w:val="center"/>
          </w:tcPr>
          <w:p w14:paraId="0FC77C06" w14:textId="2DAD976A" w:rsidR="00FB632B" w:rsidRDefault="00556757"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w:t>
            </w:r>
          </w:p>
        </w:tc>
        <w:tc>
          <w:tcPr>
            <w:tcW w:w="1114" w:type="dxa"/>
            <w:vAlign w:val="center"/>
          </w:tcPr>
          <w:p w14:paraId="72ED9EC2" w14:textId="77967819" w:rsidR="00FB632B" w:rsidRDefault="00556757" w:rsidP="00602015">
            <w:pPr>
              <w:widowControl/>
              <w:spacing w:line="240" w:lineRule="auto"/>
              <w:jc w:val="center"/>
              <w:cnfStyle w:val="000000000000" w:firstRow="0" w:lastRow="0" w:firstColumn="0" w:lastColumn="0" w:oddVBand="0" w:evenVBand="0" w:oddHBand="0" w:evenHBand="0" w:firstRowFirstColumn="0" w:firstRowLastColumn="0" w:lastRowFirstColumn="0" w:lastRowLastColumn="0"/>
            </w:pPr>
            <w:r>
              <w:t>-</w:t>
            </w:r>
          </w:p>
        </w:tc>
      </w:tr>
      <w:tr w:rsidR="00701B0A" w14:paraId="45EBC5C7" w14:textId="77777777" w:rsidTr="00AC1D9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tcPr>
          <w:p w14:paraId="193851BC" w14:textId="14EC976B" w:rsidR="00701B0A" w:rsidRDefault="00ED03FD" w:rsidP="007F1382">
            <w:pPr>
              <w:widowControl/>
              <w:spacing w:line="240" w:lineRule="auto"/>
            </w:pPr>
            <w:r>
              <w:t xml:space="preserve">Board </w:t>
            </w:r>
            <w:r w:rsidR="00701B0A">
              <w:t>opener</w:t>
            </w:r>
          </w:p>
        </w:tc>
        <w:tc>
          <w:tcPr>
            <w:tcW w:w="1135" w:type="dxa"/>
          </w:tcPr>
          <w:p w14:paraId="20A45B63" w14:textId="635CD061" w:rsidR="00701B0A" w:rsidRDefault="00701B0A" w:rsidP="00701B0A">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w:t>
            </w:r>
          </w:p>
        </w:tc>
        <w:tc>
          <w:tcPr>
            <w:tcW w:w="2267" w:type="dxa"/>
          </w:tcPr>
          <w:p w14:paraId="5C52A062" w14:textId="3AA74D0A" w:rsidR="00701B0A" w:rsidRDefault="00701B0A" w:rsidP="007F1382">
            <w:pPr>
              <w:widowControl/>
              <w:spacing w:line="240" w:lineRule="auto"/>
              <w:cnfStyle w:val="000000100000" w:firstRow="0" w:lastRow="0" w:firstColumn="0" w:lastColumn="0" w:oddVBand="0" w:evenVBand="0" w:oddHBand="1" w:evenHBand="0" w:firstRowFirstColumn="0" w:firstRowLastColumn="0" w:lastRowFirstColumn="0" w:lastRowLastColumn="0"/>
            </w:pPr>
            <w:r>
              <w:t xml:space="preserve">De game opener zorgt </w:t>
            </w:r>
            <w:r w:rsidR="00C51587">
              <w:t>doormiddel van een servo</w:t>
            </w:r>
            <w:r>
              <w:t xml:space="preserve"> dat alle fiches uit het 4-op-1-rij bord vallen als het spel is afgelopen.</w:t>
            </w:r>
          </w:p>
        </w:tc>
        <w:tc>
          <w:tcPr>
            <w:tcW w:w="1701" w:type="dxa"/>
            <w:vAlign w:val="center"/>
          </w:tcPr>
          <w:p w14:paraId="68DFAB03" w14:textId="44870681" w:rsidR="00701B0A"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w:t>
            </w:r>
          </w:p>
        </w:tc>
        <w:tc>
          <w:tcPr>
            <w:tcW w:w="968" w:type="dxa"/>
            <w:vAlign w:val="center"/>
          </w:tcPr>
          <w:p w14:paraId="67B08301" w14:textId="0B114F5E" w:rsidR="00701B0A"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w:t>
            </w:r>
          </w:p>
        </w:tc>
        <w:tc>
          <w:tcPr>
            <w:tcW w:w="1442" w:type="dxa"/>
            <w:vAlign w:val="center"/>
          </w:tcPr>
          <w:p w14:paraId="799EB34C" w14:textId="4D23A7A2" w:rsidR="00701B0A"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PWM</w:t>
            </w:r>
          </w:p>
        </w:tc>
        <w:tc>
          <w:tcPr>
            <w:tcW w:w="1114" w:type="dxa"/>
            <w:vAlign w:val="center"/>
          </w:tcPr>
          <w:p w14:paraId="58516710" w14:textId="6BE2BF8D" w:rsidR="00701B0A" w:rsidRDefault="00701B0A" w:rsidP="00602015">
            <w:pPr>
              <w:widowControl/>
              <w:spacing w:line="240" w:lineRule="auto"/>
              <w:jc w:val="center"/>
              <w:cnfStyle w:val="000000100000" w:firstRow="0" w:lastRow="0" w:firstColumn="0" w:lastColumn="0" w:oddVBand="0" w:evenVBand="0" w:oddHBand="1" w:evenHBand="0" w:firstRowFirstColumn="0" w:firstRowLastColumn="0" w:lastRowFirstColumn="0" w:lastRowLastColumn="0"/>
            </w:pPr>
            <w:r>
              <w:t>1</w:t>
            </w:r>
          </w:p>
        </w:tc>
      </w:tr>
    </w:tbl>
    <w:p w14:paraId="26740AFC" w14:textId="77777777" w:rsidR="00AC1AD9" w:rsidRPr="00C04BCE" w:rsidRDefault="00AC1AD9" w:rsidP="00F20AB6"/>
    <w:p w14:paraId="48859C53" w14:textId="589AAFE0" w:rsidR="00F20AB6" w:rsidRPr="00C04BCE" w:rsidRDefault="009B309E" w:rsidP="00F20AB6">
      <w:pPr>
        <w:pStyle w:val="Kop1"/>
      </w:pPr>
      <w:bookmarkStart w:id="62" w:name="_Toc105087781"/>
      <w:bookmarkStart w:id="63" w:name="_Toc105088009"/>
      <w:bookmarkStart w:id="64" w:name="_Toc105088085"/>
      <w:bookmarkStart w:id="65" w:name="_Toc105527974"/>
      <w:r>
        <w:lastRenderedPageBreak/>
        <w:t>Oplossingsstrategie</w:t>
      </w:r>
      <w:bookmarkEnd w:id="62"/>
      <w:bookmarkEnd w:id="63"/>
      <w:bookmarkEnd w:id="64"/>
      <w:bookmarkEnd w:id="65"/>
    </w:p>
    <w:p w14:paraId="7A5CB3C2" w14:textId="78A6C87B" w:rsidR="00B72F65" w:rsidRDefault="00B72F65" w:rsidP="00B72F65">
      <w:pPr>
        <w:pStyle w:val="Bijschrift"/>
        <w:keepNext/>
      </w:pPr>
      <w:bookmarkStart w:id="66" w:name="_Toc105528038"/>
      <w:r>
        <w:t xml:space="preserve">Tabel </w:t>
      </w:r>
      <w:r>
        <w:fldChar w:fldCharType="begin"/>
      </w:r>
      <w:r>
        <w:instrText xml:space="preserve"> SEQ Tabel \* ARABIC </w:instrText>
      </w:r>
      <w:r>
        <w:fldChar w:fldCharType="separate"/>
      </w:r>
      <w:r w:rsidR="00B07ADB">
        <w:rPr>
          <w:noProof/>
        </w:rPr>
        <w:t>7</w:t>
      </w:r>
      <w:r>
        <w:fldChar w:fldCharType="end"/>
      </w:r>
      <w:r>
        <w:t xml:space="preserve"> Oplossingstrategie</w:t>
      </w:r>
      <w:bookmarkEnd w:id="66"/>
    </w:p>
    <w:tbl>
      <w:tblPr>
        <w:tblStyle w:val="Rastertabel4-Accent1"/>
        <w:tblW w:w="9351" w:type="dxa"/>
        <w:tblLook w:val="04A0" w:firstRow="1" w:lastRow="0" w:firstColumn="1" w:lastColumn="0" w:noHBand="0" w:noVBand="1"/>
      </w:tblPr>
      <w:tblGrid>
        <w:gridCol w:w="2689"/>
        <w:gridCol w:w="5386"/>
        <w:gridCol w:w="1276"/>
      </w:tblGrid>
      <w:tr w:rsidR="00CD1A08" w14:paraId="7C6EDA27" w14:textId="77777777" w:rsidTr="001717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C2729A" w14:textId="5E773396" w:rsidR="00CD1A08" w:rsidRDefault="00CD1A08" w:rsidP="00F20AB6">
            <w:r>
              <w:t>Goal/requirement</w:t>
            </w:r>
          </w:p>
        </w:tc>
        <w:tc>
          <w:tcPr>
            <w:tcW w:w="5386" w:type="dxa"/>
          </w:tcPr>
          <w:p w14:paraId="51FBF784" w14:textId="003DFEB4" w:rsidR="00CD1A08" w:rsidRDefault="00CD1A08" w:rsidP="00F20AB6">
            <w:pPr>
              <w:cnfStyle w:val="100000000000" w:firstRow="1" w:lastRow="0" w:firstColumn="0" w:lastColumn="0" w:oddVBand="0" w:evenVBand="0" w:oddHBand="0" w:evenHBand="0" w:firstRowFirstColumn="0" w:firstRowLastColumn="0" w:lastRowFirstColumn="0" w:lastRowLastColumn="0"/>
            </w:pPr>
            <w:r>
              <w:t>Aanpak</w:t>
            </w:r>
          </w:p>
        </w:tc>
        <w:tc>
          <w:tcPr>
            <w:tcW w:w="1276" w:type="dxa"/>
          </w:tcPr>
          <w:p w14:paraId="4A5365A2" w14:textId="7CB41243" w:rsidR="00CD1A08" w:rsidRDefault="00CD1A08" w:rsidP="00F20AB6">
            <w:pPr>
              <w:cnfStyle w:val="100000000000" w:firstRow="1" w:lastRow="0" w:firstColumn="0" w:lastColumn="0" w:oddVBand="0" w:evenVBand="0" w:oddHBand="0" w:evenHBand="0" w:firstRowFirstColumn="0" w:firstRowLastColumn="0" w:lastRowFirstColumn="0" w:lastRowLastColumn="0"/>
            </w:pPr>
            <w:r>
              <w:t>Link naar hoofdstuk</w:t>
            </w:r>
          </w:p>
        </w:tc>
      </w:tr>
      <w:tr w:rsidR="00CD1A08" w14:paraId="61B5AA50" w14:textId="77777777" w:rsidTr="00171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B4165C" w14:textId="2BE5FF04" w:rsidR="00CD1A08" w:rsidRDefault="00CD1A08" w:rsidP="00F20AB6">
            <w:r>
              <w:t>Gestructureerde architectuur</w:t>
            </w:r>
          </w:p>
        </w:tc>
        <w:tc>
          <w:tcPr>
            <w:tcW w:w="5386" w:type="dxa"/>
          </w:tcPr>
          <w:p w14:paraId="6DBEE2D7" w14:textId="3364071C" w:rsidR="00CD1A08" w:rsidRDefault="00CD1A08" w:rsidP="00F20AB6">
            <w:pPr>
              <w:cnfStyle w:val="000000100000" w:firstRow="0" w:lastRow="0" w:firstColumn="0" w:lastColumn="0" w:oddVBand="0" w:evenVBand="0" w:oddHBand="1" w:evenHBand="0" w:firstRowFirstColumn="0" w:firstRowLastColumn="0" w:lastRowFirstColumn="0" w:lastRowLastColumn="0"/>
            </w:pPr>
            <w:r>
              <w:t xml:space="preserve">Om een gestructureerde architectuur voor de software van de 4-op-1-rij op te zetten wordt gebruik gemaakt van dit document. Aan de hand van de hoofdstukken en diagrammen in dit document wordt duidelijk hoe de 4-op-1-rij </w:t>
            </w:r>
            <w:r w:rsidR="004A40B9">
              <w:t>zich gedraagt, de software blokken</w:t>
            </w:r>
            <w:r w:rsidR="001717BE">
              <w:t xml:space="preserve"> </w:t>
            </w:r>
            <w:r w:rsidR="004A40B9">
              <w:t>samenhangen en de software met de hardware communiceert. Verder wordt er een top-down approach gebruikt door te beginnen bij de requirements. Vanaf de requirements wordt het systeem steeds verder ontleed.</w:t>
            </w:r>
          </w:p>
        </w:tc>
        <w:tc>
          <w:tcPr>
            <w:tcW w:w="1276" w:type="dxa"/>
          </w:tcPr>
          <w:p w14:paraId="4F1131F0" w14:textId="77777777" w:rsidR="00CD1A08" w:rsidRDefault="00CD1A08" w:rsidP="00F20AB6">
            <w:pPr>
              <w:cnfStyle w:val="000000100000" w:firstRow="0" w:lastRow="0" w:firstColumn="0" w:lastColumn="0" w:oddVBand="0" w:evenVBand="0" w:oddHBand="1" w:evenHBand="0" w:firstRowFirstColumn="0" w:firstRowLastColumn="0" w:lastRowFirstColumn="0" w:lastRowLastColumn="0"/>
            </w:pPr>
          </w:p>
        </w:tc>
      </w:tr>
      <w:tr w:rsidR="00CD1A08" w14:paraId="43D14224" w14:textId="77777777" w:rsidTr="001717BE">
        <w:tc>
          <w:tcPr>
            <w:cnfStyle w:val="001000000000" w:firstRow="0" w:lastRow="0" w:firstColumn="1" w:lastColumn="0" w:oddVBand="0" w:evenVBand="0" w:oddHBand="0" w:evenHBand="0" w:firstRowFirstColumn="0" w:firstRowLastColumn="0" w:lastRowFirstColumn="0" w:lastRowLastColumn="0"/>
            <w:tcW w:w="2689" w:type="dxa"/>
          </w:tcPr>
          <w:p w14:paraId="1153AF02" w14:textId="100F5C8A" w:rsidR="00CD1A08" w:rsidRDefault="004A40B9" w:rsidP="00F20AB6">
            <w:r>
              <w:t>Modulaire opbouwen van software blokken</w:t>
            </w:r>
          </w:p>
        </w:tc>
        <w:tc>
          <w:tcPr>
            <w:tcW w:w="5386" w:type="dxa"/>
          </w:tcPr>
          <w:p w14:paraId="52D72AFD" w14:textId="58F9542C" w:rsidR="00CD1A08" w:rsidRDefault="00C34BD5" w:rsidP="00F20AB6">
            <w:pPr>
              <w:cnfStyle w:val="000000000000" w:firstRow="0" w:lastRow="0" w:firstColumn="0" w:lastColumn="0" w:oddVBand="0" w:evenVBand="0" w:oddHBand="0" w:evenHBand="0" w:firstRowFirstColumn="0" w:firstRowLastColumn="0" w:lastRowFirstColumn="0" w:lastRowLastColumn="0"/>
            </w:pPr>
            <w:r>
              <w:t xml:space="preserve">De software wordt modulaire opgebouwd om er voor te zorgen dat een upgrade of aanpassing makkelijk te faciliteren is. Eerst wordt uitgewerkt welke software blokken er zijn. Daarna hoe deze blokken met elkaar communiceren. </w:t>
            </w:r>
          </w:p>
        </w:tc>
        <w:tc>
          <w:tcPr>
            <w:tcW w:w="1276" w:type="dxa"/>
          </w:tcPr>
          <w:p w14:paraId="23991BEE" w14:textId="6BC1BDD2" w:rsidR="00CD1A08" w:rsidRDefault="00C34BD5" w:rsidP="00F20AB6">
            <w:pPr>
              <w:cnfStyle w:val="000000000000" w:firstRow="0" w:lastRow="0" w:firstColumn="0" w:lastColumn="0" w:oddVBand="0" w:evenVBand="0" w:oddHBand="0" w:evenHBand="0" w:firstRowFirstColumn="0" w:firstRowLastColumn="0" w:lastRowFirstColumn="0" w:lastRowLastColumn="0"/>
            </w:pPr>
            <w:r>
              <w:t>(Hoofdstuk 5,6,</w:t>
            </w:r>
            <w:r w:rsidR="008C51FC">
              <w:t>8</w:t>
            </w:r>
            <w:r>
              <w:t>)</w:t>
            </w:r>
          </w:p>
        </w:tc>
      </w:tr>
      <w:tr w:rsidR="00845754" w14:paraId="10E2BE21" w14:textId="77777777" w:rsidTr="00171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4022AF" w14:textId="51F6B6B6" w:rsidR="00845754" w:rsidRDefault="00845754" w:rsidP="00F20AB6">
            <w:r>
              <w:t>Robuust</w:t>
            </w:r>
          </w:p>
        </w:tc>
        <w:tc>
          <w:tcPr>
            <w:tcW w:w="5386" w:type="dxa"/>
          </w:tcPr>
          <w:p w14:paraId="6B7F6060" w14:textId="750D20AC" w:rsidR="00845754" w:rsidRDefault="00845754" w:rsidP="00F20AB6">
            <w:pPr>
              <w:cnfStyle w:val="000000100000" w:firstRow="0" w:lastRow="0" w:firstColumn="0" w:lastColumn="0" w:oddVBand="0" w:evenVBand="0" w:oddHBand="1" w:evenHBand="0" w:firstRowFirstColumn="0" w:firstRowLastColumn="0" w:lastRowFirstColumn="0" w:lastRowLastColumn="0"/>
            </w:pPr>
            <w:r>
              <w:t>De 4-op-1-rij moet onder normale omstandigheden werken zoals van te voren vast gesteld. Dit kan worden gegarandeerd door alle software blokken individueel en samen uitgebreid te testen.</w:t>
            </w:r>
          </w:p>
        </w:tc>
        <w:tc>
          <w:tcPr>
            <w:tcW w:w="1276" w:type="dxa"/>
          </w:tcPr>
          <w:p w14:paraId="10A123B0" w14:textId="77777777" w:rsidR="00845754" w:rsidRDefault="00845754" w:rsidP="00F20AB6">
            <w:pPr>
              <w:cnfStyle w:val="000000100000" w:firstRow="0" w:lastRow="0" w:firstColumn="0" w:lastColumn="0" w:oddVBand="0" w:evenVBand="0" w:oddHBand="1" w:evenHBand="0" w:firstRowFirstColumn="0" w:firstRowLastColumn="0" w:lastRowFirstColumn="0" w:lastRowLastColumn="0"/>
            </w:pPr>
          </w:p>
        </w:tc>
      </w:tr>
    </w:tbl>
    <w:p w14:paraId="48CAF325" w14:textId="54A82656" w:rsidR="00F20AB6" w:rsidRDefault="00F20AB6" w:rsidP="00F20AB6"/>
    <w:p w14:paraId="13FFFD5D" w14:textId="055F53DF" w:rsidR="00CB1288" w:rsidRDefault="00CB1288" w:rsidP="00F20AB6">
      <w:r>
        <w:t xml:space="preserve">Binnen het hele project wordt gebruik gemaakt van het V-model. </w:t>
      </w:r>
      <w:r w:rsidRPr="00CB1288">
        <w:t>Het V-model is een project methode die structuur aanbrengt in de doorloop van het project. Voor elke specificatie- of ontwerpfase aan de linkerzijde, is een corresponderende integratiefase aan de rechterzijde. Elke fase aan de rechterzijde van het project kan geverifie</w:t>
      </w:r>
      <w:r w:rsidR="00510430">
        <w:t>e</w:t>
      </w:r>
      <w:r w:rsidRPr="00CB1288">
        <w:t xml:space="preserve">rd en gevalideerd worden door de fase aan de linkerzijde </w:t>
      </w:r>
      <w:r w:rsidR="002B7353">
        <w:t>(</w:t>
      </w:r>
      <w:r w:rsidR="002B7353">
        <w:fldChar w:fldCharType="begin"/>
      </w:r>
      <w:r w:rsidR="002B7353">
        <w:instrText xml:space="preserve"> REF _Ref105087591 \h </w:instrText>
      </w:r>
      <w:r w:rsidR="002B7353">
        <w:fldChar w:fldCharType="separate"/>
      </w:r>
      <w:r w:rsidR="00B07ADB">
        <w:t xml:space="preserve">Figuur </w:t>
      </w:r>
      <w:r w:rsidR="00B07ADB">
        <w:rPr>
          <w:noProof/>
        </w:rPr>
        <w:t>6</w:t>
      </w:r>
      <w:r w:rsidR="002B7353">
        <w:fldChar w:fldCharType="end"/>
      </w:r>
      <w:r w:rsidR="002B7353">
        <w:t>).</w:t>
      </w:r>
    </w:p>
    <w:p w14:paraId="6DD179B8" w14:textId="77777777" w:rsidR="00B72F65" w:rsidRDefault="00CB1288" w:rsidP="00B72F65">
      <w:pPr>
        <w:keepNext/>
      </w:pPr>
      <w:r>
        <w:rPr>
          <w:noProof/>
        </w:rPr>
        <w:drawing>
          <wp:inline distT="0" distB="0" distL="0" distR="0" wp14:anchorId="41E2182C" wp14:editId="6A5EE3B3">
            <wp:extent cx="5433237" cy="2738289"/>
            <wp:effectExtent l="0" t="0" r="0" b="508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434182" cy="2738765"/>
                    </a:xfrm>
                    <a:prstGeom prst="rect">
                      <a:avLst/>
                    </a:prstGeom>
                  </pic:spPr>
                </pic:pic>
              </a:graphicData>
            </a:graphic>
          </wp:inline>
        </w:drawing>
      </w:r>
    </w:p>
    <w:p w14:paraId="5B5E07CA" w14:textId="2B5862F3" w:rsidR="00CB1288" w:rsidRPr="00C04BCE" w:rsidRDefault="00B72F65" w:rsidP="00B72F65">
      <w:pPr>
        <w:pStyle w:val="Bijschrift"/>
      </w:pPr>
      <w:bookmarkStart w:id="67" w:name="_Ref105087591"/>
      <w:bookmarkStart w:id="68" w:name="_Toc105528008"/>
      <w:r>
        <w:t xml:space="preserve">Figuur </w:t>
      </w:r>
      <w:r>
        <w:fldChar w:fldCharType="begin"/>
      </w:r>
      <w:r>
        <w:instrText xml:space="preserve"> SEQ Figuur \* ARABIC </w:instrText>
      </w:r>
      <w:r>
        <w:fldChar w:fldCharType="separate"/>
      </w:r>
      <w:r w:rsidR="00B07ADB">
        <w:rPr>
          <w:noProof/>
        </w:rPr>
        <w:t>6</w:t>
      </w:r>
      <w:r>
        <w:fldChar w:fldCharType="end"/>
      </w:r>
      <w:bookmarkEnd w:id="67"/>
      <w:r>
        <w:t xml:space="preserve"> V-model</w:t>
      </w:r>
      <w:bookmarkEnd w:id="68"/>
    </w:p>
    <w:p w14:paraId="3064B421" w14:textId="5E0257A7" w:rsidR="00F20AB6" w:rsidRDefault="00F20AB6" w:rsidP="00F20AB6">
      <w:pPr>
        <w:pStyle w:val="Kop1"/>
      </w:pPr>
      <w:bookmarkStart w:id="69" w:name="section-building-block-view"/>
      <w:bookmarkStart w:id="70" w:name="_Toc105087782"/>
      <w:bookmarkStart w:id="71" w:name="_Toc105088010"/>
      <w:bookmarkStart w:id="72" w:name="_Toc105088086"/>
      <w:bookmarkStart w:id="73" w:name="_Toc105527975"/>
      <w:r w:rsidRPr="00C04BCE">
        <w:lastRenderedPageBreak/>
        <w:t>Building block view</w:t>
      </w:r>
      <w:bookmarkEnd w:id="69"/>
      <w:bookmarkEnd w:id="70"/>
      <w:bookmarkEnd w:id="71"/>
      <w:bookmarkEnd w:id="72"/>
      <w:bookmarkEnd w:id="73"/>
    </w:p>
    <w:p w14:paraId="1AE99CED" w14:textId="247463CC" w:rsidR="0081424A" w:rsidRPr="0008188F" w:rsidRDefault="0081424A" w:rsidP="0081424A">
      <w:r>
        <w:t xml:space="preserve">Dit hoofdstuk gaat dieper in op de in hoofdstuk 3 gepresenteerde diagrammen. </w:t>
      </w:r>
      <w:r w:rsidR="00B85CC7">
        <w:t xml:space="preserve">Het idee van een building block view is om op het systeem stap voor stap verder in te zoomen. Dit wordt gedaan door middel van levels. Level 0 is voor dit project </w:t>
      </w:r>
      <w:r w:rsidR="002B7353">
        <w:t xml:space="preserve">is </w:t>
      </w:r>
      <w:r w:rsidR="002B7353">
        <w:fldChar w:fldCharType="begin"/>
      </w:r>
      <w:r w:rsidR="002B7353">
        <w:instrText xml:space="preserve"> REF _Ref105087544 \h </w:instrText>
      </w:r>
      <w:r w:rsidR="002B7353">
        <w:fldChar w:fldCharType="separate"/>
      </w:r>
      <w:r w:rsidR="00B07ADB">
        <w:t xml:space="preserve">Figuur </w:t>
      </w:r>
      <w:r w:rsidR="00B07ADB">
        <w:rPr>
          <w:noProof/>
        </w:rPr>
        <w:t>5</w:t>
      </w:r>
      <w:r w:rsidR="002B7353">
        <w:fldChar w:fldCharType="end"/>
      </w:r>
      <w:r w:rsidR="002B7353">
        <w:t xml:space="preserve"> </w:t>
      </w:r>
      <w:r w:rsidR="00B85CC7">
        <w:t xml:space="preserve">waarbij de STM32H7 dual-core een black box is. In level 1 wordt deze STM32H7 dual-core een white box die weer bestaat uit meerdere </w:t>
      </w:r>
      <w:r w:rsidR="0008188F">
        <w:t xml:space="preserve">black boxes. </w:t>
      </w:r>
      <w:r w:rsidR="0008188F" w:rsidRPr="0008188F">
        <w:t>In level 2 worden de black boxes uit level 1 white boxes met daar</w:t>
      </w:r>
      <w:r w:rsidR="0008188F">
        <w:t xml:space="preserve">in black boxes. Tijdens elke stap worden de black boxes beschreven wat de verantwoordelijkheid en taken zijn. Dit is een goede manier om een systeem gestructureerd te ontleden. </w:t>
      </w:r>
      <w:r w:rsidR="00BC37FD">
        <w:t>Het</w:t>
      </w:r>
      <w:r w:rsidR="00EA3F5A">
        <w:t xml:space="preserve"> is ideaal om in overleg te gaan met de stakeholders op een abstract niveau zonder verdere details op hoe de implementatie plaats gaat vinden. </w:t>
      </w:r>
      <w:r w:rsidR="0008188F">
        <w:t xml:space="preserve">Hierna kunnen er modulaire software blokken gecreëerd worden. </w:t>
      </w:r>
    </w:p>
    <w:p w14:paraId="482F4990" w14:textId="0F3D83DF" w:rsidR="00F20AB6" w:rsidRPr="00C97167" w:rsidRDefault="00F20AB6" w:rsidP="00F20AB6">
      <w:pPr>
        <w:pStyle w:val="Kop2"/>
        <w:rPr>
          <w:lang w:val="en-GB"/>
        </w:rPr>
      </w:pPr>
      <w:bookmarkStart w:id="74" w:name="_whitebox_overall_system"/>
      <w:bookmarkStart w:id="75" w:name="_Toc105087783"/>
      <w:bookmarkStart w:id="76" w:name="_Toc105088011"/>
      <w:bookmarkStart w:id="77" w:name="_Toc105088087"/>
      <w:bookmarkStart w:id="78" w:name="_Toc105527976"/>
      <w:r w:rsidRPr="00C97167">
        <w:rPr>
          <w:lang w:val="en-GB"/>
        </w:rPr>
        <w:t>White</w:t>
      </w:r>
      <w:r w:rsidR="00C97167" w:rsidRPr="00C97167">
        <w:rPr>
          <w:lang w:val="en-GB"/>
        </w:rPr>
        <w:t xml:space="preserve"> </w:t>
      </w:r>
      <w:r w:rsidRPr="00C97167">
        <w:rPr>
          <w:lang w:val="en-GB"/>
        </w:rPr>
        <w:t xml:space="preserve">box </w:t>
      </w:r>
      <w:bookmarkEnd w:id="74"/>
      <w:r w:rsidR="00C97167" w:rsidRPr="00C97167">
        <w:rPr>
          <w:lang w:val="en-GB"/>
        </w:rPr>
        <w:t>STM32H7 dual-core</w:t>
      </w:r>
      <w:bookmarkEnd w:id="75"/>
      <w:bookmarkEnd w:id="76"/>
      <w:bookmarkEnd w:id="77"/>
      <w:bookmarkEnd w:id="78"/>
    </w:p>
    <w:p w14:paraId="682800B3" w14:textId="4010060E" w:rsidR="008D0322" w:rsidRDefault="002B7353" w:rsidP="008D0322">
      <w:r>
        <w:fldChar w:fldCharType="begin"/>
      </w:r>
      <w:r>
        <w:instrText xml:space="preserve"> REF _Ref105087564 \h </w:instrText>
      </w:r>
      <w:r>
        <w:fldChar w:fldCharType="separate"/>
      </w:r>
      <w:r w:rsidR="00B07ADB">
        <w:t xml:space="preserve">Figuur </w:t>
      </w:r>
      <w:r w:rsidR="00B07ADB">
        <w:rPr>
          <w:noProof/>
        </w:rPr>
        <w:t>7</w:t>
      </w:r>
      <w:r>
        <w:fldChar w:fldCharType="end"/>
      </w:r>
      <w:r>
        <w:t xml:space="preserve"> </w:t>
      </w:r>
      <w:r w:rsidR="0008188F">
        <w:t>geeft level 1 weer en zoomt in op de STM32H7 dual-core. Ook toont het naar welke core de in-/outputs van STM32H7 dual-core gaan.</w:t>
      </w:r>
    </w:p>
    <w:p w14:paraId="61AFCB10" w14:textId="77777777" w:rsidR="008D0322" w:rsidRPr="0008188F" w:rsidRDefault="008D0322" w:rsidP="008D0322"/>
    <w:p w14:paraId="4C1233B1" w14:textId="77777777" w:rsidR="00B72F65" w:rsidRDefault="005853F5" w:rsidP="00B72F65">
      <w:pPr>
        <w:keepNext/>
      </w:pPr>
      <w:r>
        <w:rPr>
          <w:noProof/>
        </w:rPr>
        <w:drawing>
          <wp:inline distT="0" distB="0" distL="0" distR="0" wp14:anchorId="353F92A4" wp14:editId="3872FB45">
            <wp:extent cx="5731510" cy="4179570"/>
            <wp:effectExtent l="0" t="0" r="254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18"/>
                    <a:stretch>
                      <a:fillRect/>
                    </a:stretch>
                  </pic:blipFill>
                  <pic:spPr>
                    <a:xfrm>
                      <a:off x="0" y="0"/>
                      <a:ext cx="5731510" cy="4179570"/>
                    </a:xfrm>
                    <a:prstGeom prst="rect">
                      <a:avLst/>
                    </a:prstGeom>
                  </pic:spPr>
                </pic:pic>
              </a:graphicData>
            </a:graphic>
          </wp:inline>
        </w:drawing>
      </w:r>
    </w:p>
    <w:p w14:paraId="300DFE34" w14:textId="2A260CC3" w:rsidR="008D0322" w:rsidRDefault="00B72F65" w:rsidP="00B72F65">
      <w:pPr>
        <w:pStyle w:val="Bijschrift"/>
      </w:pPr>
      <w:bookmarkStart w:id="79" w:name="_Ref105087564"/>
      <w:bookmarkStart w:id="80" w:name="_Toc105528009"/>
      <w:r>
        <w:t xml:space="preserve">Figuur </w:t>
      </w:r>
      <w:r>
        <w:fldChar w:fldCharType="begin"/>
      </w:r>
      <w:r>
        <w:instrText xml:space="preserve"> SEQ Figuur \* ARABIC </w:instrText>
      </w:r>
      <w:r>
        <w:fldChar w:fldCharType="separate"/>
      </w:r>
      <w:r w:rsidR="00B07ADB">
        <w:rPr>
          <w:noProof/>
        </w:rPr>
        <w:t>7</w:t>
      </w:r>
      <w:r>
        <w:fldChar w:fldCharType="end"/>
      </w:r>
      <w:bookmarkEnd w:id="79"/>
      <w:r>
        <w:t xml:space="preserve"> BBV STM32H7 level 1</w:t>
      </w:r>
      <w:bookmarkEnd w:id="80"/>
    </w:p>
    <w:p w14:paraId="23DDDF1E" w14:textId="77777777" w:rsidR="008D0322" w:rsidRDefault="008D0322" w:rsidP="008D0322"/>
    <w:p w14:paraId="6363A753" w14:textId="1CE0545C" w:rsidR="00B72F65" w:rsidRDefault="00B72F65" w:rsidP="00B72F65">
      <w:pPr>
        <w:pStyle w:val="Bijschrift"/>
        <w:keepNext/>
      </w:pPr>
      <w:bookmarkStart w:id="81" w:name="_Toc105528039"/>
      <w:r>
        <w:t xml:space="preserve">Tabel </w:t>
      </w:r>
      <w:r>
        <w:fldChar w:fldCharType="begin"/>
      </w:r>
      <w:r>
        <w:instrText xml:space="preserve"> SEQ Tabel \* ARABIC </w:instrText>
      </w:r>
      <w:r>
        <w:fldChar w:fldCharType="separate"/>
      </w:r>
      <w:r w:rsidR="00B07ADB">
        <w:rPr>
          <w:noProof/>
        </w:rPr>
        <w:t>8</w:t>
      </w:r>
      <w:r>
        <w:fldChar w:fldCharType="end"/>
      </w:r>
      <w:r>
        <w:t xml:space="preserve"> Beschrijving BBV STM32H7 level 1</w:t>
      </w:r>
      <w:bookmarkEnd w:id="81"/>
    </w:p>
    <w:tbl>
      <w:tblPr>
        <w:tblStyle w:val="Rastertabel4-Accent1"/>
        <w:tblW w:w="0" w:type="auto"/>
        <w:tblLook w:val="04A0" w:firstRow="1" w:lastRow="0" w:firstColumn="1" w:lastColumn="0" w:noHBand="0" w:noVBand="1"/>
      </w:tblPr>
      <w:tblGrid>
        <w:gridCol w:w="2263"/>
        <w:gridCol w:w="6753"/>
      </w:tblGrid>
      <w:tr w:rsidR="008D0322" w14:paraId="25D159D3" w14:textId="77777777" w:rsidTr="00F80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1C54DA7" w14:textId="5236DCB9" w:rsidR="008D0322" w:rsidRDefault="00BB6B34" w:rsidP="00F8091A">
            <w:r>
              <w:t>Bl</w:t>
            </w:r>
            <w:r w:rsidR="008D0322">
              <w:t>ack box</w:t>
            </w:r>
          </w:p>
        </w:tc>
        <w:tc>
          <w:tcPr>
            <w:tcW w:w="6753" w:type="dxa"/>
          </w:tcPr>
          <w:p w14:paraId="5940CBA5" w14:textId="77777777" w:rsidR="008D0322" w:rsidRDefault="008D0322" w:rsidP="00F8091A">
            <w:pPr>
              <w:cnfStyle w:val="100000000000" w:firstRow="1" w:lastRow="0" w:firstColumn="0" w:lastColumn="0" w:oddVBand="0" w:evenVBand="0" w:oddHBand="0" w:evenHBand="0" w:firstRowFirstColumn="0" w:firstRowLastColumn="0" w:lastRowFirstColumn="0" w:lastRowLastColumn="0"/>
            </w:pPr>
            <w:r>
              <w:t>Beschrijving</w:t>
            </w:r>
          </w:p>
        </w:tc>
      </w:tr>
      <w:tr w:rsidR="008D0322" w14:paraId="6CCD8CA4" w14:textId="77777777" w:rsidTr="00F8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6FC82B" w14:textId="77777777" w:rsidR="008D0322" w:rsidRDefault="008D0322" w:rsidP="00F8091A">
            <w:r>
              <w:t>Cortex-M7</w:t>
            </w:r>
          </w:p>
        </w:tc>
        <w:tc>
          <w:tcPr>
            <w:tcW w:w="6753" w:type="dxa"/>
          </w:tcPr>
          <w:p w14:paraId="3A5F15A1" w14:textId="77777777" w:rsidR="008D0322" w:rsidRDefault="008D0322" w:rsidP="00F8091A">
            <w:pPr>
              <w:cnfStyle w:val="000000100000" w:firstRow="0" w:lastRow="0" w:firstColumn="0" w:lastColumn="0" w:oddVBand="0" w:evenVBand="0" w:oddHBand="1" w:evenHBand="0" w:firstRowFirstColumn="0" w:firstRowLastColumn="0" w:lastRowFirstColumn="0" w:lastRowLastColumn="0"/>
            </w:pPr>
            <w:r>
              <w:t xml:space="preserve">De Cortex-M7 core van de STM32H7 wordt gebruikt voor de machine handling. Deze core is verantwoordelijk voor het spelverloop, de communicatie met de Raspberry Pi, Het initialiseren van het hele systeem en een output genereren over het resultaat van het spel. </w:t>
            </w:r>
          </w:p>
        </w:tc>
      </w:tr>
      <w:tr w:rsidR="008D0322" w14:paraId="075F3C3E" w14:textId="77777777" w:rsidTr="00F8091A">
        <w:tc>
          <w:tcPr>
            <w:cnfStyle w:val="001000000000" w:firstRow="0" w:lastRow="0" w:firstColumn="1" w:lastColumn="0" w:oddVBand="0" w:evenVBand="0" w:oddHBand="0" w:evenHBand="0" w:firstRowFirstColumn="0" w:firstRowLastColumn="0" w:lastRowFirstColumn="0" w:lastRowLastColumn="0"/>
            <w:tcW w:w="2263" w:type="dxa"/>
          </w:tcPr>
          <w:p w14:paraId="2499508A" w14:textId="77777777" w:rsidR="008D0322" w:rsidRDefault="008D0322" w:rsidP="00F8091A">
            <w:r>
              <w:t>Cortex-M4</w:t>
            </w:r>
          </w:p>
        </w:tc>
        <w:tc>
          <w:tcPr>
            <w:tcW w:w="6753" w:type="dxa"/>
          </w:tcPr>
          <w:p w14:paraId="28B37369" w14:textId="33A830E9" w:rsidR="008D0322" w:rsidRDefault="008D0322" w:rsidP="00F8091A">
            <w:pPr>
              <w:cnfStyle w:val="000000000000" w:firstRow="0" w:lastRow="0" w:firstColumn="0" w:lastColumn="0" w:oddVBand="0" w:evenVBand="0" w:oddHBand="0" w:evenHBand="0" w:firstRowFirstColumn="0" w:firstRowLastColumn="0" w:lastRowFirstColumn="0" w:lastRowLastColumn="0"/>
            </w:pPr>
            <w:r>
              <w:t xml:space="preserve">De Cortex-M4 core van de STM32H7 wordt gebruikt voor de </w:t>
            </w:r>
            <w:r w:rsidRPr="00775279">
              <w:t>real-time motion control</w:t>
            </w:r>
            <w:r>
              <w:t xml:space="preserve">. Deze core is verantwoordelijk voor het afhandelen van alle hardware componenten zoals de </w:t>
            </w:r>
            <w:r w:rsidR="002C4796">
              <w:t>C</w:t>
            </w:r>
            <w:r>
              <w:t xml:space="preserve">oin picker, </w:t>
            </w:r>
            <w:r w:rsidR="002C4796">
              <w:t>M</w:t>
            </w:r>
            <w:r>
              <w:t xml:space="preserve">otoren, </w:t>
            </w:r>
            <w:r w:rsidR="002C4796">
              <w:t>C</w:t>
            </w:r>
            <w:r>
              <w:t xml:space="preserve">oin seporator, </w:t>
            </w:r>
            <w:r w:rsidR="002C4796">
              <w:t>B</w:t>
            </w:r>
            <w:r w:rsidR="00AE0B5B">
              <w:t>oard opener</w:t>
            </w:r>
            <w:r>
              <w:t xml:space="preserve"> en </w:t>
            </w:r>
            <w:r w:rsidR="002C4796">
              <w:t>U</w:t>
            </w:r>
            <w:r>
              <w:t>ser detect.</w:t>
            </w:r>
          </w:p>
        </w:tc>
      </w:tr>
    </w:tbl>
    <w:p w14:paraId="2BE09CDF" w14:textId="6B96D9BB" w:rsidR="004E670D" w:rsidRPr="00C04BCE" w:rsidRDefault="008D0322" w:rsidP="008D0322">
      <w:r w:rsidRPr="00C04BCE">
        <w:t xml:space="preserve"> </w:t>
      </w:r>
    </w:p>
    <w:p w14:paraId="76FC7354" w14:textId="1D02716C" w:rsidR="00EC1767" w:rsidRDefault="00F20AB6" w:rsidP="00EC1767">
      <w:pPr>
        <w:pStyle w:val="Kop2"/>
        <w:keepLines/>
        <w:spacing w:before="360" w:line="259" w:lineRule="auto"/>
      </w:pPr>
      <w:bookmarkStart w:id="82" w:name="_level_2"/>
      <w:bookmarkStart w:id="83" w:name="_Toc105087784"/>
      <w:bookmarkStart w:id="84" w:name="_Toc105088012"/>
      <w:bookmarkStart w:id="85" w:name="_Toc105088088"/>
      <w:bookmarkStart w:id="86" w:name="_Toc105527977"/>
      <w:r w:rsidRPr="00C04BCE">
        <w:lastRenderedPageBreak/>
        <w:t>Level 2</w:t>
      </w:r>
      <w:bookmarkEnd w:id="82"/>
      <w:bookmarkEnd w:id="83"/>
      <w:bookmarkEnd w:id="84"/>
      <w:bookmarkEnd w:id="85"/>
      <w:bookmarkEnd w:id="86"/>
    </w:p>
    <w:p w14:paraId="23083997" w14:textId="53F8DC20" w:rsidR="00EC1767" w:rsidRPr="00186AED" w:rsidRDefault="00EC1767" w:rsidP="00EC1767">
      <w:r w:rsidRPr="00186AED">
        <w:t>Dit hoofdstuk maakt van d</w:t>
      </w:r>
      <w:r>
        <w:t>e relevante blackboxes uit level 1 white boxes  en beschrijft hoe de interne blokken verbonden zijn.</w:t>
      </w:r>
    </w:p>
    <w:p w14:paraId="01C5F9AE" w14:textId="77777777" w:rsidR="00EC1767" w:rsidRPr="00EC1767" w:rsidRDefault="00EC1767" w:rsidP="00EC1767"/>
    <w:p w14:paraId="56103D41" w14:textId="564D14EC" w:rsidR="00047BCD" w:rsidRPr="00047BCD" w:rsidRDefault="00F20AB6" w:rsidP="002D3BE4">
      <w:pPr>
        <w:pStyle w:val="Kop3"/>
      </w:pPr>
      <w:bookmarkStart w:id="87" w:name="_white_box_emphasis_building_block_1_emp"/>
      <w:bookmarkStart w:id="88" w:name="_Toc105087785"/>
      <w:bookmarkStart w:id="89" w:name="_Toc105088013"/>
      <w:bookmarkStart w:id="90" w:name="_Toc105088089"/>
      <w:bookmarkStart w:id="91" w:name="_Toc105527978"/>
      <w:r w:rsidRPr="00C04BCE">
        <w:t xml:space="preserve">White </w:t>
      </w:r>
      <w:r w:rsidR="004F6359" w:rsidRPr="00C04BCE">
        <w:t>b</w:t>
      </w:r>
      <w:r w:rsidRPr="00C04BCE">
        <w:t xml:space="preserve">ox </w:t>
      </w:r>
      <w:bookmarkEnd w:id="87"/>
      <w:r w:rsidR="00C97167">
        <w:t>Cortex-M7</w:t>
      </w:r>
      <w:bookmarkEnd w:id="88"/>
      <w:bookmarkEnd w:id="89"/>
      <w:bookmarkEnd w:id="90"/>
      <w:bookmarkEnd w:id="91"/>
    </w:p>
    <w:p w14:paraId="05AEB14D" w14:textId="77777777" w:rsidR="00B72F65" w:rsidRDefault="00101B2C" w:rsidP="00B72F65">
      <w:pPr>
        <w:keepNext/>
      </w:pPr>
      <w:r>
        <w:rPr>
          <w:noProof/>
        </w:rPr>
        <w:drawing>
          <wp:inline distT="0" distB="0" distL="0" distR="0" wp14:anchorId="52AA98EE" wp14:editId="4961CC9B">
            <wp:extent cx="5731510" cy="3780790"/>
            <wp:effectExtent l="0" t="0" r="254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19"/>
                    <a:stretch>
                      <a:fillRect/>
                    </a:stretch>
                  </pic:blipFill>
                  <pic:spPr>
                    <a:xfrm>
                      <a:off x="0" y="0"/>
                      <a:ext cx="5731510" cy="3780790"/>
                    </a:xfrm>
                    <a:prstGeom prst="rect">
                      <a:avLst/>
                    </a:prstGeom>
                  </pic:spPr>
                </pic:pic>
              </a:graphicData>
            </a:graphic>
          </wp:inline>
        </w:drawing>
      </w:r>
    </w:p>
    <w:p w14:paraId="2B592EE0" w14:textId="4A5D71CA" w:rsidR="00111822" w:rsidRPr="009804C8" w:rsidRDefault="00B72F65" w:rsidP="00B72F65">
      <w:pPr>
        <w:pStyle w:val="Bijschrift"/>
        <w:rPr>
          <w:lang w:val="en-GB"/>
        </w:rPr>
      </w:pPr>
      <w:bookmarkStart w:id="92" w:name="_Ref105087320"/>
      <w:bookmarkStart w:id="93" w:name="_Toc105528010"/>
      <w:r w:rsidRPr="009804C8">
        <w:rPr>
          <w:lang w:val="en-GB"/>
        </w:rPr>
        <w:t xml:space="preserve">Figuur </w:t>
      </w:r>
      <w:r>
        <w:fldChar w:fldCharType="begin"/>
      </w:r>
      <w:r w:rsidRPr="009804C8">
        <w:rPr>
          <w:lang w:val="en-GB"/>
        </w:rPr>
        <w:instrText xml:space="preserve"> SEQ Figuur \* ARABIC </w:instrText>
      </w:r>
      <w:r>
        <w:fldChar w:fldCharType="separate"/>
      </w:r>
      <w:r w:rsidR="00B07ADB">
        <w:rPr>
          <w:noProof/>
          <w:lang w:val="en-GB"/>
        </w:rPr>
        <w:t>8</w:t>
      </w:r>
      <w:r>
        <w:fldChar w:fldCharType="end"/>
      </w:r>
      <w:bookmarkEnd w:id="92"/>
      <w:r w:rsidRPr="009804C8">
        <w:rPr>
          <w:lang w:val="en-GB"/>
        </w:rPr>
        <w:t xml:space="preserve"> BBV Cortex-M7 level 2</w:t>
      </w:r>
      <w:bookmarkEnd w:id="93"/>
    </w:p>
    <w:p w14:paraId="7803F653" w14:textId="7EE178DC" w:rsidR="00A270DB" w:rsidRPr="009804C8" w:rsidRDefault="00A270DB" w:rsidP="00A270DB">
      <w:pPr>
        <w:pStyle w:val="Plattetekst"/>
        <w:ind w:left="0"/>
        <w:rPr>
          <w:iCs/>
          <w:lang w:val="en-GB"/>
        </w:rPr>
      </w:pPr>
      <w:bookmarkStart w:id="94" w:name="_white_box_emphasis_building_block_2_emp"/>
    </w:p>
    <w:p w14:paraId="163992CE" w14:textId="2C78D51A" w:rsidR="00B72F65" w:rsidRDefault="00B72F65" w:rsidP="00B72F65">
      <w:pPr>
        <w:pStyle w:val="Bijschrift"/>
        <w:keepNext/>
      </w:pPr>
      <w:bookmarkStart w:id="95" w:name="_Toc105528040"/>
      <w:r>
        <w:t xml:space="preserve">Tabel </w:t>
      </w:r>
      <w:r>
        <w:fldChar w:fldCharType="begin"/>
      </w:r>
      <w:r>
        <w:instrText xml:space="preserve"> SEQ Tabel \* ARABIC </w:instrText>
      </w:r>
      <w:r>
        <w:fldChar w:fldCharType="separate"/>
      </w:r>
      <w:r w:rsidR="00B07ADB">
        <w:rPr>
          <w:noProof/>
        </w:rPr>
        <w:t>9</w:t>
      </w:r>
      <w:r>
        <w:fldChar w:fldCharType="end"/>
      </w:r>
      <w:r>
        <w:t xml:space="preserve"> Beschrijving BBV Cortex-M7 level 2</w:t>
      </w:r>
      <w:bookmarkEnd w:id="95"/>
    </w:p>
    <w:tbl>
      <w:tblPr>
        <w:tblStyle w:val="Rastertabel4-Accent1"/>
        <w:tblW w:w="0" w:type="auto"/>
        <w:tblLook w:val="04A0" w:firstRow="1" w:lastRow="0" w:firstColumn="1" w:lastColumn="0" w:noHBand="0" w:noVBand="1"/>
      </w:tblPr>
      <w:tblGrid>
        <w:gridCol w:w="2263"/>
        <w:gridCol w:w="6753"/>
      </w:tblGrid>
      <w:tr w:rsidR="00047BCD" w14:paraId="76A288BE" w14:textId="77777777" w:rsidTr="00720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C15B13" w14:textId="6F0A1C91" w:rsidR="00047BCD" w:rsidRDefault="00BB6B34" w:rsidP="00720D25">
            <w:r>
              <w:t>Black box</w:t>
            </w:r>
          </w:p>
        </w:tc>
        <w:tc>
          <w:tcPr>
            <w:tcW w:w="6753" w:type="dxa"/>
          </w:tcPr>
          <w:p w14:paraId="4BCF9C0D" w14:textId="77777777" w:rsidR="00047BCD" w:rsidRDefault="00047BCD" w:rsidP="00720D25">
            <w:pPr>
              <w:cnfStyle w:val="100000000000" w:firstRow="1" w:lastRow="0" w:firstColumn="0" w:lastColumn="0" w:oddVBand="0" w:evenVBand="0" w:oddHBand="0" w:evenHBand="0" w:firstRowFirstColumn="0" w:firstRowLastColumn="0" w:lastRowFirstColumn="0" w:lastRowLastColumn="0"/>
            </w:pPr>
            <w:r>
              <w:t>Beschrijving</w:t>
            </w:r>
          </w:p>
        </w:tc>
      </w:tr>
      <w:tr w:rsidR="00047BCD" w:rsidRPr="00047BCD" w14:paraId="7CA381F3" w14:textId="77777777" w:rsidTr="00720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64E20D" w14:textId="47F3426E" w:rsidR="00047BCD" w:rsidRDefault="00047BCD" w:rsidP="00720D25">
            <w:r>
              <w:t xml:space="preserve">Game </w:t>
            </w:r>
            <w:r w:rsidR="003E1701">
              <w:t>controller</w:t>
            </w:r>
          </w:p>
        </w:tc>
        <w:tc>
          <w:tcPr>
            <w:tcW w:w="6753" w:type="dxa"/>
          </w:tcPr>
          <w:p w14:paraId="3D40DE78" w14:textId="2DAFEF04" w:rsidR="00047BCD" w:rsidRPr="00047BCD" w:rsidRDefault="00047BCD" w:rsidP="00720D25">
            <w:pPr>
              <w:cnfStyle w:val="000000100000" w:firstRow="0" w:lastRow="0" w:firstColumn="0" w:lastColumn="0" w:oddVBand="0" w:evenVBand="0" w:oddHBand="1" w:evenHBand="0" w:firstRowFirstColumn="0" w:firstRowLastColumn="0" w:lastRowFirstColumn="0" w:lastRowLastColumn="0"/>
            </w:pPr>
            <w:r w:rsidRPr="00047BCD">
              <w:t xml:space="preserve">De </w:t>
            </w:r>
            <w:r w:rsidR="00F938F1">
              <w:t>G</w:t>
            </w:r>
            <w:r w:rsidRPr="00047BCD">
              <w:t xml:space="preserve">ame </w:t>
            </w:r>
            <w:r w:rsidR="003E1701">
              <w:t>controller</w:t>
            </w:r>
            <w:r w:rsidRPr="00047BCD">
              <w:t xml:space="preserve"> is verantwoor</w:t>
            </w:r>
            <w:r>
              <w:t>delijk voor het spelverloop</w:t>
            </w:r>
            <w:r w:rsidR="00276D45">
              <w:t xml:space="preserve"> doormiddel van een state machine.</w:t>
            </w:r>
          </w:p>
        </w:tc>
      </w:tr>
      <w:tr w:rsidR="00047BCD" w14:paraId="0D3C7E48" w14:textId="77777777" w:rsidTr="00720D25">
        <w:tc>
          <w:tcPr>
            <w:cnfStyle w:val="001000000000" w:firstRow="0" w:lastRow="0" w:firstColumn="1" w:lastColumn="0" w:oddVBand="0" w:evenVBand="0" w:oddHBand="0" w:evenHBand="0" w:firstRowFirstColumn="0" w:firstRowLastColumn="0" w:lastRowFirstColumn="0" w:lastRowLastColumn="0"/>
            <w:tcW w:w="2263" w:type="dxa"/>
          </w:tcPr>
          <w:p w14:paraId="27BD37BF" w14:textId="3EB73496" w:rsidR="00047BCD" w:rsidRDefault="00047BCD" w:rsidP="00720D25">
            <w:r>
              <w:t>Init</w:t>
            </w:r>
          </w:p>
        </w:tc>
        <w:tc>
          <w:tcPr>
            <w:tcW w:w="6753" w:type="dxa"/>
          </w:tcPr>
          <w:p w14:paraId="21106697" w14:textId="21B3C08E" w:rsidR="00047BCD" w:rsidRDefault="00276D45" w:rsidP="00720D25">
            <w:pPr>
              <w:cnfStyle w:val="000000000000" w:firstRow="0" w:lastRow="0" w:firstColumn="0" w:lastColumn="0" w:oddVBand="0" w:evenVBand="0" w:oddHBand="0" w:evenHBand="0" w:firstRowFirstColumn="0" w:firstRowLastColumn="0" w:lastRowFirstColumn="0" w:lastRowLastColumn="0"/>
            </w:pPr>
            <w:r>
              <w:t>Wordt een keer gedraaid om de Cortex-M7 te initialiseren en op te starten</w:t>
            </w:r>
            <w:r w:rsidR="003F22EB">
              <w:t xml:space="preserve">. </w:t>
            </w:r>
          </w:p>
        </w:tc>
      </w:tr>
      <w:tr w:rsidR="00047BCD" w14:paraId="2167FC4B" w14:textId="77777777" w:rsidTr="00720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15A5AA" w14:textId="5AD15356" w:rsidR="00047BCD" w:rsidRDefault="00047BCD" w:rsidP="00720D25">
            <w:r>
              <w:t>UART controller</w:t>
            </w:r>
          </w:p>
        </w:tc>
        <w:tc>
          <w:tcPr>
            <w:tcW w:w="6753" w:type="dxa"/>
          </w:tcPr>
          <w:p w14:paraId="5E814CB1" w14:textId="50727F39" w:rsidR="00047BCD" w:rsidRDefault="003F22EB" w:rsidP="00720D25">
            <w:pPr>
              <w:cnfStyle w:val="000000100000" w:firstRow="0" w:lastRow="0" w:firstColumn="0" w:lastColumn="0" w:oddVBand="0" w:evenVBand="0" w:oddHBand="1" w:evenHBand="0" w:firstRowFirstColumn="0" w:firstRowLastColumn="0" w:lastRowFirstColumn="0" w:lastRowLastColumn="0"/>
            </w:pPr>
            <w:r>
              <w:t xml:space="preserve">De UART controller implementeert </w:t>
            </w:r>
            <w:r w:rsidR="003E1701">
              <w:t>alle communicatie via UART.</w:t>
            </w:r>
          </w:p>
        </w:tc>
      </w:tr>
      <w:tr w:rsidR="00047BCD" w:rsidRPr="00EF549E" w14:paraId="403237E7" w14:textId="77777777" w:rsidTr="00720D25">
        <w:tc>
          <w:tcPr>
            <w:cnfStyle w:val="001000000000" w:firstRow="0" w:lastRow="0" w:firstColumn="1" w:lastColumn="0" w:oddVBand="0" w:evenVBand="0" w:oddHBand="0" w:evenHBand="0" w:firstRowFirstColumn="0" w:firstRowLastColumn="0" w:lastRowFirstColumn="0" w:lastRowLastColumn="0"/>
            <w:tcW w:w="2263" w:type="dxa"/>
          </w:tcPr>
          <w:p w14:paraId="0E42AF2A" w14:textId="40859960" w:rsidR="00047BCD" w:rsidRDefault="00047BCD" w:rsidP="00720D25">
            <w:r>
              <w:t>Cortex-M4 task generator</w:t>
            </w:r>
          </w:p>
        </w:tc>
        <w:tc>
          <w:tcPr>
            <w:tcW w:w="6753" w:type="dxa"/>
          </w:tcPr>
          <w:p w14:paraId="2F468A3E" w14:textId="67A99215" w:rsidR="00047BCD" w:rsidRPr="00EF549E" w:rsidRDefault="003E1701" w:rsidP="00720D25">
            <w:pPr>
              <w:cnfStyle w:val="000000000000" w:firstRow="0" w:lastRow="0" w:firstColumn="0" w:lastColumn="0" w:oddVBand="0" w:evenVBand="0" w:oddHBand="0" w:evenHBand="0" w:firstRowFirstColumn="0" w:firstRowLastColumn="0" w:lastRowFirstColumn="0" w:lastRowLastColumn="0"/>
            </w:pPr>
            <w:r w:rsidRPr="00EF549E">
              <w:t xml:space="preserve">De Cortex-M4 task generator </w:t>
            </w:r>
            <w:r w:rsidR="00EF549E" w:rsidRPr="00EF549E">
              <w:t>implementeert</w:t>
            </w:r>
            <w:r w:rsidR="00EF549E">
              <w:t xml:space="preserve"> </w:t>
            </w:r>
            <w:r w:rsidR="00D17567">
              <w:t xml:space="preserve">de communicatie met de Cortex-M4. </w:t>
            </w:r>
          </w:p>
        </w:tc>
      </w:tr>
      <w:tr w:rsidR="00047BCD" w:rsidRPr="00054BB0" w14:paraId="5852B8F2" w14:textId="77777777" w:rsidTr="00720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75E5788" w14:textId="1A9A64F9" w:rsidR="00047BCD" w:rsidRDefault="00047BCD" w:rsidP="00720D25">
            <w:r>
              <w:t>Game end unit</w:t>
            </w:r>
          </w:p>
        </w:tc>
        <w:tc>
          <w:tcPr>
            <w:tcW w:w="6753" w:type="dxa"/>
          </w:tcPr>
          <w:p w14:paraId="6950B593" w14:textId="36ED18BC" w:rsidR="00047BCD" w:rsidRPr="00054BB0" w:rsidRDefault="00054BB0" w:rsidP="00720D25">
            <w:pPr>
              <w:cnfStyle w:val="000000100000" w:firstRow="0" w:lastRow="0" w:firstColumn="0" w:lastColumn="0" w:oddVBand="0" w:evenVBand="0" w:oddHBand="1" w:evenHBand="0" w:firstRowFirstColumn="0" w:firstRowLastColumn="0" w:lastRowFirstColumn="0" w:lastRowLastColumn="0"/>
            </w:pPr>
            <w:r w:rsidRPr="00054BB0">
              <w:t>De Game end unit implementeert alle communicatie naar een</w:t>
            </w:r>
            <w:r>
              <w:t xml:space="preserve"> </w:t>
            </w:r>
            <w:r w:rsidR="00EF549E">
              <w:t>output voor de speler.</w:t>
            </w:r>
          </w:p>
        </w:tc>
      </w:tr>
    </w:tbl>
    <w:p w14:paraId="2AE679F2" w14:textId="77777777" w:rsidR="00047BCD" w:rsidRPr="00054BB0" w:rsidRDefault="00047BCD" w:rsidP="00A270DB">
      <w:pPr>
        <w:pStyle w:val="Plattetekst"/>
        <w:ind w:left="0"/>
        <w:rPr>
          <w:iCs/>
        </w:rPr>
      </w:pPr>
    </w:p>
    <w:p w14:paraId="4B0DBED8" w14:textId="767F500C" w:rsidR="00F20AB6" w:rsidRPr="005F1501" w:rsidRDefault="00F20AB6" w:rsidP="00047BCD">
      <w:pPr>
        <w:pStyle w:val="Kop3"/>
        <w:keepLines/>
        <w:widowControl/>
        <w:spacing w:before="200" w:line="259" w:lineRule="auto"/>
      </w:pPr>
      <w:bookmarkStart w:id="96" w:name="_Toc105087786"/>
      <w:bookmarkStart w:id="97" w:name="_Toc105088014"/>
      <w:bookmarkStart w:id="98" w:name="_Toc105088090"/>
      <w:bookmarkStart w:id="99" w:name="_Toc105527979"/>
      <w:r w:rsidRPr="005F1501">
        <w:lastRenderedPageBreak/>
        <w:t xml:space="preserve">White </w:t>
      </w:r>
      <w:r w:rsidR="004F6359" w:rsidRPr="005F1501">
        <w:t>b</w:t>
      </w:r>
      <w:r w:rsidRPr="005F1501">
        <w:t xml:space="preserve">ox </w:t>
      </w:r>
      <w:bookmarkEnd w:id="94"/>
      <w:r w:rsidR="00047BCD" w:rsidRPr="005F1501">
        <w:t>Cortex-M4</w:t>
      </w:r>
      <w:bookmarkEnd w:id="96"/>
      <w:bookmarkEnd w:id="97"/>
      <w:bookmarkEnd w:id="98"/>
      <w:bookmarkEnd w:id="99"/>
    </w:p>
    <w:p w14:paraId="26CB5050" w14:textId="77777777" w:rsidR="00B72F65" w:rsidRDefault="00574820" w:rsidP="00B72F65">
      <w:pPr>
        <w:keepNext/>
      </w:pPr>
      <w:r>
        <w:rPr>
          <w:noProof/>
        </w:rPr>
        <w:drawing>
          <wp:inline distT="0" distB="0" distL="0" distR="0" wp14:anchorId="4702677A" wp14:editId="61C6AA07">
            <wp:extent cx="5731510" cy="4235450"/>
            <wp:effectExtent l="0" t="0" r="254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0"/>
                    <a:stretch>
                      <a:fillRect/>
                    </a:stretch>
                  </pic:blipFill>
                  <pic:spPr>
                    <a:xfrm>
                      <a:off x="0" y="0"/>
                      <a:ext cx="5731510" cy="4235450"/>
                    </a:xfrm>
                    <a:prstGeom prst="rect">
                      <a:avLst/>
                    </a:prstGeom>
                  </pic:spPr>
                </pic:pic>
              </a:graphicData>
            </a:graphic>
          </wp:inline>
        </w:drawing>
      </w:r>
    </w:p>
    <w:p w14:paraId="695F4580" w14:textId="2B171747" w:rsidR="00F20AB6" w:rsidRPr="009804C8" w:rsidRDefault="00B72F65" w:rsidP="00B72F65">
      <w:pPr>
        <w:pStyle w:val="Bijschrift"/>
        <w:rPr>
          <w:lang w:val="en-GB"/>
        </w:rPr>
      </w:pPr>
      <w:bookmarkStart w:id="100" w:name="_Ref105087273"/>
      <w:bookmarkStart w:id="101" w:name="_Toc105528011"/>
      <w:r w:rsidRPr="009804C8">
        <w:rPr>
          <w:lang w:val="en-GB"/>
        </w:rPr>
        <w:t xml:space="preserve">Figuur </w:t>
      </w:r>
      <w:r>
        <w:fldChar w:fldCharType="begin"/>
      </w:r>
      <w:r w:rsidRPr="009804C8">
        <w:rPr>
          <w:lang w:val="en-GB"/>
        </w:rPr>
        <w:instrText xml:space="preserve"> SEQ Figuur \* ARABIC </w:instrText>
      </w:r>
      <w:r>
        <w:fldChar w:fldCharType="separate"/>
      </w:r>
      <w:r w:rsidR="00B07ADB">
        <w:rPr>
          <w:noProof/>
          <w:lang w:val="en-GB"/>
        </w:rPr>
        <w:t>9</w:t>
      </w:r>
      <w:r>
        <w:fldChar w:fldCharType="end"/>
      </w:r>
      <w:bookmarkEnd w:id="100"/>
      <w:r w:rsidRPr="009804C8">
        <w:rPr>
          <w:lang w:val="en-GB"/>
        </w:rPr>
        <w:t xml:space="preserve"> BBV Cortex-M4 level 2</w:t>
      </w:r>
      <w:bookmarkEnd w:id="101"/>
    </w:p>
    <w:p w14:paraId="44240588" w14:textId="34F507E7" w:rsidR="00EE2A1D" w:rsidRPr="009804C8" w:rsidRDefault="00EE2A1D" w:rsidP="00EE2A1D">
      <w:pPr>
        <w:rPr>
          <w:lang w:val="en-GB"/>
        </w:rPr>
      </w:pPr>
    </w:p>
    <w:p w14:paraId="05D9FD9A" w14:textId="4E578924" w:rsidR="00B72F65" w:rsidRDefault="00B72F65" w:rsidP="00B72F65">
      <w:pPr>
        <w:pStyle w:val="Bijschrift"/>
        <w:keepNext/>
      </w:pPr>
      <w:bookmarkStart w:id="102" w:name="_Toc105528041"/>
      <w:r>
        <w:t xml:space="preserve">Tabel </w:t>
      </w:r>
      <w:r>
        <w:fldChar w:fldCharType="begin"/>
      </w:r>
      <w:r>
        <w:instrText xml:space="preserve"> SEQ Tabel \* ARABIC </w:instrText>
      </w:r>
      <w:r>
        <w:fldChar w:fldCharType="separate"/>
      </w:r>
      <w:r w:rsidR="00B07ADB">
        <w:rPr>
          <w:noProof/>
        </w:rPr>
        <w:t>10</w:t>
      </w:r>
      <w:r>
        <w:fldChar w:fldCharType="end"/>
      </w:r>
      <w:r>
        <w:t xml:space="preserve"> Beschrijving BBV Cortex-M4 level 2</w:t>
      </w:r>
      <w:bookmarkEnd w:id="102"/>
    </w:p>
    <w:tbl>
      <w:tblPr>
        <w:tblStyle w:val="Rastertabel4-Accent1"/>
        <w:tblW w:w="0" w:type="auto"/>
        <w:tblLook w:val="04A0" w:firstRow="1" w:lastRow="0" w:firstColumn="1" w:lastColumn="0" w:noHBand="0" w:noVBand="1"/>
      </w:tblPr>
      <w:tblGrid>
        <w:gridCol w:w="2263"/>
        <w:gridCol w:w="6753"/>
      </w:tblGrid>
      <w:tr w:rsidR="00EE2A1D" w14:paraId="033FDBBC" w14:textId="77777777" w:rsidTr="00896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652AFAE" w14:textId="2407B0DD" w:rsidR="00EE2A1D" w:rsidRDefault="00BB6B34" w:rsidP="00896413">
            <w:r>
              <w:t>Black box</w:t>
            </w:r>
          </w:p>
        </w:tc>
        <w:tc>
          <w:tcPr>
            <w:tcW w:w="6753" w:type="dxa"/>
          </w:tcPr>
          <w:p w14:paraId="1D2A8513" w14:textId="77777777" w:rsidR="00EE2A1D" w:rsidRDefault="00EE2A1D" w:rsidP="00896413">
            <w:pPr>
              <w:cnfStyle w:val="100000000000" w:firstRow="1" w:lastRow="0" w:firstColumn="0" w:lastColumn="0" w:oddVBand="0" w:evenVBand="0" w:oddHBand="0" w:evenHBand="0" w:firstRowFirstColumn="0" w:firstRowLastColumn="0" w:lastRowFirstColumn="0" w:lastRowLastColumn="0"/>
            </w:pPr>
            <w:r>
              <w:t>Beschrijving</w:t>
            </w:r>
          </w:p>
        </w:tc>
      </w:tr>
      <w:tr w:rsidR="00EE2A1D" w:rsidRPr="00047BCD" w14:paraId="05C4890A" w14:textId="77777777" w:rsidTr="00896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DD66C1" w14:textId="67A01DC0" w:rsidR="00EE2A1D" w:rsidRDefault="00EE2A1D" w:rsidP="00896413">
            <w:r>
              <w:t>Task manager</w:t>
            </w:r>
          </w:p>
        </w:tc>
        <w:tc>
          <w:tcPr>
            <w:tcW w:w="6753" w:type="dxa"/>
          </w:tcPr>
          <w:p w14:paraId="1FBBE172" w14:textId="41B1279A" w:rsidR="00EE2A1D" w:rsidRPr="008261E6" w:rsidRDefault="00EE2A1D" w:rsidP="00896413">
            <w:pPr>
              <w:cnfStyle w:val="000000100000" w:firstRow="0" w:lastRow="0" w:firstColumn="0" w:lastColumn="0" w:oddVBand="0" w:evenVBand="0" w:oddHBand="1" w:evenHBand="0" w:firstRowFirstColumn="0" w:firstRowLastColumn="0" w:lastRowFirstColumn="0" w:lastRowLastColumn="0"/>
            </w:pPr>
            <w:r w:rsidRPr="00047BCD">
              <w:t xml:space="preserve">De </w:t>
            </w:r>
            <w:r>
              <w:t>Task manager</w:t>
            </w:r>
            <w:r w:rsidRPr="00047BCD">
              <w:t xml:space="preserve"> is verantwoor</w:t>
            </w:r>
            <w:r>
              <w:t xml:space="preserve">delijk voor het verloop van de uit te voeren opdrachten van de Cortex-M7 doormiddel van een state machine. </w:t>
            </w:r>
            <w:r w:rsidR="0054414A">
              <w:t>D</w:t>
            </w:r>
            <w:r w:rsidR="008261E6" w:rsidRPr="0054414A">
              <w:t>oor gebruik te maken van een “Task manager” kan de functionaliteit van de andere onderdelen modulair gebouwd worden. Die hoeven immers niet van elkaars bestaan/status af te weten. Die informatie wordt door de Task Manager bijgehouden</w:t>
            </w:r>
            <w:r w:rsidR="0054414A">
              <w:t>.</w:t>
            </w:r>
          </w:p>
        </w:tc>
      </w:tr>
      <w:tr w:rsidR="00EE2A1D" w14:paraId="110F2193" w14:textId="77777777" w:rsidTr="00896413">
        <w:tc>
          <w:tcPr>
            <w:cnfStyle w:val="001000000000" w:firstRow="0" w:lastRow="0" w:firstColumn="1" w:lastColumn="0" w:oddVBand="0" w:evenVBand="0" w:oddHBand="0" w:evenHBand="0" w:firstRowFirstColumn="0" w:firstRowLastColumn="0" w:lastRowFirstColumn="0" w:lastRowLastColumn="0"/>
            <w:tcW w:w="2263" w:type="dxa"/>
          </w:tcPr>
          <w:p w14:paraId="5FCA0811" w14:textId="77777777" w:rsidR="00EE2A1D" w:rsidRDefault="00EE2A1D" w:rsidP="00896413">
            <w:r>
              <w:t>Init</w:t>
            </w:r>
          </w:p>
        </w:tc>
        <w:tc>
          <w:tcPr>
            <w:tcW w:w="6753" w:type="dxa"/>
          </w:tcPr>
          <w:p w14:paraId="64A4604C" w14:textId="4A698990" w:rsidR="00EE2A1D" w:rsidRDefault="00EE2A1D" w:rsidP="00896413">
            <w:pPr>
              <w:cnfStyle w:val="000000000000" w:firstRow="0" w:lastRow="0" w:firstColumn="0" w:lastColumn="0" w:oddVBand="0" w:evenVBand="0" w:oddHBand="0" w:evenHBand="0" w:firstRowFirstColumn="0" w:firstRowLastColumn="0" w:lastRowFirstColumn="0" w:lastRowLastColumn="0"/>
            </w:pPr>
            <w:r>
              <w:t>Wordt een keer gedraaid om de Cortex-M</w:t>
            </w:r>
            <w:r w:rsidR="00F938F1">
              <w:t>4</w:t>
            </w:r>
            <w:r>
              <w:t xml:space="preserve"> te initialiseren en op te starten.</w:t>
            </w:r>
            <w:r w:rsidR="00EB5490">
              <w:t xml:space="preserve"> In deze fase worden de sensoren getest op aanwezigheid en de motoren voeren een “homing” protocol uit.</w:t>
            </w:r>
          </w:p>
        </w:tc>
      </w:tr>
      <w:tr w:rsidR="00EE2A1D" w14:paraId="59A8E1FF" w14:textId="77777777" w:rsidTr="00896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C87AF57" w14:textId="65A2122C" w:rsidR="00EE2A1D" w:rsidRDefault="00EE2A1D" w:rsidP="00896413">
            <w:r>
              <w:t>Motor controller</w:t>
            </w:r>
          </w:p>
        </w:tc>
        <w:tc>
          <w:tcPr>
            <w:tcW w:w="6753" w:type="dxa"/>
          </w:tcPr>
          <w:p w14:paraId="4C5E5327" w14:textId="20FA5EF6" w:rsidR="00EE2A1D" w:rsidRDefault="00EE2A1D" w:rsidP="00896413">
            <w:pPr>
              <w:cnfStyle w:val="000000100000" w:firstRow="0" w:lastRow="0" w:firstColumn="0" w:lastColumn="0" w:oddVBand="0" w:evenVBand="0" w:oddHBand="1" w:evenHBand="0" w:firstRowFirstColumn="0" w:firstRowLastColumn="0" w:lastRowFirstColumn="0" w:lastRowLastColumn="0"/>
            </w:pPr>
            <w:r>
              <w:t xml:space="preserve">De </w:t>
            </w:r>
            <w:r w:rsidR="00F938F1">
              <w:t>Motor</w:t>
            </w:r>
            <w:r>
              <w:t xml:space="preserve"> controller implementeert alle communicatie </w:t>
            </w:r>
            <w:r w:rsidR="00F938F1">
              <w:t>met de motor drivers en de PID regelaar.</w:t>
            </w:r>
          </w:p>
        </w:tc>
      </w:tr>
      <w:tr w:rsidR="00EE2A1D" w:rsidRPr="0005155B" w14:paraId="006EA0FA" w14:textId="77777777" w:rsidTr="00896413">
        <w:tc>
          <w:tcPr>
            <w:cnfStyle w:val="001000000000" w:firstRow="0" w:lastRow="0" w:firstColumn="1" w:lastColumn="0" w:oddVBand="0" w:evenVBand="0" w:oddHBand="0" w:evenHBand="0" w:firstRowFirstColumn="0" w:firstRowLastColumn="0" w:lastRowFirstColumn="0" w:lastRowLastColumn="0"/>
            <w:tcW w:w="2263" w:type="dxa"/>
          </w:tcPr>
          <w:p w14:paraId="7AE2774F" w14:textId="77777777" w:rsidR="00EE2A1D" w:rsidRDefault="00EE2A1D" w:rsidP="00896413">
            <w:pPr>
              <w:rPr>
                <w:b w:val="0"/>
                <w:bCs w:val="0"/>
              </w:rPr>
            </w:pPr>
            <w:r>
              <w:t xml:space="preserve">Coin color </w:t>
            </w:r>
          </w:p>
          <w:p w14:paraId="3EF2E3E1" w14:textId="4147CF24" w:rsidR="00EE2A1D" w:rsidRDefault="00EE2A1D" w:rsidP="00896413">
            <w:r>
              <w:t>separator</w:t>
            </w:r>
          </w:p>
        </w:tc>
        <w:tc>
          <w:tcPr>
            <w:tcW w:w="6753" w:type="dxa"/>
          </w:tcPr>
          <w:p w14:paraId="071D0C54" w14:textId="62B23D97" w:rsidR="00EE2A1D" w:rsidRPr="0005155B" w:rsidRDefault="00F938F1" w:rsidP="00896413">
            <w:pPr>
              <w:cnfStyle w:val="000000000000" w:firstRow="0" w:lastRow="0" w:firstColumn="0" w:lastColumn="0" w:oddVBand="0" w:evenVBand="0" w:oddHBand="0" w:evenHBand="0" w:firstRowFirstColumn="0" w:firstRowLastColumn="0" w:lastRowFirstColumn="0" w:lastRowLastColumn="0"/>
            </w:pPr>
            <w:r w:rsidRPr="0005155B">
              <w:t>De Coin</w:t>
            </w:r>
            <w:r w:rsidR="0005155B" w:rsidRPr="0005155B">
              <w:t xml:space="preserve"> color separator implementeert alle functies voor het</w:t>
            </w:r>
            <w:r w:rsidR="0005155B">
              <w:t xml:space="preserve"> afhandelen van het scheiden van de fiches.</w:t>
            </w:r>
          </w:p>
        </w:tc>
      </w:tr>
      <w:tr w:rsidR="00EE2A1D" w:rsidRPr="00054BB0" w14:paraId="2565F77B" w14:textId="77777777" w:rsidTr="00896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223B9D" w14:textId="183752C9" w:rsidR="00EE2A1D" w:rsidRDefault="00EE2A1D" w:rsidP="00896413">
            <w:r>
              <w:t>User detect</w:t>
            </w:r>
          </w:p>
        </w:tc>
        <w:tc>
          <w:tcPr>
            <w:tcW w:w="6753" w:type="dxa"/>
          </w:tcPr>
          <w:p w14:paraId="4F55B0A1" w14:textId="1C8D4B12" w:rsidR="00EE2A1D" w:rsidRPr="00054BB0" w:rsidRDefault="00EE2A1D" w:rsidP="00896413">
            <w:pPr>
              <w:cnfStyle w:val="000000100000" w:firstRow="0" w:lastRow="0" w:firstColumn="0" w:lastColumn="0" w:oddVBand="0" w:evenVBand="0" w:oddHBand="1" w:evenHBand="0" w:firstRowFirstColumn="0" w:firstRowLastColumn="0" w:lastRowFirstColumn="0" w:lastRowLastColumn="0"/>
            </w:pPr>
            <w:r w:rsidRPr="00054BB0">
              <w:t xml:space="preserve">De </w:t>
            </w:r>
            <w:r w:rsidR="0005155B">
              <w:t>User detect implementeert alle functies voor het afhandelen van de sensor</w:t>
            </w:r>
            <w:r w:rsidR="009C3FD8">
              <w:t>en</w:t>
            </w:r>
            <w:r w:rsidR="0005155B">
              <w:t xml:space="preserve"> voor de input van de speler.</w:t>
            </w:r>
          </w:p>
        </w:tc>
      </w:tr>
      <w:tr w:rsidR="00EE2A1D" w:rsidRPr="00054BB0" w14:paraId="550BDA45" w14:textId="77777777" w:rsidTr="00896413">
        <w:tc>
          <w:tcPr>
            <w:cnfStyle w:val="001000000000" w:firstRow="0" w:lastRow="0" w:firstColumn="1" w:lastColumn="0" w:oddVBand="0" w:evenVBand="0" w:oddHBand="0" w:evenHBand="0" w:firstRowFirstColumn="0" w:firstRowLastColumn="0" w:lastRowFirstColumn="0" w:lastRowLastColumn="0"/>
            <w:tcW w:w="2263" w:type="dxa"/>
          </w:tcPr>
          <w:p w14:paraId="734E035E" w14:textId="731A2518" w:rsidR="00EE2A1D" w:rsidRDefault="00A36761" w:rsidP="00896413">
            <w:r w:rsidRPr="00A36761">
              <w:t>Board</w:t>
            </w:r>
            <w:r w:rsidR="00EE2A1D" w:rsidRPr="00A36761">
              <w:t xml:space="preserve"> opener</w:t>
            </w:r>
          </w:p>
        </w:tc>
        <w:tc>
          <w:tcPr>
            <w:tcW w:w="6753" w:type="dxa"/>
          </w:tcPr>
          <w:p w14:paraId="12E4227D" w14:textId="097F49D9" w:rsidR="00EE2A1D" w:rsidRPr="00054BB0" w:rsidRDefault="0005155B" w:rsidP="00896413">
            <w:pPr>
              <w:cnfStyle w:val="000000000000" w:firstRow="0" w:lastRow="0" w:firstColumn="0" w:lastColumn="0" w:oddVBand="0" w:evenVBand="0" w:oddHBand="0" w:evenHBand="0" w:firstRowFirstColumn="0" w:firstRowLastColumn="0" w:lastRowFirstColumn="0" w:lastRowLastColumn="0"/>
            </w:pPr>
            <w:r>
              <w:t xml:space="preserve">De </w:t>
            </w:r>
            <w:r w:rsidR="00A36761">
              <w:t>Board</w:t>
            </w:r>
            <w:r>
              <w:t xml:space="preserve"> opener implementeert alle functies voor het afhandelen van het open van het 4-op-1-rij bord als het spel klaar is.</w:t>
            </w:r>
          </w:p>
        </w:tc>
      </w:tr>
      <w:tr w:rsidR="00EE2A1D" w:rsidRPr="0005155B" w14:paraId="0A24C3F7" w14:textId="77777777" w:rsidTr="00896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B4CE8D" w14:textId="77777777" w:rsidR="00EE2A1D" w:rsidRDefault="00EE2A1D" w:rsidP="00896413">
            <w:pPr>
              <w:rPr>
                <w:b w:val="0"/>
                <w:bCs w:val="0"/>
              </w:rPr>
            </w:pPr>
            <w:r>
              <w:t>Coin picker</w:t>
            </w:r>
          </w:p>
          <w:p w14:paraId="55FB534C" w14:textId="0874154A" w:rsidR="00EE2A1D" w:rsidRDefault="00EE2A1D" w:rsidP="00896413">
            <w:r>
              <w:t>controller</w:t>
            </w:r>
          </w:p>
        </w:tc>
        <w:tc>
          <w:tcPr>
            <w:tcW w:w="6753" w:type="dxa"/>
          </w:tcPr>
          <w:p w14:paraId="25B77589" w14:textId="0C034CED" w:rsidR="00EE2A1D" w:rsidRPr="0005155B" w:rsidRDefault="0005155B" w:rsidP="00896413">
            <w:pPr>
              <w:cnfStyle w:val="000000100000" w:firstRow="0" w:lastRow="0" w:firstColumn="0" w:lastColumn="0" w:oddVBand="0" w:evenVBand="0" w:oddHBand="1" w:evenHBand="0" w:firstRowFirstColumn="0" w:firstRowLastColumn="0" w:lastRowFirstColumn="0" w:lastRowLastColumn="0"/>
            </w:pPr>
            <w:r w:rsidRPr="0005155B">
              <w:t>De Coin picker controller implementeert alle functies voor</w:t>
            </w:r>
            <w:r>
              <w:t xml:space="preserve"> het afhandelen van het oppakken en loslaten van een fiche</w:t>
            </w:r>
            <w:r w:rsidR="00306E8F">
              <w:t>.</w:t>
            </w:r>
          </w:p>
        </w:tc>
      </w:tr>
    </w:tbl>
    <w:p w14:paraId="373CE60F" w14:textId="77777777" w:rsidR="00EE2A1D" w:rsidRPr="0005155B" w:rsidRDefault="00EE2A1D" w:rsidP="00EE2A1D"/>
    <w:p w14:paraId="69C9E464" w14:textId="77777777" w:rsidR="00430CDF" w:rsidRDefault="00430CDF">
      <w:pPr>
        <w:widowControl/>
        <w:spacing w:line="240" w:lineRule="auto"/>
        <w:rPr>
          <w:b/>
          <w:sz w:val="24"/>
        </w:rPr>
      </w:pPr>
      <w:bookmarkStart w:id="103" w:name="_level_3"/>
      <w:r>
        <w:br w:type="page"/>
      </w:r>
    </w:p>
    <w:p w14:paraId="6B55BF28" w14:textId="3BE3EA8E" w:rsidR="00F20AB6" w:rsidRDefault="00F20AB6" w:rsidP="00F20AB6">
      <w:pPr>
        <w:pStyle w:val="Kop2"/>
        <w:keepLines/>
        <w:spacing w:before="360" w:after="0" w:line="259" w:lineRule="auto"/>
      </w:pPr>
      <w:bookmarkStart w:id="104" w:name="_Toc105087787"/>
      <w:bookmarkStart w:id="105" w:name="_Toc105088015"/>
      <w:bookmarkStart w:id="106" w:name="_Toc105088091"/>
      <w:bookmarkStart w:id="107" w:name="_Toc105527980"/>
      <w:r w:rsidRPr="00C04BCE">
        <w:lastRenderedPageBreak/>
        <w:t>Level 3</w:t>
      </w:r>
      <w:bookmarkEnd w:id="103"/>
      <w:bookmarkEnd w:id="104"/>
      <w:bookmarkEnd w:id="105"/>
      <w:bookmarkEnd w:id="106"/>
      <w:bookmarkEnd w:id="107"/>
    </w:p>
    <w:p w14:paraId="31AA0F0C" w14:textId="5305737C" w:rsidR="00186AED" w:rsidRPr="00186AED" w:rsidRDefault="00186AED" w:rsidP="00186AED">
      <w:r w:rsidRPr="00186AED">
        <w:t>Dit hoofdstuk maakt van d</w:t>
      </w:r>
      <w:r>
        <w:t>e relevante blackboxes uit level 2 white boxes  en beschrijft hoe de interne blokken verbonden zijn.</w:t>
      </w:r>
    </w:p>
    <w:p w14:paraId="4840D8D7" w14:textId="25F2F07C" w:rsidR="00CE5F64" w:rsidRPr="00CE5F64" w:rsidRDefault="00F20AB6" w:rsidP="00CE5F64">
      <w:pPr>
        <w:pStyle w:val="Kop3"/>
        <w:keepLines/>
        <w:widowControl/>
        <w:spacing w:before="200" w:line="259" w:lineRule="auto"/>
        <w:rPr>
          <w:lang w:val="en-GB"/>
        </w:rPr>
      </w:pPr>
      <w:bookmarkStart w:id="108" w:name="_white_box_building_block_x_1"/>
      <w:bookmarkStart w:id="109" w:name="_Toc105087788"/>
      <w:bookmarkStart w:id="110" w:name="_Toc105088016"/>
      <w:bookmarkStart w:id="111" w:name="_Toc105088092"/>
      <w:bookmarkStart w:id="112" w:name="_Toc105527981"/>
      <w:r w:rsidRPr="00971C5E">
        <w:rPr>
          <w:lang w:val="en-GB"/>
        </w:rPr>
        <w:t xml:space="preserve">White </w:t>
      </w:r>
      <w:r w:rsidR="004F6359" w:rsidRPr="00971C5E">
        <w:rPr>
          <w:lang w:val="en-GB"/>
        </w:rPr>
        <w:t>b</w:t>
      </w:r>
      <w:r w:rsidRPr="00971C5E">
        <w:rPr>
          <w:lang w:val="en-GB"/>
        </w:rPr>
        <w:t xml:space="preserve">ox </w:t>
      </w:r>
      <w:bookmarkEnd w:id="108"/>
      <w:r w:rsidR="00430CDF">
        <w:rPr>
          <w:lang w:val="en-GB"/>
        </w:rPr>
        <w:t>Motor controller</w:t>
      </w:r>
      <w:bookmarkEnd w:id="109"/>
      <w:bookmarkEnd w:id="110"/>
      <w:bookmarkEnd w:id="111"/>
      <w:bookmarkEnd w:id="112"/>
    </w:p>
    <w:p w14:paraId="4588B8FB" w14:textId="77777777" w:rsidR="00CA0733" w:rsidRDefault="00AE7583" w:rsidP="00CA0733">
      <w:pPr>
        <w:keepNext/>
      </w:pPr>
      <w:bookmarkStart w:id="113" w:name="_white_box_building_block_x_2"/>
      <w:r>
        <w:rPr>
          <w:noProof/>
          <w:lang w:val="en-GB"/>
        </w:rPr>
        <w:drawing>
          <wp:inline distT="0" distB="0" distL="0" distR="0" wp14:anchorId="38DBC6E4" wp14:editId="1A4554DF">
            <wp:extent cx="4876800" cy="2870104"/>
            <wp:effectExtent l="0" t="0" r="0" b="698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pic:cNvPicPr/>
                  </pic:nvPicPr>
                  <pic:blipFill>
                    <a:blip r:embed="rId21"/>
                    <a:stretch>
                      <a:fillRect/>
                    </a:stretch>
                  </pic:blipFill>
                  <pic:spPr>
                    <a:xfrm>
                      <a:off x="0" y="0"/>
                      <a:ext cx="4885597" cy="2875281"/>
                    </a:xfrm>
                    <a:prstGeom prst="rect">
                      <a:avLst/>
                    </a:prstGeom>
                  </pic:spPr>
                </pic:pic>
              </a:graphicData>
            </a:graphic>
          </wp:inline>
        </w:drawing>
      </w:r>
    </w:p>
    <w:p w14:paraId="7EA1F776" w14:textId="30C8F500" w:rsidR="00A270DB" w:rsidRDefault="00CA0733" w:rsidP="00CA0733">
      <w:pPr>
        <w:pStyle w:val="Bijschrift"/>
        <w:rPr>
          <w:lang w:val="en-GB"/>
        </w:rPr>
      </w:pPr>
      <w:bookmarkStart w:id="114" w:name="_Toc105528012"/>
      <w:r w:rsidRPr="009804C8">
        <w:rPr>
          <w:lang w:val="en-GB"/>
        </w:rPr>
        <w:t xml:space="preserve">Figuur </w:t>
      </w:r>
      <w:r>
        <w:fldChar w:fldCharType="begin"/>
      </w:r>
      <w:r w:rsidRPr="009804C8">
        <w:rPr>
          <w:lang w:val="en-GB"/>
        </w:rPr>
        <w:instrText xml:space="preserve"> SEQ Figuur \* ARABIC </w:instrText>
      </w:r>
      <w:r>
        <w:fldChar w:fldCharType="separate"/>
      </w:r>
      <w:r w:rsidR="00B07ADB">
        <w:rPr>
          <w:noProof/>
          <w:lang w:val="en-GB"/>
        </w:rPr>
        <w:t>10</w:t>
      </w:r>
      <w:r>
        <w:fldChar w:fldCharType="end"/>
      </w:r>
      <w:r w:rsidRPr="009804C8">
        <w:rPr>
          <w:lang w:val="en-GB"/>
        </w:rPr>
        <w:t xml:space="preserve"> BBV Motor controller level 3</w:t>
      </w:r>
      <w:bookmarkEnd w:id="114"/>
    </w:p>
    <w:p w14:paraId="5231E5E5" w14:textId="190A8419" w:rsidR="00D22024" w:rsidRDefault="00D22024" w:rsidP="00000FFD">
      <w:pPr>
        <w:rPr>
          <w:lang w:val="en-GB"/>
        </w:rPr>
      </w:pPr>
    </w:p>
    <w:p w14:paraId="544B5556" w14:textId="209B3F68" w:rsidR="00CA0733" w:rsidRDefault="00CA0733" w:rsidP="00CA0733">
      <w:pPr>
        <w:pStyle w:val="Bijschrift"/>
        <w:keepNext/>
      </w:pPr>
      <w:bookmarkStart w:id="115" w:name="_Toc105528042"/>
      <w:r>
        <w:t xml:space="preserve">Tabel </w:t>
      </w:r>
      <w:r>
        <w:fldChar w:fldCharType="begin"/>
      </w:r>
      <w:r>
        <w:instrText xml:space="preserve"> SEQ Tabel \* ARABIC </w:instrText>
      </w:r>
      <w:r>
        <w:fldChar w:fldCharType="separate"/>
      </w:r>
      <w:r w:rsidR="00B07ADB">
        <w:rPr>
          <w:noProof/>
        </w:rPr>
        <w:t>11</w:t>
      </w:r>
      <w:r>
        <w:fldChar w:fldCharType="end"/>
      </w:r>
      <w:r>
        <w:t xml:space="preserve"> Beschrijving </w:t>
      </w:r>
      <w:r w:rsidRPr="00192981">
        <w:t>BBV Motor controller level 3</w:t>
      </w:r>
      <w:bookmarkEnd w:id="115"/>
    </w:p>
    <w:tbl>
      <w:tblPr>
        <w:tblStyle w:val="Rastertabel4-Accent1"/>
        <w:tblW w:w="0" w:type="auto"/>
        <w:tblLook w:val="04A0" w:firstRow="1" w:lastRow="0" w:firstColumn="1" w:lastColumn="0" w:noHBand="0" w:noVBand="1"/>
      </w:tblPr>
      <w:tblGrid>
        <w:gridCol w:w="2263"/>
        <w:gridCol w:w="6753"/>
      </w:tblGrid>
      <w:tr w:rsidR="00D22024" w14:paraId="2479D784" w14:textId="77777777" w:rsidTr="00D81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4501F01" w14:textId="0F5DE10C" w:rsidR="00D22024" w:rsidRDefault="00BB6B34" w:rsidP="00D81782">
            <w:r>
              <w:t>Black box</w:t>
            </w:r>
          </w:p>
        </w:tc>
        <w:tc>
          <w:tcPr>
            <w:tcW w:w="6753" w:type="dxa"/>
          </w:tcPr>
          <w:p w14:paraId="30C22E60" w14:textId="77777777" w:rsidR="00D22024" w:rsidRDefault="00D22024" w:rsidP="00D81782">
            <w:pPr>
              <w:cnfStyle w:val="100000000000" w:firstRow="1" w:lastRow="0" w:firstColumn="0" w:lastColumn="0" w:oddVBand="0" w:evenVBand="0" w:oddHBand="0" w:evenHBand="0" w:firstRowFirstColumn="0" w:firstRowLastColumn="0" w:lastRowFirstColumn="0" w:lastRowLastColumn="0"/>
            </w:pPr>
            <w:r>
              <w:t>Beschrijving</w:t>
            </w:r>
          </w:p>
        </w:tc>
      </w:tr>
      <w:tr w:rsidR="00D22024" w:rsidRPr="00047BCD" w14:paraId="45CD37B8" w14:textId="77777777" w:rsidTr="00D81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4DB718" w14:textId="2E2B8311" w:rsidR="00D22024" w:rsidRDefault="00D22024" w:rsidP="00D81782">
            <w:r>
              <w:t>Motor master</w:t>
            </w:r>
          </w:p>
        </w:tc>
        <w:tc>
          <w:tcPr>
            <w:tcW w:w="6753" w:type="dxa"/>
          </w:tcPr>
          <w:p w14:paraId="4D76133F" w14:textId="71B9FF1A" w:rsidR="00D22024" w:rsidRPr="00047BCD" w:rsidRDefault="00D22024" w:rsidP="00D81782">
            <w:pPr>
              <w:cnfStyle w:val="000000100000" w:firstRow="0" w:lastRow="0" w:firstColumn="0" w:lastColumn="0" w:oddVBand="0" w:evenVBand="0" w:oddHBand="1" w:evenHBand="0" w:firstRowFirstColumn="0" w:firstRowLastColumn="0" w:lastRowFirstColumn="0" w:lastRowLastColumn="0"/>
            </w:pPr>
            <w:r w:rsidRPr="00047BCD">
              <w:t xml:space="preserve">De </w:t>
            </w:r>
            <w:r>
              <w:t>motor master</w:t>
            </w:r>
            <w:r w:rsidRPr="00047BCD">
              <w:t xml:space="preserve"> is verantwoor</w:t>
            </w:r>
            <w:r>
              <w:t>delijk voor het aansturen van beide motoren.</w:t>
            </w:r>
          </w:p>
        </w:tc>
      </w:tr>
      <w:tr w:rsidR="00D22024" w14:paraId="3E2F9488" w14:textId="77777777" w:rsidTr="00D81782">
        <w:tc>
          <w:tcPr>
            <w:cnfStyle w:val="001000000000" w:firstRow="0" w:lastRow="0" w:firstColumn="1" w:lastColumn="0" w:oddVBand="0" w:evenVBand="0" w:oddHBand="0" w:evenHBand="0" w:firstRowFirstColumn="0" w:firstRowLastColumn="0" w:lastRowFirstColumn="0" w:lastRowLastColumn="0"/>
            <w:tcW w:w="2263" w:type="dxa"/>
          </w:tcPr>
          <w:p w14:paraId="6CDF73E5" w14:textId="37DCC2BA" w:rsidR="00D22024" w:rsidRDefault="00D22024" w:rsidP="00D81782">
            <w:r>
              <w:t>Motor X</w:t>
            </w:r>
          </w:p>
        </w:tc>
        <w:tc>
          <w:tcPr>
            <w:tcW w:w="6753" w:type="dxa"/>
          </w:tcPr>
          <w:p w14:paraId="536E012A" w14:textId="743EDD38" w:rsidR="00D22024" w:rsidRDefault="00D22024" w:rsidP="00D81782">
            <w:pPr>
              <w:cnfStyle w:val="000000000000" w:firstRow="0" w:lastRow="0" w:firstColumn="0" w:lastColumn="0" w:oddVBand="0" w:evenVBand="0" w:oddHBand="0" w:evenHBand="0" w:firstRowFirstColumn="0" w:firstRowLastColumn="0" w:lastRowFirstColumn="0" w:lastRowLastColumn="0"/>
            </w:pPr>
            <w:r>
              <w:t xml:space="preserve">Motor X regelt de communicatie met de motor voor de X-as. </w:t>
            </w:r>
          </w:p>
        </w:tc>
      </w:tr>
      <w:tr w:rsidR="00D22024" w14:paraId="3CAE5FF8" w14:textId="77777777" w:rsidTr="00D81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261EAF1" w14:textId="7E5BEEF6" w:rsidR="00D22024" w:rsidRDefault="00D22024" w:rsidP="00D81782">
            <w:r>
              <w:t>PID X</w:t>
            </w:r>
          </w:p>
        </w:tc>
        <w:tc>
          <w:tcPr>
            <w:tcW w:w="6753" w:type="dxa"/>
          </w:tcPr>
          <w:p w14:paraId="417EE89B" w14:textId="02ED8E0D" w:rsidR="00D22024" w:rsidRDefault="00D22024" w:rsidP="00D81782">
            <w:pPr>
              <w:cnfStyle w:val="000000100000" w:firstRow="0" w:lastRow="0" w:firstColumn="0" w:lastColumn="0" w:oddVBand="0" w:evenVBand="0" w:oddHBand="1" w:evenHBand="0" w:firstRowFirstColumn="0" w:firstRowLastColumn="0" w:lastRowFirstColumn="0" w:lastRowLastColumn="0"/>
            </w:pPr>
            <w:r>
              <w:t xml:space="preserve">PID X </w:t>
            </w:r>
            <w:r w:rsidR="00FD03CC">
              <w:t>creëert</w:t>
            </w:r>
            <w:r w:rsidR="00D04842">
              <w:t xml:space="preserve"> de control loop met feedback voor motor X</w:t>
            </w:r>
            <w:r w:rsidR="00FA1EB3">
              <w:t>.</w:t>
            </w:r>
          </w:p>
        </w:tc>
      </w:tr>
      <w:tr w:rsidR="00D04842" w:rsidRPr="00EF549E" w14:paraId="2118B2B0" w14:textId="77777777" w:rsidTr="00D81782">
        <w:tc>
          <w:tcPr>
            <w:cnfStyle w:val="001000000000" w:firstRow="0" w:lastRow="0" w:firstColumn="1" w:lastColumn="0" w:oddVBand="0" w:evenVBand="0" w:oddHBand="0" w:evenHBand="0" w:firstRowFirstColumn="0" w:firstRowLastColumn="0" w:lastRowFirstColumn="0" w:lastRowLastColumn="0"/>
            <w:tcW w:w="2263" w:type="dxa"/>
          </w:tcPr>
          <w:p w14:paraId="08A488E2" w14:textId="1ECE9A54" w:rsidR="00D04842" w:rsidRDefault="00D04842" w:rsidP="00D04842">
            <w:r>
              <w:t>Motor Z</w:t>
            </w:r>
          </w:p>
        </w:tc>
        <w:tc>
          <w:tcPr>
            <w:tcW w:w="6753" w:type="dxa"/>
          </w:tcPr>
          <w:p w14:paraId="2B240D23" w14:textId="49C0323E" w:rsidR="00D04842" w:rsidRPr="00EF549E" w:rsidRDefault="00D04842" w:rsidP="00D04842">
            <w:pPr>
              <w:cnfStyle w:val="000000000000" w:firstRow="0" w:lastRow="0" w:firstColumn="0" w:lastColumn="0" w:oddVBand="0" w:evenVBand="0" w:oddHBand="0" w:evenHBand="0" w:firstRowFirstColumn="0" w:firstRowLastColumn="0" w:lastRowFirstColumn="0" w:lastRowLastColumn="0"/>
            </w:pPr>
            <w:r>
              <w:t xml:space="preserve">Motor Z regelt de communicatie met de motor voor de Z-as. </w:t>
            </w:r>
          </w:p>
        </w:tc>
      </w:tr>
      <w:tr w:rsidR="00D04842" w:rsidRPr="00054BB0" w14:paraId="70992FD5" w14:textId="77777777" w:rsidTr="00D81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8BBB8A" w14:textId="703109D3" w:rsidR="00D04842" w:rsidRDefault="00D04842" w:rsidP="00D04842">
            <w:r>
              <w:t>PID Z</w:t>
            </w:r>
          </w:p>
        </w:tc>
        <w:tc>
          <w:tcPr>
            <w:tcW w:w="6753" w:type="dxa"/>
          </w:tcPr>
          <w:p w14:paraId="4AA6806A" w14:textId="6E6F2B1D" w:rsidR="00D04842" w:rsidRPr="00054BB0" w:rsidRDefault="00D04842" w:rsidP="00D04842">
            <w:pPr>
              <w:cnfStyle w:val="000000100000" w:firstRow="0" w:lastRow="0" w:firstColumn="0" w:lastColumn="0" w:oddVBand="0" w:evenVBand="0" w:oddHBand="1" w:evenHBand="0" w:firstRowFirstColumn="0" w:firstRowLastColumn="0" w:lastRowFirstColumn="0" w:lastRowLastColumn="0"/>
            </w:pPr>
            <w:r>
              <w:t xml:space="preserve">PID Z </w:t>
            </w:r>
            <w:r w:rsidR="00FD03CC">
              <w:t>creëert</w:t>
            </w:r>
            <w:r>
              <w:t xml:space="preserve"> de control loop met feedback voor motor Z</w:t>
            </w:r>
            <w:r w:rsidR="00FA1EB3">
              <w:t>.</w:t>
            </w:r>
          </w:p>
        </w:tc>
      </w:tr>
    </w:tbl>
    <w:p w14:paraId="437A65E3" w14:textId="3238D1BF" w:rsidR="003616A4" w:rsidRDefault="003616A4" w:rsidP="00000FFD"/>
    <w:p w14:paraId="48D34C13" w14:textId="77777777" w:rsidR="003616A4" w:rsidRDefault="003616A4">
      <w:pPr>
        <w:widowControl/>
        <w:spacing w:line="240" w:lineRule="auto"/>
      </w:pPr>
      <w:r>
        <w:br w:type="page"/>
      </w:r>
    </w:p>
    <w:p w14:paraId="5D87AF31" w14:textId="79739C2C" w:rsidR="00CE5F64" w:rsidRPr="00CE5F64" w:rsidRDefault="00F20AB6" w:rsidP="008D3E29">
      <w:pPr>
        <w:pStyle w:val="Kop3"/>
        <w:keepLines/>
        <w:widowControl/>
        <w:spacing w:before="200" w:line="259" w:lineRule="auto"/>
        <w:rPr>
          <w:lang w:val="en-GB"/>
        </w:rPr>
      </w:pPr>
      <w:bookmarkStart w:id="116" w:name="_Toc105087789"/>
      <w:bookmarkStart w:id="117" w:name="_Toc105088017"/>
      <w:bookmarkStart w:id="118" w:name="_Toc105088093"/>
      <w:bookmarkStart w:id="119" w:name="_Toc105527982"/>
      <w:r w:rsidRPr="00CE5F64">
        <w:rPr>
          <w:lang w:val="en-GB"/>
        </w:rPr>
        <w:lastRenderedPageBreak/>
        <w:t xml:space="preserve">White </w:t>
      </w:r>
      <w:r w:rsidR="004F6359" w:rsidRPr="00CE5F64">
        <w:rPr>
          <w:lang w:val="en-GB"/>
        </w:rPr>
        <w:t>b</w:t>
      </w:r>
      <w:r w:rsidRPr="00CE5F64">
        <w:rPr>
          <w:lang w:val="en-GB"/>
        </w:rPr>
        <w:t xml:space="preserve">ox </w:t>
      </w:r>
      <w:bookmarkEnd w:id="113"/>
      <w:r w:rsidR="00CE5F64">
        <w:rPr>
          <w:lang w:val="en-GB"/>
        </w:rPr>
        <w:t>Coin color separator</w:t>
      </w:r>
      <w:bookmarkEnd w:id="116"/>
      <w:bookmarkEnd w:id="117"/>
      <w:bookmarkEnd w:id="118"/>
      <w:bookmarkEnd w:id="119"/>
    </w:p>
    <w:p w14:paraId="3D914717" w14:textId="77777777" w:rsidR="00CA0733" w:rsidRDefault="00CE5F64" w:rsidP="00CA0733">
      <w:pPr>
        <w:pStyle w:val="Plattetekst"/>
        <w:keepNext/>
        <w:spacing w:after="0"/>
        <w:ind w:left="0"/>
      </w:pPr>
      <w:bookmarkStart w:id="120" w:name="_white_box_building_block_y_1"/>
      <w:r>
        <w:rPr>
          <w:noProof/>
        </w:rPr>
        <w:drawing>
          <wp:inline distT="0" distB="0" distL="0" distR="0" wp14:anchorId="733DB254" wp14:editId="349453F7">
            <wp:extent cx="4953913" cy="2648198"/>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pic:cNvPicPr/>
                  </pic:nvPicPr>
                  <pic:blipFill>
                    <a:blip r:embed="rId22"/>
                    <a:stretch>
                      <a:fillRect/>
                    </a:stretch>
                  </pic:blipFill>
                  <pic:spPr>
                    <a:xfrm>
                      <a:off x="0" y="0"/>
                      <a:ext cx="4994697" cy="2670000"/>
                    </a:xfrm>
                    <a:prstGeom prst="rect">
                      <a:avLst/>
                    </a:prstGeom>
                  </pic:spPr>
                </pic:pic>
              </a:graphicData>
            </a:graphic>
          </wp:inline>
        </w:drawing>
      </w:r>
    </w:p>
    <w:p w14:paraId="204E012B" w14:textId="5C34AFEE" w:rsidR="00A270DB" w:rsidRPr="009804C8" w:rsidRDefault="00CA0733" w:rsidP="00CA0733">
      <w:pPr>
        <w:pStyle w:val="Bijschrift"/>
        <w:rPr>
          <w:lang w:val="en-GB"/>
        </w:rPr>
      </w:pPr>
      <w:bookmarkStart w:id="121" w:name="_Toc105528013"/>
      <w:r w:rsidRPr="009804C8">
        <w:rPr>
          <w:lang w:val="en-GB"/>
        </w:rPr>
        <w:t xml:space="preserve">Figuur </w:t>
      </w:r>
      <w:r>
        <w:fldChar w:fldCharType="begin"/>
      </w:r>
      <w:r w:rsidRPr="009804C8">
        <w:rPr>
          <w:lang w:val="en-GB"/>
        </w:rPr>
        <w:instrText xml:space="preserve"> SEQ Figuur \* ARABIC </w:instrText>
      </w:r>
      <w:r>
        <w:fldChar w:fldCharType="separate"/>
      </w:r>
      <w:r w:rsidR="00B07ADB">
        <w:rPr>
          <w:noProof/>
          <w:lang w:val="en-GB"/>
        </w:rPr>
        <w:t>11</w:t>
      </w:r>
      <w:r>
        <w:fldChar w:fldCharType="end"/>
      </w:r>
      <w:r w:rsidRPr="009804C8">
        <w:rPr>
          <w:lang w:val="en-GB"/>
        </w:rPr>
        <w:t xml:space="preserve"> BBV Coin color seperator level 3</w:t>
      </w:r>
      <w:bookmarkEnd w:id="121"/>
    </w:p>
    <w:p w14:paraId="4CDDE13E" w14:textId="77777777" w:rsidR="003616A4" w:rsidRPr="009804C8" w:rsidRDefault="003616A4" w:rsidP="003616A4">
      <w:pPr>
        <w:pStyle w:val="Plattetekst"/>
        <w:spacing w:after="0"/>
        <w:ind w:left="0"/>
        <w:rPr>
          <w:lang w:val="en-GB"/>
        </w:rPr>
      </w:pPr>
    </w:p>
    <w:p w14:paraId="05FE1F50" w14:textId="05A903DE" w:rsidR="00CA0733" w:rsidRDefault="00CA0733" w:rsidP="00CA0733">
      <w:pPr>
        <w:pStyle w:val="Bijschrift"/>
        <w:keepNext/>
      </w:pPr>
      <w:bookmarkStart w:id="122" w:name="_Toc105528043"/>
      <w:r>
        <w:t xml:space="preserve">Tabel </w:t>
      </w:r>
      <w:r>
        <w:fldChar w:fldCharType="begin"/>
      </w:r>
      <w:r>
        <w:instrText xml:space="preserve"> SEQ Tabel \* ARABIC </w:instrText>
      </w:r>
      <w:r>
        <w:fldChar w:fldCharType="separate"/>
      </w:r>
      <w:r w:rsidR="00B07ADB">
        <w:rPr>
          <w:noProof/>
        </w:rPr>
        <w:t>12</w:t>
      </w:r>
      <w:r>
        <w:fldChar w:fldCharType="end"/>
      </w:r>
      <w:r>
        <w:t xml:space="preserve"> Beschrijving </w:t>
      </w:r>
      <w:r w:rsidRPr="00572662">
        <w:t>BBV Coin color seperator level 3</w:t>
      </w:r>
      <w:bookmarkEnd w:id="122"/>
    </w:p>
    <w:tbl>
      <w:tblPr>
        <w:tblStyle w:val="Rastertabel4-Accent1"/>
        <w:tblW w:w="0" w:type="auto"/>
        <w:tblLook w:val="04A0" w:firstRow="1" w:lastRow="0" w:firstColumn="1" w:lastColumn="0" w:noHBand="0" w:noVBand="1"/>
      </w:tblPr>
      <w:tblGrid>
        <w:gridCol w:w="2263"/>
        <w:gridCol w:w="6753"/>
      </w:tblGrid>
      <w:tr w:rsidR="00186AED" w14:paraId="66C51ED8" w14:textId="77777777" w:rsidTr="00D81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A01562" w14:textId="58AA068C" w:rsidR="00186AED" w:rsidRDefault="00BB6B34" w:rsidP="00D81782">
            <w:r>
              <w:t>Black box</w:t>
            </w:r>
          </w:p>
        </w:tc>
        <w:tc>
          <w:tcPr>
            <w:tcW w:w="6753" w:type="dxa"/>
          </w:tcPr>
          <w:p w14:paraId="0D613F46" w14:textId="77777777" w:rsidR="00186AED" w:rsidRDefault="00186AED" w:rsidP="00D81782">
            <w:pPr>
              <w:cnfStyle w:val="100000000000" w:firstRow="1" w:lastRow="0" w:firstColumn="0" w:lastColumn="0" w:oddVBand="0" w:evenVBand="0" w:oddHBand="0" w:evenHBand="0" w:firstRowFirstColumn="0" w:firstRowLastColumn="0" w:lastRowFirstColumn="0" w:lastRowLastColumn="0"/>
            </w:pPr>
            <w:r>
              <w:t>Beschrijving</w:t>
            </w:r>
          </w:p>
        </w:tc>
      </w:tr>
      <w:tr w:rsidR="00186AED" w:rsidRPr="00DD6E8A" w14:paraId="79519CBB" w14:textId="77777777" w:rsidTr="00D81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517843A" w14:textId="77777777" w:rsidR="00186AED" w:rsidRDefault="00871122" w:rsidP="00D81782">
            <w:pPr>
              <w:rPr>
                <w:b w:val="0"/>
                <w:bCs w:val="0"/>
              </w:rPr>
            </w:pPr>
            <w:r>
              <w:t>Coin color separator</w:t>
            </w:r>
          </w:p>
          <w:p w14:paraId="333D2A13" w14:textId="54134842" w:rsidR="00871122" w:rsidRDefault="00871122" w:rsidP="00D81782">
            <w:r>
              <w:t>master</w:t>
            </w:r>
          </w:p>
        </w:tc>
        <w:tc>
          <w:tcPr>
            <w:tcW w:w="6753" w:type="dxa"/>
          </w:tcPr>
          <w:p w14:paraId="4C83DA11" w14:textId="4A310826" w:rsidR="00186AED" w:rsidRPr="00DD6E8A" w:rsidRDefault="00871122" w:rsidP="00D81782">
            <w:pPr>
              <w:cnfStyle w:val="000000100000" w:firstRow="0" w:lastRow="0" w:firstColumn="0" w:lastColumn="0" w:oddVBand="0" w:evenVBand="0" w:oddHBand="1" w:evenHBand="0" w:firstRowFirstColumn="0" w:firstRowLastColumn="0" w:lastRowFirstColumn="0" w:lastRowLastColumn="0"/>
            </w:pPr>
            <w:r w:rsidRPr="00DD6E8A">
              <w:t xml:space="preserve">De Coin color separator master </w:t>
            </w:r>
            <w:r w:rsidR="00DD6E8A" w:rsidRPr="00DD6E8A">
              <w:t>is verantwoordelij</w:t>
            </w:r>
            <w:r w:rsidR="00DD6E8A">
              <w:t>k voor het ontvangen van de sensor data en het aansturen van de solenoid.</w:t>
            </w:r>
          </w:p>
        </w:tc>
      </w:tr>
      <w:tr w:rsidR="00186AED" w14:paraId="3E9EF053" w14:textId="77777777" w:rsidTr="00D81782">
        <w:tc>
          <w:tcPr>
            <w:cnfStyle w:val="001000000000" w:firstRow="0" w:lastRow="0" w:firstColumn="1" w:lastColumn="0" w:oddVBand="0" w:evenVBand="0" w:oddHBand="0" w:evenHBand="0" w:firstRowFirstColumn="0" w:firstRowLastColumn="0" w:lastRowFirstColumn="0" w:lastRowLastColumn="0"/>
            <w:tcW w:w="2263" w:type="dxa"/>
          </w:tcPr>
          <w:p w14:paraId="4AF6BAFA" w14:textId="72704D5C" w:rsidR="00186AED" w:rsidRDefault="0017722E" w:rsidP="00D81782">
            <w:r>
              <w:t>Color sensor</w:t>
            </w:r>
          </w:p>
        </w:tc>
        <w:tc>
          <w:tcPr>
            <w:tcW w:w="6753" w:type="dxa"/>
          </w:tcPr>
          <w:p w14:paraId="766FEB33" w14:textId="300E164B" w:rsidR="00186AED" w:rsidRDefault="0017722E" w:rsidP="00D81782">
            <w:pPr>
              <w:cnfStyle w:val="000000000000" w:firstRow="0" w:lastRow="0" w:firstColumn="0" w:lastColumn="0" w:oddVBand="0" w:evenVBand="0" w:oddHBand="0" w:evenHBand="0" w:firstRowFirstColumn="0" w:firstRowLastColumn="0" w:lastRowFirstColumn="0" w:lastRowLastColumn="0"/>
            </w:pPr>
            <w:r>
              <w:t>Vraagt de data op over de kleur van een fiche.</w:t>
            </w:r>
          </w:p>
        </w:tc>
      </w:tr>
      <w:tr w:rsidR="00186AED" w14:paraId="4B1E41E3" w14:textId="77777777" w:rsidTr="00D81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767019" w14:textId="4FFF90BC" w:rsidR="00186AED" w:rsidRDefault="0017722E" w:rsidP="00D81782">
            <w:r>
              <w:t>Proxy sensor</w:t>
            </w:r>
          </w:p>
        </w:tc>
        <w:tc>
          <w:tcPr>
            <w:tcW w:w="6753" w:type="dxa"/>
          </w:tcPr>
          <w:p w14:paraId="44B76804" w14:textId="52FF87EB" w:rsidR="00186AED" w:rsidRDefault="0017722E" w:rsidP="00D81782">
            <w:pPr>
              <w:cnfStyle w:val="000000100000" w:firstRow="0" w:lastRow="0" w:firstColumn="0" w:lastColumn="0" w:oddVBand="0" w:evenVBand="0" w:oddHBand="1" w:evenHBand="0" w:firstRowFirstColumn="0" w:firstRowLastColumn="0" w:lastRowFirstColumn="0" w:lastRowLastColumn="0"/>
            </w:pPr>
            <w:r>
              <w:t>Krijgt data of er een fiche aanwezig is.</w:t>
            </w:r>
          </w:p>
        </w:tc>
      </w:tr>
      <w:tr w:rsidR="00186AED" w:rsidRPr="00EF549E" w14:paraId="71238DE8" w14:textId="77777777" w:rsidTr="00D81782">
        <w:tc>
          <w:tcPr>
            <w:cnfStyle w:val="001000000000" w:firstRow="0" w:lastRow="0" w:firstColumn="1" w:lastColumn="0" w:oddVBand="0" w:evenVBand="0" w:oddHBand="0" w:evenHBand="0" w:firstRowFirstColumn="0" w:firstRowLastColumn="0" w:lastRowFirstColumn="0" w:lastRowLastColumn="0"/>
            <w:tcW w:w="2263" w:type="dxa"/>
          </w:tcPr>
          <w:p w14:paraId="62D27289" w14:textId="386BA780" w:rsidR="00186AED" w:rsidRDefault="0017722E" w:rsidP="00D81782">
            <w:r>
              <w:t>Solenoid</w:t>
            </w:r>
          </w:p>
        </w:tc>
        <w:tc>
          <w:tcPr>
            <w:tcW w:w="6753" w:type="dxa"/>
          </w:tcPr>
          <w:p w14:paraId="3E80E024" w14:textId="7572B040" w:rsidR="00186AED" w:rsidRPr="00EF549E" w:rsidRDefault="0017722E" w:rsidP="00D81782">
            <w:pPr>
              <w:cnfStyle w:val="000000000000" w:firstRow="0" w:lastRow="0" w:firstColumn="0" w:lastColumn="0" w:oddVBand="0" w:evenVBand="0" w:oddHBand="0" w:evenHBand="0" w:firstRowFirstColumn="0" w:firstRowLastColumn="0" w:lastRowFirstColumn="0" w:lastRowLastColumn="0"/>
            </w:pPr>
            <w:r>
              <w:t>Is verantwoordelijk voor het activeren van de flipper.</w:t>
            </w:r>
          </w:p>
        </w:tc>
      </w:tr>
    </w:tbl>
    <w:p w14:paraId="72A17F68" w14:textId="77777777" w:rsidR="00186AED" w:rsidRPr="00C04BCE" w:rsidRDefault="00186AED" w:rsidP="00A270DB">
      <w:pPr>
        <w:pStyle w:val="Plattetekst"/>
        <w:ind w:left="0"/>
      </w:pPr>
    </w:p>
    <w:p w14:paraId="32698E08" w14:textId="5E944DBC" w:rsidR="00F20AB6" w:rsidRDefault="00F20AB6" w:rsidP="00000FFD">
      <w:pPr>
        <w:pStyle w:val="Kop3"/>
        <w:keepLines/>
        <w:widowControl/>
        <w:spacing w:before="200" w:line="259" w:lineRule="auto"/>
        <w:rPr>
          <w:lang w:val="en-GB"/>
        </w:rPr>
      </w:pPr>
      <w:bookmarkStart w:id="123" w:name="_Toc105087790"/>
      <w:bookmarkStart w:id="124" w:name="_Toc105088018"/>
      <w:bookmarkStart w:id="125" w:name="_Toc105088094"/>
      <w:bookmarkStart w:id="126" w:name="_Toc105527983"/>
      <w:r w:rsidRPr="00971C5E">
        <w:rPr>
          <w:lang w:val="en-GB"/>
        </w:rPr>
        <w:t xml:space="preserve">White </w:t>
      </w:r>
      <w:r w:rsidR="004F6359" w:rsidRPr="00971C5E">
        <w:rPr>
          <w:lang w:val="en-GB"/>
        </w:rPr>
        <w:t>b</w:t>
      </w:r>
      <w:r w:rsidRPr="00971C5E">
        <w:rPr>
          <w:lang w:val="en-GB"/>
        </w:rPr>
        <w:t xml:space="preserve">ox </w:t>
      </w:r>
      <w:bookmarkEnd w:id="120"/>
      <w:r w:rsidR="006E048D">
        <w:rPr>
          <w:lang w:val="en-GB"/>
        </w:rPr>
        <w:t>Coin picker</w:t>
      </w:r>
      <w:bookmarkEnd w:id="123"/>
      <w:bookmarkEnd w:id="124"/>
      <w:bookmarkEnd w:id="125"/>
      <w:bookmarkEnd w:id="126"/>
    </w:p>
    <w:p w14:paraId="4A8188B9" w14:textId="77777777" w:rsidR="00CA0733" w:rsidRDefault="006E048D" w:rsidP="00CA0733">
      <w:pPr>
        <w:keepNext/>
      </w:pPr>
      <w:r>
        <w:rPr>
          <w:noProof/>
          <w:lang w:val="en-GB"/>
        </w:rPr>
        <w:drawing>
          <wp:inline distT="0" distB="0" distL="0" distR="0" wp14:anchorId="00DC9889" wp14:editId="07961752">
            <wp:extent cx="4987636" cy="2729220"/>
            <wp:effectExtent l="0" t="0" r="381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beelding 44"/>
                    <pic:cNvPicPr/>
                  </pic:nvPicPr>
                  <pic:blipFill>
                    <a:blip r:embed="rId23"/>
                    <a:stretch>
                      <a:fillRect/>
                    </a:stretch>
                  </pic:blipFill>
                  <pic:spPr>
                    <a:xfrm>
                      <a:off x="0" y="0"/>
                      <a:ext cx="5015799" cy="2744631"/>
                    </a:xfrm>
                    <a:prstGeom prst="rect">
                      <a:avLst/>
                    </a:prstGeom>
                  </pic:spPr>
                </pic:pic>
              </a:graphicData>
            </a:graphic>
          </wp:inline>
        </w:drawing>
      </w:r>
    </w:p>
    <w:p w14:paraId="1262B197" w14:textId="52960743" w:rsidR="00944CD7" w:rsidRDefault="00CA0733" w:rsidP="00CA0733">
      <w:pPr>
        <w:pStyle w:val="Bijschrift"/>
        <w:rPr>
          <w:lang w:val="en-GB"/>
        </w:rPr>
      </w:pPr>
      <w:bookmarkStart w:id="127" w:name="_Toc105528014"/>
      <w:r w:rsidRPr="00CA0733">
        <w:rPr>
          <w:lang w:val="en-GB"/>
        </w:rPr>
        <w:t xml:space="preserve">Figuur </w:t>
      </w:r>
      <w:r>
        <w:fldChar w:fldCharType="begin"/>
      </w:r>
      <w:r w:rsidRPr="00CA0733">
        <w:rPr>
          <w:lang w:val="en-GB"/>
        </w:rPr>
        <w:instrText xml:space="preserve"> SEQ Figuur \* ARABIC </w:instrText>
      </w:r>
      <w:r>
        <w:fldChar w:fldCharType="separate"/>
      </w:r>
      <w:r w:rsidR="00B07ADB">
        <w:rPr>
          <w:noProof/>
          <w:lang w:val="en-GB"/>
        </w:rPr>
        <w:t>12</w:t>
      </w:r>
      <w:r>
        <w:fldChar w:fldCharType="end"/>
      </w:r>
      <w:r w:rsidRPr="00CA0733">
        <w:rPr>
          <w:lang w:val="en-GB"/>
        </w:rPr>
        <w:t xml:space="preserve"> BBV Coin picker level 3</w:t>
      </w:r>
      <w:bookmarkEnd w:id="127"/>
    </w:p>
    <w:p w14:paraId="491B9190" w14:textId="77777777" w:rsidR="003616A4" w:rsidRPr="003616A4" w:rsidRDefault="003616A4">
      <w:pPr>
        <w:rPr>
          <w:lang w:val="en-GB"/>
        </w:rPr>
      </w:pPr>
    </w:p>
    <w:p w14:paraId="2595ECC3" w14:textId="7CC704E1" w:rsidR="00CA0733" w:rsidRDefault="00CA0733" w:rsidP="00CA0733">
      <w:pPr>
        <w:pStyle w:val="Bijschrift"/>
        <w:keepNext/>
      </w:pPr>
      <w:bookmarkStart w:id="128" w:name="_Toc105528044"/>
      <w:r>
        <w:t xml:space="preserve">Tabel </w:t>
      </w:r>
      <w:r>
        <w:fldChar w:fldCharType="begin"/>
      </w:r>
      <w:r>
        <w:instrText xml:space="preserve"> SEQ Tabel \* ARABIC </w:instrText>
      </w:r>
      <w:r>
        <w:fldChar w:fldCharType="separate"/>
      </w:r>
      <w:r w:rsidR="00B07ADB">
        <w:rPr>
          <w:noProof/>
        </w:rPr>
        <w:t>13</w:t>
      </w:r>
      <w:r>
        <w:fldChar w:fldCharType="end"/>
      </w:r>
      <w:r>
        <w:t xml:space="preserve"> Beschrijving </w:t>
      </w:r>
      <w:r w:rsidRPr="001055C8">
        <w:t>BBV Coin picker level 3</w:t>
      </w:r>
      <w:bookmarkEnd w:id="128"/>
    </w:p>
    <w:tbl>
      <w:tblPr>
        <w:tblStyle w:val="Rastertabel4-Accent1"/>
        <w:tblW w:w="0" w:type="auto"/>
        <w:tblLook w:val="04A0" w:firstRow="1" w:lastRow="0" w:firstColumn="1" w:lastColumn="0" w:noHBand="0" w:noVBand="1"/>
      </w:tblPr>
      <w:tblGrid>
        <w:gridCol w:w="2263"/>
        <w:gridCol w:w="6753"/>
      </w:tblGrid>
      <w:tr w:rsidR="00597F76" w14:paraId="6B1ED782" w14:textId="77777777" w:rsidTr="00D81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6D1FB2" w14:textId="1A159BDB" w:rsidR="00597F76" w:rsidRDefault="00BB6B34" w:rsidP="00D81782">
            <w:r>
              <w:t>Black box</w:t>
            </w:r>
          </w:p>
        </w:tc>
        <w:tc>
          <w:tcPr>
            <w:tcW w:w="6753" w:type="dxa"/>
          </w:tcPr>
          <w:p w14:paraId="2F65B007" w14:textId="77777777" w:rsidR="00597F76" w:rsidRDefault="00597F76" w:rsidP="00D81782">
            <w:pPr>
              <w:cnfStyle w:val="100000000000" w:firstRow="1" w:lastRow="0" w:firstColumn="0" w:lastColumn="0" w:oddVBand="0" w:evenVBand="0" w:oddHBand="0" w:evenHBand="0" w:firstRowFirstColumn="0" w:firstRowLastColumn="0" w:lastRowFirstColumn="0" w:lastRowLastColumn="0"/>
            </w:pPr>
            <w:r>
              <w:t>Beschrijving</w:t>
            </w:r>
          </w:p>
        </w:tc>
      </w:tr>
      <w:tr w:rsidR="00597F76" w:rsidRPr="00DD6E8A" w14:paraId="01F38F7E" w14:textId="77777777" w:rsidTr="00D81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3E7457" w14:textId="1F48585B" w:rsidR="00597F76" w:rsidRDefault="00597F76" w:rsidP="00D81782">
            <w:pPr>
              <w:rPr>
                <w:b w:val="0"/>
                <w:bCs w:val="0"/>
              </w:rPr>
            </w:pPr>
            <w:r>
              <w:t xml:space="preserve">Coin </w:t>
            </w:r>
            <w:r w:rsidR="00944CD7">
              <w:t>picker</w:t>
            </w:r>
          </w:p>
          <w:p w14:paraId="0C01E67B" w14:textId="77777777" w:rsidR="00597F76" w:rsidRDefault="00597F76" w:rsidP="00D81782">
            <w:r>
              <w:t>master</w:t>
            </w:r>
          </w:p>
        </w:tc>
        <w:tc>
          <w:tcPr>
            <w:tcW w:w="6753" w:type="dxa"/>
          </w:tcPr>
          <w:p w14:paraId="3FF3AAFD" w14:textId="1CBA4874" w:rsidR="00597F76" w:rsidRPr="00DD6E8A" w:rsidRDefault="00597F76" w:rsidP="00D81782">
            <w:pPr>
              <w:cnfStyle w:val="000000100000" w:firstRow="0" w:lastRow="0" w:firstColumn="0" w:lastColumn="0" w:oddVBand="0" w:evenVBand="0" w:oddHBand="1" w:evenHBand="0" w:firstRowFirstColumn="0" w:firstRowLastColumn="0" w:lastRowFirstColumn="0" w:lastRowLastColumn="0"/>
            </w:pPr>
            <w:r w:rsidRPr="00DD6E8A">
              <w:t xml:space="preserve">De Coin </w:t>
            </w:r>
            <w:r w:rsidR="00944CD7">
              <w:t xml:space="preserve">picker </w:t>
            </w:r>
            <w:r w:rsidRPr="00DD6E8A">
              <w:t>master is verantwoordelij</w:t>
            </w:r>
            <w:r>
              <w:t xml:space="preserve">k voor het aansturen van de </w:t>
            </w:r>
            <w:r w:rsidR="00944CD7">
              <w:t>servo en de vaccuum pomp van de vaccuumgripper</w:t>
            </w:r>
            <w:r w:rsidR="008721D1">
              <w:t>.</w:t>
            </w:r>
          </w:p>
        </w:tc>
      </w:tr>
      <w:tr w:rsidR="00597F76" w14:paraId="0A6DA9B7" w14:textId="77777777" w:rsidTr="00D81782">
        <w:tc>
          <w:tcPr>
            <w:cnfStyle w:val="001000000000" w:firstRow="0" w:lastRow="0" w:firstColumn="1" w:lastColumn="0" w:oddVBand="0" w:evenVBand="0" w:oddHBand="0" w:evenHBand="0" w:firstRowFirstColumn="0" w:firstRowLastColumn="0" w:lastRowFirstColumn="0" w:lastRowLastColumn="0"/>
            <w:tcW w:w="2263" w:type="dxa"/>
          </w:tcPr>
          <w:p w14:paraId="77D4979B" w14:textId="57A8F4C5" w:rsidR="008721D1" w:rsidRPr="008721D1" w:rsidRDefault="008721D1" w:rsidP="00D81782">
            <w:pPr>
              <w:rPr>
                <w:b w:val="0"/>
                <w:bCs w:val="0"/>
              </w:rPr>
            </w:pPr>
            <w:r>
              <w:t>Servo controller</w:t>
            </w:r>
          </w:p>
        </w:tc>
        <w:tc>
          <w:tcPr>
            <w:tcW w:w="6753" w:type="dxa"/>
          </w:tcPr>
          <w:p w14:paraId="31C9166A" w14:textId="73A4C628" w:rsidR="00597F76" w:rsidRDefault="008721D1" w:rsidP="00D81782">
            <w:pPr>
              <w:cnfStyle w:val="000000000000" w:firstRow="0" w:lastRow="0" w:firstColumn="0" w:lastColumn="0" w:oddVBand="0" w:evenVBand="0" w:oddHBand="0" w:evenHBand="0" w:firstRowFirstColumn="0" w:firstRowLastColumn="0" w:lastRowFirstColumn="0" w:lastRowLastColumn="0"/>
            </w:pPr>
            <w:r>
              <w:t>Regelt de aansturing van de servo motor.</w:t>
            </w:r>
          </w:p>
        </w:tc>
      </w:tr>
      <w:tr w:rsidR="00597F76" w14:paraId="2B14DA53" w14:textId="77777777" w:rsidTr="00D81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C1496B7" w14:textId="4C2FB4FA" w:rsidR="00597F76" w:rsidRDefault="008721D1" w:rsidP="00D81782">
            <w:r>
              <w:t>Vaccuum pump</w:t>
            </w:r>
          </w:p>
        </w:tc>
        <w:tc>
          <w:tcPr>
            <w:tcW w:w="6753" w:type="dxa"/>
          </w:tcPr>
          <w:p w14:paraId="2CE6BE07" w14:textId="01EA8343" w:rsidR="00597F76" w:rsidRDefault="008721D1" w:rsidP="00D81782">
            <w:pPr>
              <w:cnfStyle w:val="000000100000" w:firstRow="0" w:lastRow="0" w:firstColumn="0" w:lastColumn="0" w:oddVBand="0" w:evenVBand="0" w:oddHBand="1" w:evenHBand="0" w:firstRowFirstColumn="0" w:firstRowLastColumn="0" w:lastRowFirstColumn="0" w:lastRowLastColumn="0"/>
            </w:pPr>
            <w:r>
              <w:t>Regelt de aansturing van de vaccuum gripper om de fiches op te pakken.</w:t>
            </w:r>
          </w:p>
        </w:tc>
      </w:tr>
    </w:tbl>
    <w:p w14:paraId="167A9FC0" w14:textId="3AC65DFF" w:rsidR="00A270DB" w:rsidRDefault="00A270DB" w:rsidP="00A270DB">
      <w:pPr>
        <w:pStyle w:val="Kop1"/>
      </w:pPr>
      <w:bookmarkStart w:id="129" w:name="_Toc105087791"/>
      <w:bookmarkStart w:id="130" w:name="_Toc105088019"/>
      <w:bookmarkStart w:id="131" w:name="_Toc105088095"/>
      <w:bookmarkStart w:id="132" w:name="_Toc105527984"/>
      <w:r w:rsidRPr="00C04BCE">
        <w:lastRenderedPageBreak/>
        <w:t xml:space="preserve">Runtime </w:t>
      </w:r>
      <w:r w:rsidR="004F6359" w:rsidRPr="00C04BCE">
        <w:t>v</w:t>
      </w:r>
      <w:r w:rsidRPr="00C04BCE">
        <w:t>iew</w:t>
      </w:r>
      <w:bookmarkEnd w:id="129"/>
      <w:bookmarkEnd w:id="130"/>
      <w:bookmarkEnd w:id="131"/>
      <w:bookmarkEnd w:id="132"/>
    </w:p>
    <w:p w14:paraId="6710E52A" w14:textId="10A72DBE" w:rsidR="002B0934" w:rsidRDefault="002B0934" w:rsidP="002B0934">
      <w:r>
        <w:t xml:space="preserve">De Runtime view beschrijft het concrete gedrag en de interacties van de building blocks van het systeem. Dit wordt gedaan door middel van een highlevel statemachine (Figuur …) en scenario’s die worden weer gegeven in de subhoofdstukken. </w:t>
      </w:r>
    </w:p>
    <w:p w14:paraId="78928EDD" w14:textId="0C955AE1" w:rsidR="00D53812" w:rsidRPr="00F013B7" w:rsidRDefault="00D53812" w:rsidP="00D53812">
      <w:pPr>
        <w:pStyle w:val="Kop2"/>
      </w:pPr>
      <w:bookmarkStart w:id="133" w:name="_Toc105087792"/>
      <w:bookmarkStart w:id="134" w:name="_Toc105088020"/>
      <w:bookmarkStart w:id="135" w:name="_Toc105088096"/>
      <w:bookmarkStart w:id="136" w:name="_Toc105527985"/>
      <w:r w:rsidRPr="00F013B7">
        <w:t>High level overzicht</w:t>
      </w:r>
      <w:bookmarkEnd w:id="133"/>
      <w:bookmarkEnd w:id="134"/>
      <w:bookmarkEnd w:id="135"/>
      <w:bookmarkEnd w:id="136"/>
      <w:r w:rsidR="008261E6" w:rsidRPr="00F013B7">
        <w:t xml:space="preserve"> </w:t>
      </w:r>
    </w:p>
    <w:p w14:paraId="0C405D81" w14:textId="77777777" w:rsidR="00A474F3" w:rsidRDefault="00F013B7" w:rsidP="00A474F3">
      <w:pPr>
        <w:keepNext/>
      </w:pPr>
      <w:r>
        <w:rPr>
          <w:noProof/>
        </w:rPr>
        <w:drawing>
          <wp:inline distT="0" distB="0" distL="0" distR="0" wp14:anchorId="32B969AA" wp14:editId="2F989B94">
            <wp:extent cx="3534508" cy="5105400"/>
            <wp:effectExtent l="0" t="0" r="889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beelding 57"/>
                    <pic:cNvPicPr/>
                  </pic:nvPicPr>
                  <pic:blipFill>
                    <a:blip r:embed="rId24"/>
                    <a:stretch>
                      <a:fillRect/>
                    </a:stretch>
                  </pic:blipFill>
                  <pic:spPr>
                    <a:xfrm>
                      <a:off x="0" y="0"/>
                      <a:ext cx="3539785" cy="5113023"/>
                    </a:xfrm>
                    <a:prstGeom prst="rect">
                      <a:avLst/>
                    </a:prstGeom>
                  </pic:spPr>
                </pic:pic>
              </a:graphicData>
            </a:graphic>
          </wp:inline>
        </w:drawing>
      </w:r>
    </w:p>
    <w:p w14:paraId="414C2432" w14:textId="55D15CDD" w:rsidR="00C50893" w:rsidRPr="00BB6B34" w:rsidRDefault="00A474F3" w:rsidP="00A474F3">
      <w:pPr>
        <w:pStyle w:val="Bijschrift"/>
      </w:pPr>
      <w:bookmarkStart w:id="137" w:name="_Ref105087474"/>
      <w:bookmarkStart w:id="138" w:name="_Toc105528015"/>
      <w:r w:rsidRPr="00BB6B34">
        <w:t xml:space="preserve">Figuur </w:t>
      </w:r>
      <w:r>
        <w:fldChar w:fldCharType="begin"/>
      </w:r>
      <w:r w:rsidRPr="00BB6B34">
        <w:instrText xml:space="preserve"> SEQ Figuur \* ARABIC </w:instrText>
      </w:r>
      <w:r>
        <w:fldChar w:fldCharType="separate"/>
      </w:r>
      <w:r w:rsidR="00B07ADB">
        <w:rPr>
          <w:noProof/>
        </w:rPr>
        <w:t>13</w:t>
      </w:r>
      <w:r>
        <w:fldChar w:fldCharType="end"/>
      </w:r>
      <w:bookmarkEnd w:id="137"/>
      <w:r w:rsidRPr="00BB6B34">
        <w:t xml:space="preserve"> State machine </w:t>
      </w:r>
      <w:r w:rsidR="00B30D01" w:rsidRPr="00BB6B34">
        <w:t>Cortex-M7</w:t>
      </w:r>
      <w:bookmarkEnd w:id="138"/>
    </w:p>
    <w:p w14:paraId="5A8D51A0" w14:textId="77777777" w:rsidR="0060666C" w:rsidRPr="00BB6B34" w:rsidRDefault="0060666C" w:rsidP="0060666C">
      <w:pPr>
        <w:rPr>
          <w:lang w:eastAsia="nl-NL"/>
        </w:rPr>
      </w:pPr>
    </w:p>
    <w:p w14:paraId="3F27D979" w14:textId="06ED5470" w:rsidR="0060666C" w:rsidRDefault="002B0934" w:rsidP="00C50893">
      <w:r>
        <w:t xml:space="preserve">De Statemachine in </w:t>
      </w:r>
      <w:r w:rsidR="00B173F6">
        <w:fldChar w:fldCharType="begin"/>
      </w:r>
      <w:r w:rsidR="00B173F6">
        <w:instrText xml:space="preserve"> REF _Ref105087474 \h </w:instrText>
      </w:r>
      <w:r w:rsidR="00B173F6">
        <w:fldChar w:fldCharType="separate"/>
      </w:r>
      <w:r w:rsidR="00B07ADB" w:rsidRPr="00BB6B34">
        <w:t xml:space="preserve">Figuur </w:t>
      </w:r>
      <w:r w:rsidR="00B07ADB">
        <w:rPr>
          <w:noProof/>
        </w:rPr>
        <w:t>13</w:t>
      </w:r>
      <w:r w:rsidR="00B173F6">
        <w:fldChar w:fldCharType="end"/>
      </w:r>
      <w:r w:rsidR="00B173F6">
        <w:t xml:space="preserve"> </w:t>
      </w:r>
      <w:r>
        <w:t xml:space="preserve">geeft aan hoe </w:t>
      </w:r>
      <w:r w:rsidR="002928D7">
        <w:t>de 4-op-1-rij</w:t>
      </w:r>
      <w:r>
        <w:t xml:space="preserve"> op het hoogste niveau handelt.</w:t>
      </w:r>
      <w:r w:rsidR="00C07E74">
        <w:t xml:space="preserve"> Deze </w:t>
      </w:r>
      <w:r w:rsidR="007F1087">
        <w:t>S</w:t>
      </w:r>
      <w:r w:rsidR="00C07E74">
        <w:t xml:space="preserve">tatemachine draait op de Cortext-M7 </w:t>
      </w:r>
      <w:r w:rsidR="00B30D01">
        <w:t xml:space="preserve">binnen de game controller </w:t>
      </w:r>
      <w:r w:rsidR="00C07E74">
        <w:t xml:space="preserve">en is daarmee de main flow van de 4-op-1-rij. </w:t>
      </w:r>
      <w:r>
        <w:t xml:space="preserve">De eerste state is de </w:t>
      </w:r>
      <w:r w:rsidR="0083678C">
        <w:t>“i</w:t>
      </w:r>
      <w:r>
        <w:t>nitiali</w:t>
      </w:r>
      <w:r w:rsidR="0083678C">
        <w:t>z</w:t>
      </w:r>
      <w:r>
        <w:t>e</w:t>
      </w:r>
      <w:r w:rsidR="0083678C">
        <w:t>”</w:t>
      </w:r>
      <w:r>
        <w:t xml:space="preserve"> state. In deze state wordt het hele systeem opgestart en geïnitialiseerd. Zodra deze state klaar is gaa</w:t>
      </w:r>
      <w:r w:rsidR="002928D7">
        <w:t xml:space="preserve">t het systeem in de </w:t>
      </w:r>
      <w:r w:rsidR="0083678C">
        <w:t>“</w:t>
      </w:r>
      <w:r w:rsidR="002928D7">
        <w:t>start game</w:t>
      </w:r>
      <w:r w:rsidR="0083678C">
        <w:t>”</w:t>
      </w:r>
      <w:r w:rsidR="002928D7">
        <w:t xml:space="preserve"> state. In deze state wacht het systeem tot </w:t>
      </w:r>
      <w:r w:rsidR="0019074A">
        <w:t>het spel begint. Als het spel gestart is, is het de beurt aan de speler om als eerste zijn/haar fiche in het 4-op-1-rij spel te doen</w:t>
      </w:r>
      <w:r w:rsidR="0083678C">
        <w:t xml:space="preserve"> en bevind het systeem zich in de “human move” state</w:t>
      </w:r>
      <w:r w:rsidR="0019074A">
        <w:t xml:space="preserve">. Elke beurt controleert de robot of er een winnaar, valsgespeeld of gelijk spel is. Als dit niet het geval is gaat de beurt naar de robot </w:t>
      </w:r>
      <w:r w:rsidR="0083678C">
        <w:t>en gaat het systeem naar de state “robot move”. In deze state</w:t>
      </w:r>
      <w:r w:rsidR="0019074A">
        <w:t xml:space="preserve"> voert </w:t>
      </w:r>
      <w:r w:rsidR="0083678C">
        <w:t>de robot</w:t>
      </w:r>
      <w:r w:rsidR="0019074A">
        <w:t xml:space="preserve"> de berekende zet uit. Zodra het spel is afgelopen gaat de </w:t>
      </w:r>
      <w:r w:rsidR="0083678C">
        <w:t>“</w:t>
      </w:r>
      <w:r w:rsidR="0019074A">
        <w:t>clean up</w:t>
      </w:r>
      <w:r w:rsidR="0083678C">
        <w:t>”</w:t>
      </w:r>
      <w:r w:rsidR="0019074A">
        <w:t xml:space="preserve"> state van start en worden alle fiches opgeruimd. De rode fiches gaan naar de robot en de gele naar de bak van de speler. </w:t>
      </w:r>
    </w:p>
    <w:p w14:paraId="43B525DB" w14:textId="77777777" w:rsidR="0060666C" w:rsidRDefault="0060666C">
      <w:pPr>
        <w:widowControl/>
        <w:spacing w:line="240" w:lineRule="auto"/>
      </w:pPr>
      <w:r>
        <w:br w:type="page"/>
      </w:r>
    </w:p>
    <w:p w14:paraId="3849FB90" w14:textId="77777777" w:rsidR="0060666C" w:rsidRDefault="0060666C" w:rsidP="0060666C">
      <w:pPr>
        <w:keepNext/>
      </w:pPr>
      <w:r>
        <w:rPr>
          <w:noProof/>
        </w:rPr>
        <w:lastRenderedPageBreak/>
        <w:drawing>
          <wp:inline distT="0" distB="0" distL="0" distR="0" wp14:anchorId="6274465A" wp14:editId="567DF3DB">
            <wp:extent cx="4162425" cy="3919617"/>
            <wp:effectExtent l="0" t="0" r="0"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25"/>
                    <a:stretch>
                      <a:fillRect/>
                    </a:stretch>
                  </pic:blipFill>
                  <pic:spPr>
                    <a:xfrm>
                      <a:off x="0" y="0"/>
                      <a:ext cx="4167367" cy="3924270"/>
                    </a:xfrm>
                    <a:prstGeom prst="rect">
                      <a:avLst/>
                    </a:prstGeom>
                  </pic:spPr>
                </pic:pic>
              </a:graphicData>
            </a:graphic>
          </wp:inline>
        </w:drawing>
      </w:r>
    </w:p>
    <w:p w14:paraId="24ACF307" w14:textId="65DDDD6A" w:rsidR="0083678C" w:rsidRDefault="0060666C" w:rsidP="0060666C">
      <w:pPr>
        <w:pStyle w:val="Bijschrift"/>
      </w:pPr>
      <w:bookmarkStart w:id="139" w:name="_Ref105146122"/>
      <w:bookmarkStart w:id="140" w:name="_Toc105528016"/>
      <w:r>
        <w:t xml:space="preserve">Figuur </w:t>
      </w:r>
      <w:r>
        <w:fldChar w:fldCharType="begin"/>
      </w:r>
      <w:r>
        <w:instrText xml:space="preserve"> SEQ Figuur \* ARABIC </w:instrText>
      </w:r>
      <w:r>
        <w:fldChar w:fldCharType="separate"/>
      </w:r>
      <w:r w:rsidR="00B07ADB">
        <w:rPr>
          <w:noProof/>
        </w:rPr>
        <w:t>14</w:t>
      </w:r>
      <w:r>
        <w:fldChar w:fldCharType="end"/>
      </w:r>
      <w:bookmarkEnd w:id="139"/>
      <w:r>
        <w:t xml:space="preserve"> State machine Cortex-M4</w:t>
      </w:r>
      <w:bookmarkEnd w:id="140"/>
    </w:p>
    <w:p w14:paraId="03147BBC" w14:textId="2651DD7C" w:rsidR="00B30D01" w:rsidRDefault="00B30D01" w:rsidP="00B30D01">
      <w:pPr>
        <w:rPr>
          <w:lang w:eastAsia="nl-NL"/>
        </w:rPr>
      </w:pPr>
    </w:p>
    <w:p w14:paraId="2DAAADD9" w14:textId="25B3E372" w:rsidR="00B30D01" w:rsidRPr="00B472D2" w:rsidRDefault="00B30D01" w:rsidP="00B30D01">
      <w:pPr>
        <w:rPr>
          <w:lang w:eastAsia="nl-NL"/>
        </w:rPr>
      </w:pPr>
      <w:r>
        <w:rPr>
          <w:lang w:eastAsia="nl-NL"/>
        </w:rPr>
        <w:t xml:space="preserve">Zoals te zien in </w:t>
      </w:r>
      <w:r>
        <w:rPr>
          <w:lang w:eastAsia="nl-NL"/>
        </w:rPr>
        <w:fldChar w:fldCharType="begin"/>
      </w:r>
      <w:r>
        <w:rPr>
          <w:lang w:eastAsia="nl-NL"/>
        </w:rPr>
        <w:instrText xml:space="preserve"> REF _Ref105087273 \h </w:instrText>
      </w:r>
      <w:r>
        <w:rPr>
          <w:lang w:eastAsia="nl-NL"/>
        </w:rPr>
      </w:r>
      <w:r>
        <w:rPr>
          <w:lang w:eastAsia="nl-NL"/>
        </w:rPr>
        <w:fldChar w:fldCharType="separate"/>
      </w:r>
      <w:r w:rsidR="00B07ADB" w:rsidRPr="009804C8">
        <w:rPr>
          <w:lang w:val="en-GB"/>
        </w:rPr>
        <w:t xml:space="preserve">Figuur </w:t>
      </w:r>
      <w:r w:rsidR="00B07ADB">
        <w:rPr>
          <w:noProof/>
          <w:lang w:val="en-GB"/>
        </w:rPr>
        <w:t>9</w:t>
      </w:r>
      <w:r>
        <w:rPr>
          <w:lang w:eastAsia="nl-NL"/>
        </w:rPr>
        <w:fldChar w:fldCharType="end"/>
      </w:r>
      <w:r>
        <w:rPr>
          <w:lang w:eastAsia="nl-NL"/>
        </w:rPr>
        <w:t xml:space="preserve"> bevindt zich op de Cortex-M4 ook een statemachine. Deze state machine is </w:t>
      </w:r>
      <w:r w:rsidRPr="00B472D2">
        <w:rPr>
          <w:lang w:eastAsia="nl-NL"/>
        </w:rPr>
        <w:t xml:space="preserve">weergegeven in </w:t>
      </w:r>
      <w:r w:rsidRPr="00B472D2">
        <w:rPr>
          <w:lang w:eastAsia="nl-NL"/>
        </w:rPr>
        <w:fldChar w:fldCharType="begin"/>
      </w:r>
      <w:r w:rsidRPr="00B472D2">
        <w:rPr>
          <w:lang w:eastAsia="nl-NL"/>
        </w:rPr>
        <w:instrText xml:space="preserve"> REF _Ref105146122 \h </w:instrText>
      </w:r>
      <w:r w:rsidRPr="00B472D2">
        <w:rPr>
          <w:lang w:eastAsia="nl-NL"/>
        </w:rPr>
      </w:r>
      <w:r w:rsidRPr="00B472D2">
        <w:rPr>
          <w:lang w:eastAsia="nl-NL"/>
        </w:rPr>
        <w:fldChar w:fldCharType="separate"/>
      </w:r>
      <w:r w:rsidR="00B07ADB">
        <w:t xml:space="preserve">Figuur </w:t>
      </w:r>
      <w:r w:rsidR="00B07ADB">
        <w:rPr>
          <w:noProof/>
        </w:rPr>
        <w:t>14</w:t>
      </w:r>
      <w:r w:rsidRPr="00B472D2">
        <w:rPr>
          <w:lang w:eastAsia="nl-NL"/>
        </w:rPr>
        <w:fldChar w:fldCharType="end"/>
      </w:r>
      <w:r w:rsidRPr="00B472D2">
        <w:rPr>
          <w:lang w:eastAsia="nl-NL"/>
        </w:rPr>
        <w:t xml:space="preserve"> en draait op de </w:t>
      </w:r>
      <w:r w:rsidR="00B472D2" w:rsidRPr="00B472D2">
        <w:rPr>
          <w:lang w:eastAsia="nl-NL"/>
        </w:rPr>
        <w:t xml:space="preserve">module </w:t>
      </w:r>
      <w:r w:rsidRPr="00B472D2">
        <w:rPr>
          <w:lang w:eastAsia="nl-NL"/>
        </w:rPr>
        <w:t xml:space="preserve">Task manager. </w:t>
      </w:r>
      <w:r w:rsidR="00B472D2" w:rsidRPr="00B472D2">
        <w:rPr>
          <w:lang w:eastAsia="nl-NL"/>
        </w:rPr>
        <w:t xml:space="preserve">De eerste state is de “Initialize” state. </w:t>
      </w:r>
      <w:bookmarkStart w:id="141" w:name="_Hlk105421111"/>
      <w:r w:rsidR="00B472D2" w:rsidRPr="00B472D2">
        <w:rPr>
          <w:lang w:eastAsia="nl-NL"/>
        </w:rPr>
        <w:t xml:space="preserve">In deze state worden de hardware componenten geconfigureerd en ingesteld. Daarna heeft de Task manager een “Idle” state. In deze state wordt gewacht tot de Task manager een task krijgt van de Cortex-M7. Zodra een task binnenkomt wordt aan de hand van de task de volgende state bepaald. </w:t>
      </w:r>
      <w:r w:rsidR="00B472D2" w:rsidRPr="00B472D2">
        <w:rPr>
          <w:lang w:val="en-GB" w:eastAsia="nl-NL"/>
        </w:rPr>
        <w:t xml:space="preserve">Dit kan de “human move”, “robot move” of “clean-up” </w:t>
      </w:r>
      <w:r w:rsidR="00B472D2" w:rsidRPr="00BB6B34">
        <w:rPr>
          <w:lang w:val="en-GB" w:eastAsia="nl-NL"/>
        </w:rPr>
        <w:t xml:space="preserve">state zijn. </w:t>
      </w:r>
      <w:r w:rsidR="00B472D2" w:rsidRPr="00B472D2">
        <w:rPr>
          <w:lang w:eastAsia="nl-NL"/>
        </w:rPr>
        <w:t>Elk van deze state</w:t>
      </w:r>
      <w:r w:rsidR="00B472D2">
        <w:rPr>
          <w:lang w:eastAsia="nl-NL"/>
        </w:rPr>
        <w:t>s stuurt de hardware aan om de ta</w:t>
      </w:r>
      <w:r w:rsidR="000844C0">
        <w:rPr>
          <w:lang w:eastAsia="nl-NL"/>
        </w:rPr>
        <w:t>s</w:t>
      </w:r>
      <w:r w:rsidR="00B472D2">
        <w:rPr>
          <w:lang w:eastAsia="nl-NL"/>
        </w:rPr>
        <w:t>k te voltooien. Als de task voltooid is gaat de Task manager terug naar de Idle state.</w:t>
      </w:r>
      <w:bookmarkEnd w:id="141"/>
    </w:p>
    <w:p w14:paraId="3D947AF5" w14:textId="043DE0E6" w:rsidR="0083678C" w:rsidRPr="00B472D2" w:rsidRDefault="0083678C" w:rsidP="00C50893"/>
    <w:p w14:paraId="54E98D81" w14:textId="3904846C" w:rsidR="0083678C" w:rsidRDefault="0083678C" w:rsidP="00C50893">
      <w:r>
        <w:t>In de volgende subhoofdstukken worden de states “robotmove”,</w:t>
      </w:r>
      <w:r w:rsidR="00C07E74">
        <w:t xml:space="preserve"> </w:t>
      </w:r>
      <w:r>
        <w:t>“human move”</w:t>
      </w:r>
      <w:r w:rsidR="00C07E74">
        <w:t xml:space="preserve"> en </w:t>
      </w:r>
      <w:r>
        <w:t>“</w:t>
      </w:r>
      <w:r w:rsidR="00C07E74">
        <w:t>clean</w:t>
      </w:r>
      <w:r w:rsidR="00145789">
        <w:t>-</w:t>
      </w:r>
      <w:r w:rsidR="00C07E74">
        <w:t xml:space="preserve">up” weergegeven in een sequence diagram. Een sequence diagram geeft aan hoe de verschillende building blocks zich tot elkaar verhouden door de tijd en wat voor signaal ze sturen. </w:t>
      </w:r>
    </w:p>
    <w:p w14:paraId="4E156E57" w14:textId="77777777" w:rsidR="0083678C" w:rsidRDefault="0083678C">
      <w:pPr>
        <w:widowControl/>
        <w:spacing w:line="240" w:lineRule="auto"/>
      </w:pPr>
      <w:r>
        <w:br w:type="page"/>
      </w:r>
    </w:p>
    <w:p w14:paraId="034FA9A8" w14:textId="78DAD090" w:rsidR="006A093D" w:rsidRDefault="00C269BF" w:rsidP="00D53812">
      <w:pPr>
        <w:pStyle w:val="Kop2"/>
      </w:pPr>
      <w:bookmarkStart w:id="142" w:name="_Toc105087793"/>
      <w:bookmarkStart w:id="143" w:name="_Toc105088021"/>
      <w:bookmarkStart w:id="144" w:name="_Toc105088097"/>
      <w:bookmarkStart w:id="145" w:name="_Toc105527986"/>
      <w:r>
        <w:lastRenderedPageBreak/>
        <w:t>Robot move</w:t>
      </w:r>
      <w:bookmarkEnd w:id="142"/>
      <w:bookmarkEnd w:id="143"/>
      <w:bookmarkEnd w:id="144"/>
      <w:bookmarkEnd w:id="145"/>
    </w:p>
    <w:p w14:paraId="1EB7CBCD" w14:textId="77777777" w:rsidR="009804C8" w:rsidRDefault="007839F3" w:rsidP="009804C8">
      <w:pPr>
        <w:keepNext/>
      </w:pPr>
      <w:r>
        <w:rPr>
          <w:noProof/>
        </w:rPr>
        <w:drawing>
          <wp:inline distT="0" distB="0" distL="0" distR="0" wp14:anchorId="4B2C3B5A" wp14:editId="647D0BDF">
            <wp:extent cx="6000750" cy="5131153"/>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pic:cNvPicPr/>
                  </pic:nvPicPr>
                  <pic:blipFill>
                    <a:blip r:embed="rId26"/>
                    <a:stretch>
                      <a:fillRect/>
                    </a:stretch>
                  </pic:blipFill>
                  <pic:spPr>
                    <a:xfrm>
                      <a:off x="0" y="0"/>
                      <a:ext cx="6003176" cy="5133227"/>
                    </a:xfrm>
                    <a:prstGeom prst="rect">
                      <a:avLst/>
                    </a:prstGeom>
                  </pic:spPr>
                </pic:pic>
              </a:graphicData>
            </a:graphic>
          </wp:inline>
        </w:drawing>
      </w:r>
    </w:p>
    <w:p w14:paraId="1E1F01C7" w14:textId="4466932A" w:rsidR="006A093D" w:rsidRPr="00B173F6" w:rsidRDefault="009804C8" w:rsidP="009804C8">
      <w:pPr>
        <w:pStyle w:val="Bijschrift"/>
      </w:pPr>
      <w:bookmarkStart w:id="146" w:name="_Ref105087463"/>
      <w:bookmarkStart w:id="147" w:name="_Toc105528017"/>
      <w:r w:rsidRPr="00B173F6">
        <w:t xml:space="preserve">Figuur </w:t>
      </w:r>
      <w:r>
        <w:fldChar w:fldCharType="begin"/>
      </w:r>
      <w:r w:rsidRPr="00B173F6">
        <w:instrText xml:space="preserve"> SEQ Figuur \* ARABIC </w:instrText>
      </w:r>
      <w:r>
        <w:fldChar w:fldCharType="separate"/>
      </w:r>
      <w:r w:rsidR="00B07ADB">
        <w:rPr>
          <w:noProof/>
        </w:rPr>
        <w:t>15</w:t>
      </w:r>
      <w:r>
        <w:fldChar w:fldCharType="end"/>
      </w:r>
      <w:bookmarkEnd w:id="146"/>
      <w:r w:rsidRPr="00B173F6">
        <w:t xml:space="preserve"> Sequence diagram Robot move</w:t>
      </w:r>
      <w:bookmarkEnd w:id="147"/>
    </w:p>
    <w:p w14:paraId="4F3B34BA" w14:textId="77777777" w:rsidR="00AA3D3C" w:rsidRPr="00B173F6" w:rsidRDefault="00AA3D3C" w:rsidP="006A093D"/>
    <w:p w14:paraId="59522E21" w14:textId="4C2342FD" w:rsidR="004F6359" w:rsidRPr="001244E6" w:rsidRDefault="00C07E74" w:rsidP="004F6359">
      <w:bookmarkStart w:id="148" w:name="__runtime_scenario_2"/>
      <w:r w:rsidRPr="001244E6">
        <w:t>De “</w:t>
      </w:r>
      <w:r w:rsidR="00736355">
        <w:t>R</w:t>
      </w:r>
      <w:r w:rsidRPr="001244E6">
        <w:t xml:space="preserve">obot move” </w:t>
      </w:r>
      <w:r w:rsidR="001244E6" w:rsidRPr="001244E6">
        <w:t xml:space="preserve">in </w:t>
      </w:r>
      <w:r w:rsidR="00B173F6">
        <w:fldChar w:fldCharType="begin"/>
      </w:r>
      <w:r w:rsidR="00B173F6">
        <w:instrText xml:space="preserve"> REF _Ref105087463 \h </w:instrText>
      </w:r>
      <w:r w:rsidR="00B173F6">
        <w:fldChar w:fldCharType="separate"/>
      </w:r>
      <w:r w:rsidR="00B07ADB" w:rsidRPr="00B173F6">
        <w:t xml:space="preserve">Figuur </w:t>
      </w:r>
      <w:r w:rsidR="00B07ADB">
        <w:rPr>
          <w:noProof/>
        </w:rPr>
        <w:t>15</w:t>
      </w:r>
      <w:r w:rsidR="00B173F6">
        <w:fldChar w:fldCharType="end"/>
      </w:r>
      <w:r w:rsidR="001244E6" w:rsidRPr="001244E6">
        <w:t xml:space="preserve"> </w:t>
      </w:r>
      <w:r w:rsidR="00AA3D3C">
        <w:t xml:space="preserve">begint met het opvragen van de volgende zet aan de Raspberry Pi door de Game controller. De Raspberry Pi geeft de volgende zet terug waarna de Game controller aan de M4 task generator doorgeeft wat voor opdracht er gemaakt moet worden. Zodra de opdracht gemaakt is stuurt de M4 task generator de opdracht naar de M4 task manager op de Cortex-M4. </w:t>
      </w:r>
      <w:r w:rsidR="001E04A1">
        <w:t>Om een fiche in het bord te doen moet de robot eerst naar de plek waar de fiches zijn opgeslagen. Zodra de robot bij de opslag is aangekomen moet een fiche worden opgepakt. Nu kan de robot naar het bord bewegen om vervolgens het fiche los te laten</w:t>
      </w:r>
      <w:r w:rsidR="00736355">
        <w:t>. Tot slot moet de robot weer naar zijn “home” stand. Als de zet is uitgevoerd geeft de M4 task manager door aan de M4 task generator die op zijn beurt weer doorgeeft aan de Game controller dat de beurt voltooid is. De Game controller gaat zo naar de volgende state.</w:t>
      </w:r>
    </w:p>
    <w:p w14:paraId="78F38EB0" w14:textId="03764C6A" w:rsidR="004F62FA" w:rsidRDefault="00774EEF" w:rsidP="006A093D">
      <w:pPr>
        <w:pStyle w:val="Kop2"/>
        <w:keepLines/>
        <w:spacing w:before="360" w:line="259" w:lineRule="auto"/>
      </w:pPr>
      <w:bookmarkStart w:id="149" w:name="_Toc105087794"/>
      <w:bookmarkStart w:id="150" w:name="_Toc105088022"/>
      <w:bookmarkStart w:id="151" w:name="_Toc105088098"/>
      <w:bookmarkStart w:id="152" w:name="_Toc105527987"/>
      <w:bookmarkEnd w:id="148"/>
      <w:r>
        <w:lastRenderedPageBreak/>
        <w:t>Human move</w:t>
      </w:r>
      <w:bookmarkEnd w:id="149"/>
      <w:bookmarkEnd w:id="150"/>
      <w:bookmarkEnd w:id="151"/>
      <w:bookmarkEnd w:id="152"/>
      <w:r w:rsidR="00C269BF">
        <w:t xml:space="preserve"> </w:t>
      </w:r>
    </w:p>
    <w:p w14:paraId="62FD4262" w14:textId="77777777" w:rsidR="009804C8" w:rsidRDefault="00774EEF" w:rsidP="009804C8">
      <w:pPr>
        <w:keepNext/>
      </w:pPr>
      <w:r>
        <w:rPr>
          <w:noProof/>
        </w:rPr>
        <w:drawing>
          <wp:inline distT="0" distB="0" distL="0" distR="0" wp14:anchorId="01C487EA" wp14:editId="77588AEB">
            <wp:extent cx="5731510" cy="4516755"/>
            <wp:effectExtent l="0" t="0" r="254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fbeelding 49"/>
                    <pic:cNvPicPr/>
                  </pic:nvPicPr>
                  <pic:blipFill>
                    <a:blip r:embed="rId27"/>
                    <a:stretch>
                      <a:fillRect/>
                    </a:stretch>
                  </pic:blipFill>
                  <pic:spPr>
                    <a:xfrm>
                      <a:off x="0" y="0"/>
                      <a:ext cx="5731510" cy="4516755"/>
                    </a:xfrm>
                    <a:prstGeom prst="rect">
                      <a:avLst/>
                    </a:prstGeom>
                  </pic:spPr>
                </pic:pic>
              </a:graphicData>
            </a:graphic>
          </wp:inline>
        </w:drawing>
      </w:r>
    </w:p>
    <w:p w14:paraId="7B23B545" w14:textId="4B35658C" w:rsidR="00774EEF" w:rsidRPr="00B173F6" w:rsidRDefault="009804C8" w:rsidP="009804C8">
      <w:pPr>
        <w:pStyle w:val="Bijschrift"/>
      </w:pPr>
      <w:bookmarkStart w:id="153" w:name="_Ref105087452"/>
      <w:bookmarkStart w:id="154" w:name="_Toc105528018"/>
      <w:r w:rsidRPr="00B173F6">
        <w:t xml:space="preserve">Figuur </w:t>
      </w:r>
      <w:r>
        <w:fldChar w:fldCharType="begin"/>
      </w:r>
      <w:r w:rsidRPr="00B173F6">
        <w:instrText xml:space="preserve"> SEQ Figuur \* ARABIC </w:instrText>
      </w:r>
      <w:r>
        <w:fldChar w:fldCharType="separate"/>
      </w:r>
      <w:r w:rsidR="00B07ADB">
        <w:rPr>
          <w:noProof/>
        </w:rPr>
        <w:t>16</w:t>
      </w:r>
      <w:r>
        <w:fldChar w:fldCharType="end"/>
      </w:r>
      <w:bookmarkEnd w:id="153"/>
      <w:r w:rsidRPr="00B173F6">
        <w:t xml:space="preserve"> Sequence diagram Human move</w:t>
      </w:r>
      <w:bookmarkEnd w:id="154"/>
    </w:p>
    <w:p w14:paraId="31E83737" w14:textId="349B0B8D" w:rsidR="00736355" w:rsidRPr="00B173F6" w:rsidRDefault="00736355" w:rsidP="00774EEF"/>
    <w:p w14:paraId="1F144609" w14:textId="53C4525D" w:rsidR="00736355" w:rsidRPr="001244E6" w:rsidRDefault="00736355" w:rsidP="00736355">
      <w:r w:rsidRPr="001244E6">
        <w:t>De “</w:t>
      </w:r>
      <w:r>
        <w:t>Human</w:t>
      </w:r>
      <w:r w:rsidRPr="001244E6">
        <w:t xml:space="preserve"> move” in </w:t>
      </w:r>
      <w:r w:rsidR="00B173F6">
        <w:fldChar w:fldCharType="begin"/>
      </w:r>
      <w:r w:rsidR="00B173F6">
        <w:instrText xml:space="preserve"> REF _Ref105087452 \h </w:instrText>
      </w:r>
      <w:r w:rsidR="00B173F6">
        <w:fldChar w:fldCharType="separate"/>
      </w:r>
      <w:r w:rsidR="00B07ADB" w:rsidRPr="00B173F6">
        <w:t xml:space="preserve">Figuur </w:t>
      </w:r>
      <w:r w:rsidR="00B07ADB">
        <w:rPr>
          <w:noProof/>
        </w:rPr>
        <w:t>16</w:t>
      </w:r>
      <w:r w:rsidR="00B173F6">
        <w:fldChar w:fldCharType="end"/>
      </w:r>
      <w:r w:rsidRPr="001244E6">
        <w:t xml:space="preserve"> </w:t>
      </w:r>
      <w:r>
        <w:t xml:space="preserve">begint met het doorgeven dat de speler aan zet is aan de M4 task generator. </w:t>
      </w:r>
      <w:r w:rsidR="0049124C">
        <w:t xml:space="preserve">De M4 task generator genereerd de opdracht en stuurt deze naar de M4 task manager op de Cortex-M4. De M4 task manager op zijn beurt geeft de instructie aan de User detect dat er een fiche verwacht wordt. Als er geen fiche wordt gespeelt door de speler blijft het systeem wachten op een zet. Zodra er een fiche gespeeld wordt door de speler wordt dit terug gekoppeld aan de M4 task manager. Deze geeft door aan de M4 task generator dat er een zet gedaan is en in welke kolom het fiche is gestopt. De M4 task generator geeft dit door aan de Game controller waarna deze de zet doorgeeft aan de Raspberry Pi. De Raspberry Pi bevestigt het krijgen van de zet </w:t>
      </w:r>
      <w:r w:rsidR="00B45631">
        <w:t xml:space="preserve">en stuurt terug of het spel klaar is of verder kan. </w:t>
      </w:r>
    </w:p>
    <w:p w14:paraId="3B170082" w14:textId="77777777" w:rsidR="00736355" w:rsidRPr="00774EEF" w:rsidRDefault="00736355" w:rsidP="00774EEF"/>
    <w:p w14:paraId="02490430" w14:textId="1FA0CBC7" w:rsidR="00774EEF" w:rsidRDefault="00774EEF" w:rsidP="00774EEF">
      <w:pPr>
        <w:pStyle w:val="Kop2"/>
        <w:keepLines/>
        <w:spacing w:before="360" w:line="259" w:lineRule="auto"/>
      </w:pPr>
      <w:bookmarkStart w:id="155" w:name="_Toc105087795"/>
      <w:bookmarkStart w:id="156" w:name="_Toc105088023"/>
      <w:bookmarkStart w:id="157" w:name="_Toc105088099"/>
      <w:bookmarkStart w:id="158" w:name="_Toc105527988"/>
      <w:r>
        <w:lastRenderedPageBreak/>
        <w:t>Clean up</w:t>
      </w:r>
      <w:bookmarkEnd w:id="155"/>
      <w:bookmarkEnd w:id="156"/>
      <w:bookmarkEnd w:id="157"/>
      <w:bookmarkEnd w:id="158"/>
    </w:p>
    <w:p w14:paraId="5BAA35F2" w14:textId="77777777" w:rsidR="009804C8" w:rsidRDefault="00774EEF" w:rsidP="009804C8">
      <w:pPr>
        <w:keepNext/>
      </w:pPr>
      <w:r>
        <w:rPr>
          <w:noProof/>
        </w:rPr>
        <w:drawing>
          <wp:inline distT="0" distB="0" distL="0" distR="0" wp14:anchorId="187A2C27" wp14:editId="707C5025">
            <wp:extent cx="5638800" cy="4781550"/>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beelding 51"/>
                    <pic:cNvPicPr/>
                  </pic:nvPicPr>
                  <pic:blipFill>
                    <a:blip r:embed="rId28"/>
                    <a:stretch>
                      <a:fillRect/>
                    </a:stretch>
                  </pic:blipFill>
                  <pic:spPr>
                    <a:xfrm>
                      <a:off x="0" y="0"/>
                      <a:ext cx="5638800" cy="4781550"/>
                    </a:xfrm>
                    <a:prstGeom prst="rect">
                      <a:avLst/>
                    </a:prstGeom>
                  </pic:spPr>
                </pic:pic>
              </a:graphicData>
            </a:graphic>
          </wp:inline>
        </w:drawing>
      </w:r>
    </w:p>
    <w:p w14:paraId="76B66296" w14:textId="0A7FC49F" w:rsidR="00774EEF" w:rsidRPr="00B173F6" w:rsidRDefault="009804C8" w:rsidP="009804C8">
      <w:pPr>
        <w:pStyle w:val="Bijschrift"/>
      </w:pPr>
      <w:bookmarkStart w:id="159" w:name="_Ref105087428"/>
      <w:bookmarkStart w:id="160" w:name="_Toc105528019"/>
      <w:r w:rsidRPr="00B173F6">
        <w:t xml:space="preserve">Figuur </w:t>
      </w:r>
      <w:r>
        <w:fldChar w:fldCharType="begin"/>
      </w:r>
      <w:r w:rsidRPr="00B173F6">
        <w:instrText xml:space="preserve"> SEQ Figuur \* ARABIC </w:instrText>
      </w:r>
      <w:r>
        <w:fldChar w:fldCharType="separate"/>
      </w:r>
      <w:r w:rsidR="00B07ADB">
        <w:rPr>
          <w:noProof/>
        </w:rPr>
        <w:t>17</w:t>
      </w:r>
      <w:r>
        <w:fldChar w:fldCharType="end"/>
      </w:r>
      <w:bookmarkEnd w:id="159"/>
      <w:r w:rsidRPr="00B173F6">
        <w:t xml:space="preserve"> Sequence diagram Clean-up</w:t>
      </w:r>
      <w:bookmarkEnd w:id="160"/>
    </w:p>
    <w:p w14:paraId="77FB7408" w14:textId="7AEEEB48" w:rsidR="00774EEF" w:rsidRPr="00B173F6" w:rsidRDefault="00774EEF" w:rsidP="00774EEF"/>
    <w:p w14:paraId="3AC51F8B" w14:textId="7C5691F6" w:rsidR="007D3201" w:rsidRPr="007D3201" w:rsidRDefault="007D3201" w:rsidP="00774EEF">
      <w:r w:rsidRPr="007D3201">
        <w:t>De “Clean up” in</w:t>
      </w:r>
      <w:r w:rsidR="00B173F6">
        <w:t xml:space="preserve"> </w:t>
      </w:r>
      <w:r w:rsidR="00B173F6">
        <w:fldChar w:fldCharType="begin"/>
      </w:r>
      <w:r w:rsidR="00B173F6">
        <w:instrText xml:space="preserve"> REF _Ref105087428 \h </w:instrText>
      </w:r>
      <w:r w:rsidR="00B173F6">
        <w:fldChar w:fldCharType="separate"/>
      </w:r>
      <w:r w:rsidR="00B07ADB" w:rsidRPr="00B173F6">
        <w:t xml:space="preserve">Figuur </w:t>
      </w:r>
      <w:r w:rsidR="00B07ADB">
        <w:rPr>
          <w:noProof/>
        </w:rPr>
        <w:t>17</w:t>
      </w:r>
      <w:r w:rsidR="00B173F6">
        <w:fldChar w:fldCharType="end"/>
      </w:r>
      <w:r w:rsidRPr="007D3201">
        <w:t xml:space="preserve"> begint met het</w:t>
      </w:r>
      <w:r>
        <w:t xml:space="preserve"> doorgeven dat het spel afgelopen is en de opruim routine kan beginnen aan de M4 task generator. De M4 task generator genereerd de opdracht en stuurt deze naar de M4 task manager op de Cortex-M4. De M4 task manager opent het 4-op-1-rij bord en start de “Return coin routine” deze loop wordt uitgevoerd tot dat alle fiches opgeruimd zijn. Zodra dat gebeurt is geeft de </w:t>
      </w:r>
      <w:r w:rsidR="00966A1B">
        <w:t>M4 task manager door aan de M4 task generator dat het spel opgeruimd is. De M4 task generator geeft dit door aan de Game controller waarna het spel opnieuw kan beginnen.</w:t>
      </w:r>
    </w:p>
    <w:p w14:paraId="33C9CB79" w14:textId="77777777" w:rsidR="009804C8" w:rsidRDefault="00774EEF" w:rsidP="009804C8">
      <w:pPr>
        <w:keepNext/>
      </w:pPr>
      <w:r>
        <w:rPr>
          <w:noProof/>
        </w:rPr>
        <w:lastRenderedPageBreak/>
        <w:drawing>
          <wp:inline distT="0" distB="0" distL="0" distR="0" wp14:anchorId="58E19475" wp14:editId="36393957">
            <wp:extent cx="5257800" cy="6400800"/>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pic:cNvPicPr/>
                  </pic:nvPicPr>
                  <pic:blipFill>
                    <a:blip r:embed="rId29"/>
                    <a:stretch>
                      <a:fillRect/>
                    </a:stretch>
                  </pic:blipFill>
                  <pic:spPr>
                    <a:xfrm>
                      <a:off x="0" y="0"/>
                      <a:ext cx="5257800" cy="6400800"/>
                    </a:xfrm>
                    <a:prstGeom prst="rect">
                      <a:avLst/>
                    </a:prstGeom>
                  </pic:spPr>
                </pic:pic>
              </a:graphicData>
            </a:graphic>
          </wp:inline>
        </w:drawing>
      </w:r>
    </w:p>
    <w:p w14:paraId="182A574F" w14:textId="084CA7EA" w:rsidR="00774EEF" w:rsidRPr="009804C8" w:rsidRDefault="009804C8" w:rsidP="009804C8">
      <w:pPr>
        <w:pStyle w:val="Bijschrift"/>
        <w:rPr>
          <w:lang w:val="en-GB"/>
        </w:rPr>
      </w:pPr>
      <w:bookmarkStart w:id="161" w:name="_Ref105087417"/>
      <w:bookmarkStart w:id="162" w:name="_Toc105528020"/>
      <w:r w:rsidRPr="009804C8">
        <w:rPr>
          <w:lang w:val="en-GB"/>
        </w:rPr>
        <w:t xml:space="preserve">Figuur </w:t>
      </w:r>
      <w:r>
        <w:fldChar w:fldCharType="begin"/>
      </w:r>
      <w:r w:rsidRPr="009804C8">
        <w:rPr>
          <w:lang w:val="en-GB"/>
        </w:rPr>
        <w:instrText xml:space="preserve"> SEQ Figuur \* ARABIC </w:instrText>
      </w:r>
      <w:r>
        <w:fldChar w:fldCharType="separate"/>
      </w:r>
      <w:r w:rsidR="00B07ADB">
        <w:rPr>
          <w:noProof/>
          <w:lang w:val="en-GB"/>
        </w:rPr>
        <w:t>18</w:t>
      </w:r>
      <w:r>
        <w:fldChar w:fldCharType="end"/>
      </w:r>
      <w:bookmarkEnd w:id="161"/>
      <w:r w:rsidRPr="009804C8">
        <w:rPr>
          <w:lang w:val="en-GB"/>
        </w:rPr>
        <w:t xml:space="preserve"> Sequence diagram return coin routine</w:t>
      </w:r>
      <w:bookmarkEnd w:id="162"/>
    </w:p>
    <w:p w14:paraId="1150A52A" w14:textId="77777777" w:rsidR="006A093D" w:rsidRPr="009804C8" w:rsidRDefault="006A093D" w:rsidP="006A093D">
      <w:pPr>
        <w:rPr>
          <w:lang w:val="en-GB"/>
        </w:rPr>
      </w:pPr>
    </w:p>
    <w:p w14:paraId="7711CD3C" w14:textId="0186AB8F" w:rsidR="004F6359" w:rsidRPr="00A8352B" w:rsidRDefault="00966A1B" w:rsidP="004F6359">
      <w:r w:rsidRPr="00A8352B">
        <w:t>De “Return coin routine”</w:t>
      </w:r>
      <w:r w:rsidR="00A8352B" w:rsidRPr="00A8352B">
        <w:t xml:space="preserve"> </w:t>
      </w:r>
      <w:r w:rsidR="00A8352B">
        <w:t xml:space="preserve">in </w:t>
      </w:r>
      <w:r w:rsidR="00B173F6">
        <w:fldChar w:fldCharType="begin"/>
      </w:r>
      <w:r w:rsidR="00B173F6">
        <w:instrText xml:space="preserve"> REF _Ref105087417 \h </w:instrText>
      </w:r>
      <w:r w:rsidR="00B173F6">
        <w:fldChar w:fldCharType="separate"/>
      </w:r>
      <w:r w:rsidR="00B07ADB" w:rsidRPr="009804C8">
        <w:rPr>
          <w:lang w:val="en-GB"/>
        </w:rPr>
        <w:t xml:space="preserve">Figuur </w:t>
      </w:r>
      <w:r w:rsidR="00B07ADB">
        <w:rPr>
          <w:noProof/>
          <w:lang w:val="en-GB"/>
        </w:rPr>
        <w:t>18</w:t>
      </w:r>
      <w:r w:rsidR="00B173F6">
        <w:fldChar w:fldCharType="end"/>
      </w:r>
      <w:r w:rsidR="00B173F6">
        <w:t xml:space="preserve"> </w:t>
      </w:r>
      <w:r w:rsidR="00A8352B" w:rsidRPr="00A8352B">
        <w:t>is onderdeel van</w:t>
      </w:r>
      <w:r w:rsidR="00A8352B">
        <w:t xml:space="preserve"> de “Clean up” uit</w:t>
      </w:r>
      <w:r w:rsidR="00B173F6">
        <w:t xml:space="preserve"> </w:t>
      </w:r>
      <w:r w:rsidR="00B173F6">
        <w:fldChar w:fldCharType="begin"/>
      </w:r>
      <w:r w:rsidR="00B173F6">
        <w:instrText xml:space="preserve"> REF _Ref105087428 \h </w:instrText>
      </w:r>
      <w:r w:rsidR="00B173F6">
        <w:fldChar w:fldCharType="separate"/>
      </w:r>
      <w:r w:rsidR="00B07ADB" w:rsidRPr="00B173F6">
        <w:t xml:space="preserve">Figuur </w:t>
      </w:r>
      <w:r w:rsidR="00B07ADB">
        <w:rPr>
          <w:noProof/>
        </w:rPr>
        <w:t>17</w:t>
      </w:r>
      <w:r w:rsidR="00B173F6">
        <w:fldChar w:fldCharType="end"/>
      </w:r>
      <w:r w:rsidR="00A8352B">
        <w:t xml:space="preserve"> en beschrijft hoe de M4 task manager er voor zorgt dat alle fiches worden opgeruimd. Eerst stuurt de M4 task manager naar de Coin color separator dat er fiches verwacht worden. Zodra er een fiche gedetecteerd wordt gaat de Coin color separator kijken welke kleur dit fiche heeft. Als het fiche van de speler is wordt deze door een flipper naar de bak van de speler geschoten. Als het fiche van de robot is wordt de M4 task manager geinformeerd dat het gaat om een fiche van de robot. De M4 task manager </w:t>
      </w:r>
      <w:r w:rsidR="006555FB">
        <w:t>stuurt de Motor controller aan om naar het fiche toe te gaan. Vervolgens wordt het fiche op gepakt en beweegt de robot naar zijn eigen fiches opslag. Hier wordt het fiche weer losgelaten en beweegt de robot naar zijn “home” stand. Deze loop wordt uitgevoerd tot alle fiches zijn opgeruimd.</w:t>
      </w:r>
    </w:p>
    <w:p w14:paraId="00FB7821" w14:textId="482E7DC7" w:rsidR="004F6359" w:rsidRDefault="004F6359" w:rsidP="004F6359">
      <w:pPr>
        <w:pStyle w:val="Kop1"/>
      </w:pPr>
      <w:bookmarkStart w:id="163" w:name="section-deployment-view"/>
      <w:bookmarkStart w:id="164" w:name="_Toc105087796"/>
      <w:bookmarkStart w:id="165" w:name="_Toc105088024"/>
      <w:bookmarkStart w:id="166" w:name="_Toc105088100"/>
      <w:bookmarkStart w:id="167" w:name="_Toc105527989"/>
      <w:bookmarkEnd w:id="40"/>
      <w:bookmarkEnd w:id="41"/>
      <w:r w:rsidRPr="00C04BCE">
        <w:lastRenderedPageBreak/>
        <w:t>Deployment View</w:t>
      </w:r>
      <w:bookmarkEnd w:id="163"/>
      <w:bookmarkEnd w:id="164"/>
      <w:bookmarkEnd w:id="165"/>
      <w:bookmarkEnd w:id="166"/>
      <w:bookmarkEnd w:id="167"/>
    </w:p>
    <w:p w14:paraId="3A9C138F" w14:textId="00299AA8" w:rsidR="00D53812" w:rsidRDefault="00F80F47" w:rsidP="00F80F47">
      <w:pPr>
        <w:pStyle w:val="Kop2"/>
      </w:pPr>
      <w:bookmarkStart w:id="168" w:name="_Toc105087797"/>
      <w:bookmarkStart w:id="169" w:name="_Toc105088025"/>
      <w:bookmarkStart w:id="170" w:name="_Toc105088101"/>
      <w:bookmarkStart w:id="171" w:name="_Toc105527990"/>
      <w:r w:rsidRPr="00F80F47">
        <w:t>NUCLEO-H755ZI-Q</w:t>
      </w:r>
      <w:bookmarkEnd w:id="168"/>
      <w:bookmarkEnd w:id="169"/>
      <w:bookmarkEnd w:id="170"/>
      <w:bookmarkEnd w:id="171"/>
    </w:p>
    <w:p w14:paraId="571EC11F" w14:textId="2225C3D7" w:rsidR="00F80F47" w:rsidRPr="00F80F47" w:rsidRDefault="00F80F47" w:rsidP="00F80F47">
      <w:r>
        <w:t xml:space="preserve">Om de software architectuur te implementeren </w:t>
      </w:r>
      <w:r w:rsidR="00833EEB">
        <w:t xml:space="preserve">is een Nucleo-H755ZI-Q aanwezig. Dit is een development board met de STM32H7 chip aanboort. Verder heeft </w:t>
      </w:r>
      <w:r w:rsidR="00882CF9">
        <w:t>d</w:t>
      </w:r>
      <w:r w:rsidR="00833EEB">
        <w:t>it boord alle benodigde pin-outs en hardware om het implementeren van de software blokken te faciliteren. Het plan is om op ten duur over te gaan naar een door ALTEN ontworpen PCB voor de STM32H7 chip met alle benodigde connecties. Dit valt echter buiten de scope van dit project en daarom wordt er gewerkt met de Nucleo-H755ZI-Q</w:t>
      </w:r>
      <w:r w:rsidR="00B173F6">
        <w:t xml:space="preserve"> (</w:t>
      </w:r>
      <w:r w:rsidR="00B173F6">
        <w:fldChar w:fldCharType="begin"/>
      </w:r>
      <w:r w:rsidR="00B173F6">
        <w:instrText xml:space="preserve"> REF _Ref105087399 \h </w:instrText>
      </w:r>
      <w:r w:rsidR="00B173F6">
        <w:fldChar w:fldCharType="separate"/>
      </w:r>
      <w:r w:rsidR="00B07ADB">
        <w:t xml:space="preserve">Figuur </w:t>
      </w:r>
      <w:r w:rsidR="00B07ADB">
        <w:rPr>
          <w:noProof/>
        </w:rPr>
        <w:t>19</w:t>
      </w:r>
      <w:r w:rsidR="00B173F6">
        <w:fldChar w:fldCharType="end"/>
      </w:r>
      <w:r w:rsidR="00B173F6">
        <w:t>)</w:t>
      </w:r>
      <w:r w:rsidR="00833EEB">
        <w:t xml:space="preserve">. </w:t>
      </w:r>
    </w:p>
    <w:p w14:paraId="433C128F" w14:textId="77777777" w:rsidR="009804C8" w:rsidRDefault="00FD03CC" w:rsidP="009804C8">
      <w:pPr>
        <w:keepNext/>
      </w:pPr>
      <w:r w:rsidRPr="00E31D13">
        <w:rPr>
          <w:noProof/>
          <w:lang w:val="en-US" w:eastAsia="nl-NL"/>
        </w:rPr>
        <w:drawing>
          <wp:inline distT="0" distB="0" distL="0" distR="0" wp14:anchorId="02FDD7D1" wp14:editId="74E7604F">
            <wp:extent cx="3411110" cy="3924703"/>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1634" cy="3936811"/>
                    </a:xfrm>
                    <a:prstGeom prst="rect">
                      <a:avLst/>
                    </a:prstGeom>
                  </pic:spPr>
                </pic:pic>
              </a:graphicData>
            </a:graphic>
          </wp:inline>
        </w:drawing>
      </w:r>
    </w:p>
    <w:p w14:paraId="3A396A32" w14:textId="40DEE4DF" w:rsidR="0059789B" w:rsidRDefault="009804C8" w:rsidP="009804C8">
      <w:pPr>
        <w:pStyle w:val="Bijschrift"/>
      </w:pPr>
      <w:bookmarkStart w:id="172" w:name="_Ref105087399"/>
      <w:bookmarkStart w:id="173" w:name="_Toc105528021"/>
      <w:r>
        <w:t xml:space="preserve">Figuur </w:t>
      </w:r>
      <w:r>
        <w:fldChar w:fldCharType="begin"/>
      </w:r>
      <w:r>
        <w:instrText xml:space="preserve"> SEQ Figuur \* ARABIC </w:instrText>
      </w:r>
      <w:r>
        <w:fldChar w:fldCharType="separate"/>
      </w:r>
      <w:r w:rsidR="00B07ADB">
        <w:rPr>
          <w:noProof/>
        </w:rPr>
        <w:t>19</w:t>
      </w:r>
      <w:r>
        <w:fldChar w:fldCharType="end"/>
      </w:r>
      <w:bookmarkEnd w:id="172"/>
      <w:r>
        <w:t xml:space="preserve"> </w:t>
      </w:r>
      <w:r w:rsidRPr="006768C5">
        <w:t>NUCLEO-H755ZI-Q</w:t>
      </w:r>
      <w:bookmarkEnd w:id="173"/>
    </w:p>
    <w:p w14:paraId="3F5B547C" w14:textId="77777777" w:rsidR="00833EEB" w:rsidRDefault="00833EEB" w:rsidP="0059789B"/>
    <w:p w14:paraId="08F6D35B" w14:textId="001711B2" w:rsidR="00833EEB" w:rsidRDefault="00833EEB">
      <w:pPr>
        <w:widowControl/>
        <w:spacing w:line="240" w:lineRule="auto"/>
      </w:pPr>
      <w:r>
        <w:br w:type="page"/>
      </w:r>
    </w:p>
    <w:p w14:paraId="100E7FA8" w14:textId="171CB7B6" w:rsidR="00833EEB" w:rsidRDefault="004D0890" w:rsidP="00833EEB">
      <w:pPr>
        <w:pStyle w:val="Kop2"/>
        <w:rPr>
          <w:lang w:val="en-GB"/>
        </w:rPr>
      </w:pPr>
      <w:bookmarkStart w:id="174" w:name="_Toc105087798"/>
      <w:bookmarkStart w:id="175" w:name="_Toc105088026"/>
      <w:bookmarkStart w:id="176" w:name="_Toc105088102"/>
      <w:bookmarkStart w:id="177" w:name="_Toc105527991"/>
      <w:r w:rsidRPr="004D0890">
        <w:rPr>
          <w:lang w:val="en-GB"/>
        </w:rPr>
        <w:lastRenderedPageBreak/>
        <w:t>Pin-out NUCLEO-H755ZI-Q</w:t>
      </w:r>
      <w:bookmarkEnd w:id="174"/>
      <w:bookmarkEnd w:id="175"/>
      <w:bookmarkEnd w:id="176"/>
      <w:bookmarkEnd w:id="177"/>
    </w:p>
    <w:p w14:paraId="43C07F75" w14:textId="11392B27" w:rsidR="004D0890" w:rsidRPr="004D0890" w:rsidRDefault="004D0890" w:rsidP="004D0890">
      <w:r w:rsidRPr="004D0890">
        <w:t>Om alle functies van d</w:t>
      </w:r>
      <w:r>
        <w:t xml:space="preserve">e 4-op-1-rij te realiseren is de pin-out in </w:t>
      </w:r>
      <w:r w:rsidR="00B173F6">
        <w:fldChar w:fldCharType="begin"/>
      </w:r>
      <w:r w:rsidR="00B173F6">
        <w:instrText xml:space="preserve"> REF _Ref105087364 \h </w:instrText>
      </w:r>
      <w:r w:rsidR="00B173F6">
        <w:fldChar w:fldCharType="separate"/>
      </w:r>
      <w:r w:rsidR="00B07ADB" w:rsidRPr="009804C8">
        <w:rPr>
          <w:lang w:val="en-GB"/>
        </w:rPr>
        <w:t xml:space="preserve">Figuur </w:t>
      </w:r>
      <w:r w:rsidR="00B07ADB">
        <w:rPr>
          <w:noProof/>
          <w:lang w:val="en-GB"/>
        </w:rPr>
        <w:t>20</w:t>
      </w:r>
      <w:r w:rsidR="00B173F6">
        <w:fldChar w:fldCharType="end"/>
      </w:r>
      <w:r w:rsidR="00B173F6">
        <w:t xml:space="preserve"> </w:t>
      </w:r>
      <w:r>
        <w:t xml:space="preserve">samengesteld. In deze pin-out is rekening gehouden met </w:t>
      </w:r>
      <w:r w:rsidR="00F92B0B">
        <w:t>de functie van</w:t>
      </w:r>
      <w:r>
        <w:t xml:space="preserve"> elke pin </w:t>
      </w:r>
      <w:r w:rsidR="00F92B0B">
        <w:t xml:space="preserve">en wat de pin </w:t>
      </w:r>
      <w:r>
        <w:t>moet faciliteren</w:t>
      </w:r>
      <w:r w:rsidR="00F92B0B">
        <w:t xml:space="preserve">. In </w:t>
      </w:r>
      <w:r w:rsidR="00B173F6">
        <w:fldChar w:fldCharType="begin"/>
      </w:r>
      <w:r w:rsidR="00B173F6">
        <w:instrText xml:space="preserve"> REF _Ref105087381 \h </w:instrText>
      </w:r>
      <w:r w:rsidR="00B173F6">
        <w:fldChar w:fldCharType="separate"/>
      </w:r>
      <w:r w:rsidR="00B07ADB" w:rsidRPr="009804C8">
        <w:rPr>
          <w:lang w:val="en-GB"/>
        </w:rPr>
        <w:t xml:space="preserve">Tabel </w:t>
      </w:r>
      <w:r w:rsidR="00B07ADB">
        <w:rPr>
          <w:noProof/>
          <w:lang w:val="en-GB"/>
        </w:rPr>
        <w:t>14</w:t>
      </w:r>
      <w:r w:rsidR="00B173F6">
        <w:fldChar w:fldCharType="end"/>
      </w:r>
      <w:r w:rsidR="00F92B0B">
        <w:t xml:space="preserve"> staat de functie die uitgevoerd wordt door een pin, wat voor signaal er op de pin staat en aan welke pin de functie verbonden is. Zoals te zien zijn er ook pinnen vastgesteld voor ethernet. Ethernet is een functie die in de toekomst misschien gebruikt gaat worden maar buiten de scope van dit project valt. Maar het is wel van groot belang om de functie wel toe te wijzen aan de pinnen om te voor komen dat die pinnen gebruikt worden voor andere doeleinden.</w:t>
      </w:r>
    </w:p>
    <w:p w14:paraId="2B78F24C" w14:textId="77777777" w:rsidR="009804C8" w:rsidRDefault="00FD03CC" w:rsidP="009804C8">
      <w:pPr>
        <w:keepNext/>
      </w:pPr>
      <w:r>
        <w:rPr>
          <w:noProof/>
        </w:rPr>
        <w:drawing>
          <wp:inline distT="0" distB="0" distL="0" distR="0" wp14:anchorId="467A950E" wp14:editId="4D7CEA38">
            <wp:extent cx="5613991" cy="5254486"/>
            <wp:effectExtent l="0" t="0" r="6350" b="381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9630" cy="5259764"/>
                    </a:xfrm>
                    <a:prstGeom prst="rect">
                      <a:avLst/>
                    </a:prstGeom>
                  </pic:spPr>
                </pic:pic>
              </a:graphicData>
            </a:graphic>
          </wp:inline>
        </w:drawing>
      </w:r>
    </w:p>
    <w:p w14:paraId="597638E8" w14:textId="02E927ED" w:rsidR="00833EEB" w:rsidRPr="009804C8" w:rsidRDefault="009804C8" w:rsidP="009804C8">
      <w:pPr>
        <w:pStyle w:val="Bijschrift"/>
        <w:rPr>
          <w:lang w:val="en-GB"/>
        </w:rPr>
      </w:pPr>
      <w:bookmarkStart w:id="178" w:name="_Ref105087364"/>
      <w:bookmarkStart w:id="179" w:name="_Toc105528022"/>
      <w:r w:rsidRPr="009804C8">
        <w:rPr>
          <w:lang w:val="en-GB"/>
        </w:rPr>
        <w:t xml:space="preserve">Figuur </w:t>
      </w:r>
      <w:r>
        <w:fldChar w:fldCharType="begin"/>
      </w:r>
      <w:r w:rsidRPr="009804C8">
        <w:rPr>
          <w:lang w:val="en-GB"/>
        </w:rPr>
        <w:instrText xml:space="preserve"> SEQ Figuur \* ARABIC </w:instrText>
      </w:r>
      <w:r>
        <w:fldChar w:fldCharType="separate"/>
      </w:r>
      <w:r w:rsidR="00B07ADB">
        <w:rPr>
          <w:noProof/>
          <w:lang w:val="en-GB"/>
        </w:rPr>
        <w:t>20</w:t>
      </w:r>
      <w:r>
        <w:fldChar w:fldCharType="end"/>
      </w:r>
      <w:bookmarkEnd w:id="178"/>
      <w:r w:rsidRPr="009804C8">
        <w:rPr>
          <w:lang w:val="en-GB"/>
        </w:rPr>
        <w:t xml:space="preserve"> pin-out STM32H755ZITx</w:t>
      </w:r>
      <w:bookmarkEnd w:id="179"/>
    </w:p>
    <w:p w14:paraId="1E246633" w14:textId="77777777" w:rsidR="00FD03CC" w:rsidRPr="009804C8" w:rsidRDefault="00FD03CC" w:rsidP="0059789B">
      <w:pPr>
        <w:rPr>
          <w:lang w:val="en-GB"/>
        </w:rPr>
      </w:pPr>
    </w:p>
    <w:p w14:paraId="68D5AF4E" w14:textId="70740194" w:rsidR="009804C8" w:rsidRPr="009804C8" w:rsidRDefault="009804C8" w:rsidP="009804C8">
      <w:pPr>
        <w:pStyle w:val="Bijschrift"/>
        <w:keepNext/>
        <w:rPr>
          <w:lang w:val="en-GB"/>
        </w:rPr>
      </w:pPr>
      <w:bookmarkStart w:id="180" w:name="_Ref105087381"/>
      <w:bookmarkStart w:id="181" w:name="_Toc105528045"/>
      <w:r w:rsidRPr="009804C8">
        <w:rPr>
          <w:lang w:val="en-GB"/>
        </w:rPr>
        <w:t xml:space="preserve">Tabel </w:t>
      </w:r>
      <w:r>
        <w:fldChar w:fldCharType="begin"/>
      </w:r>
      <w:r w:rsidRPr="009804C8">
        <w:rPr>
          <w:lang w:val="en-GB"/>
        </w:rPr>
        <w:instrText xml:space="preserve"> SEQ Tabel \* ARABIC </w:instrText>
      </w:r>
      <w:r>
        <w:fldChar w:fldCharType="separate"/>
      </w:r>
      <w:r w:rsidR="00B07ADB">
        <w:rPr>
          <w:noProof/>
          <w:lang w:val="en-GB"/>
        </w:rPr>
        <w:t>14</w:t>
      </w:r>
      <w:r>
        <w:fldChar w:fldCharType="end"/>
      </w:r>
      <w:bookmarkEnd w:id="180"/>
      <w:r w:rsidRPr="009804C8">
        <w:rPr>
          <w:lang w:val="en-GB"/>
        </w:rPr>
        <w:t xml:space="preserve"> pin-out tabel</w:t>
      </w:r>
      <w:bookmarkEnd w:id="181"/>
    </w:p>
    <w:tbl>
      <w:tblPr>
        <w:tblStyle w:val="Rastertabel4-Accent1"/>
        <w:tblW w:w="0" w:type="auto"/>
        <w:tblLook w:val="04A0" w:firstRow="1" w:lastRow="0" w:firstColumn="1" w:lastColumn="0" w:noHBand="0" w:noVBand="1"/>
      </w:tblPr>
      <w:tblGrid>
        <w:gridCol w:w="2254"/>
        <w:gridCol w:w="2254"/>
        <w:gridCol w:w="2254"/>
        <w:gridCol w:w="2254"/>
      </w:tblGrid>
      <w:tr w:rsidR="00FD03CC" w14:paraId="2503E1B8" w14:textId="77777777" w:rsidTr="009F5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69DF492" w14:textId="77777777" w:rsidR="00FD03CC" w:rsidRDefault="00FD03CC" w:rsidP="009F5FD6">
            <w:pPr>
              <w:rPr>
                <w:lang w:val="en-US" w:eastAsia="nl-NL"/>
              </w:rPr>
            </w:pPr>
            <w:r>
              <w:rPr>
                <w:lang w:val="en-US" w:eastAsia="nl-NL"/>
              </w:rPr>
              <w:t>Function</w:t>
            </w:r>
          </w:p>
        </w:tc>
        <w:tc>
          <w:tcPr>
            <w:tcW w:w="2254" w:type="dxa"/>
          </w:tcPr>
          <w:p w14:paraId="74BC3105" w14:textId="77777777" w:rsidR="00FD03CC" w:rsidRDefault="00FD03CC" w:rsidP="009F5FD6">
            <w:pPr>
              <w:cnfStyle w:val="100000000000" w:firstRow="1" w:lastRow="0" w:firstColumn="0" w:lastColumn="0" w:oddVBand="0" w:evenVBand="0" w:oddHBand="0" w:evenHBand="0" w:firstRowFirstColumn="0" w:firstRowLastColumn="0" w:lastRowFirstColumn="0" w:lastRowLastColumn="0"/>
              <w:rPr>
                <w:lang w:val="en-US" w:eastAsia="nl-NL"/>
              </w:rPr>
            </w:pPr>
            <w:r>
              <w:rPr>
                <w:lang w:val="en-US" w:eastAsia="nl-NL"/>
              </w:rPr>
              <w:t>STM Function</w:t>
            </w:r>
          </w:p>
        </w:tc>
        <w:tc>
          <w:tcPr>
            <w:tcW w:w="2254" w:type="dxa"/>
          </w:tcPr>
          <w:p w14:paraId="72B17E8E" w14:textId="77777777" w:rsidR="00FD03CC" w:rsidRDefault="00FD03CC" w:rsidP="009F5FD6">
            <w:pPr>
              <w:cnfStyle w:val="100000000000" w:firstRow="1" w:lastRow="0" w:firstColumn="0" w:lastColumn="0" w:oddVBand="0" w:evenVBand="0" w:oddHBand="0" w:evenHBand="0" w:firstRowFirstColumn="0" w:firstRowLastColumn="0" w:lastRowFirstColumn="0" w:lastRowLastColumn="0"/>
              <w:rPr>
                <w:lang w:val="en-US" w:eastAsia="nl-NL"/>
              </w:rPr>
            </w:pPr>
            <w:r>
              <w:rPr>
                <w:lang w:val="en-US" w:eastAsia="nl-NL"/>
              </w:rPr>
              <w:t>STM Pin</w:t>
            </w:r>
          </w:p>
        </w:tc>
        <w:tc>
          <w:tcPr>
            <w:tcW w:w="2254" w:type="dxa"/>
          </w:tcPr>
          <w:p w14:paraId="1E51039A" w14:textId="77777777" w:rsidR="00FD03CC" w:rsidRDefault="00FD03CC" w:rsidP="009F5FD6">
            <w:pPr>
              <w:cnfStyle w:val="100000000000" w:firstRow="1" w:lastRow="0" w:firstColumn="0" w:lastColumn="0" w:oddVBand="0" w:evenVBand="0" w:oddHBand="0" w:evenHBand="0" w:firstRowFirstColumn="0" w:firstRowLastColumn="0" w:lastRowFirstColumn="0" w:lastRowLastColumn="0"/>
              <w:rPr>
                <w:lang w:val="en-US" w:eastAsia="nl-NL"/>
              </w:rPr>
            </w:pPr>
            <w:r>
              <w:rPr>
                <w:lang w:val="en-US" w:eastAsia="nl-NL"/>
              </w:rPr>
              <w:t xml:space="preserve">Connector </w:t>
            </w:r>
          </w:p>
        </w:tc>
      </w:tr>
      <w:tr w:rsidR="00FD03CC" w14:paraId="0443AEE0"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0F72138" w14:textId="77777777" w:rsidR="00FD03CC" w:rsidRDefault="00FD03CC" w:rsidP="009F5FD6">
            <w:pPr>
              <w:rPr>
                <w:lang w:val="en-US" w:eastAsia="nl-NL"/>
              </w:rPr>
            </w:pPr>
            <w:r>
              <w:rPr>
                <w:lang w:val="en-US" w:eastAsia="nl-NL"/>
              </w:rPr>
              <w:t>LD1 (Green)</w:t>
            </w:r>
          </w:p>
        </w:tc>
        <w:tc>
          <w:tcPr>
            <w:tcW w:w="2254" w:type="dxa"/>
          </w:tcPr>
          <w:p w14:paraId="43C21EDC"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GPIO</w:t>
            </w:r>
          </w:p>
        </w:tc>
        <w:tc>
          <w:tcPr>
            <w:tcW w:w="2254" w:type="dxa"/>
          </w:tcPr>
          <w:p w14:paraId="0926BCA3"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PB0</w:t>
            </w:r>
          </w:p>
        </w:tc>
        <w:tc>
          <w:tcPr>
            <w:tcW w:w="2254" w:type="dxa"/>
          </w:tcPr>
          <w:p w14:paraId="2E1F5D1B"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38503546"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33988797" w14:textId="77777777" w:rsidR="00FD03CC" w:rsidRDefault="00FD03CC" w:rsidP="009F5FD6">
            <w:pPr>
              <w:rPr>
                <w:lang w:val="en-US" w:eastAsia="nl-NL"/>
              </w:rPr>
            </w:pPr>
            <w:r>
              <w:rPr>
                <w:lang w:val="en-US" w:eastAsia="nl-NL"/>
              </w:rPr>
              <w:t>LD2 (Yellow)</w:t>
            </w:r>
          </w:p>
        </w:tc>
        <w:tc>
          <w:tcPr>
            <w:tcW w:w="2254" w:type="dxa"/>
          </w:tcPr>
          <w:p w14:paraId="7D9678E1"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GPIO</w:t>
            </w:r>
          </w:p>
        </w:tc>
        <w:tc>
          <w:tcPr>
            <w:tcW w:w="2254" w:type="dxa"/>
          </w:tcPr>
          <w:p w14:paraId="10A84574"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PE1</w:t>
            </w:r>
          </w:p>
        </w:tc>
        <w:tc>
          <w:tcPr>
            <w:tcW w:w="2254" w:type="dxa"/>
          </w:tcPr>
          <w:p w14:paraId="227D3468"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286C4A19"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818A0CF" w14:textId="77777777" w:rsidR="00FD03CC" w:rsidRDefault="00FD03CC" w:rsidP="009F5FD6">
            <w:pPr>
              <w:rPr>
                <w:lang w:val="en-US" w:eastAsia="nl-NL"/>
              </w:rPr>
            </w:pPr>
            <w:r>
              <w:rPr>
                <w:lang w:val="en-US" w:eastAsia="nl-NL"/>
              </w:rPr>
              <w:t>LD3 (Red)</w:t>
            </w:r>
          </w:p>
        </w:tc>
        <w:tc>
          <w:tcPr>
            <w:tcW w:w="2254" w:type="dxa"/>
          </w:tcPr>
          <w:p w14:paraId="63DE11FE"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GPIO</w:t>
            </w:r>
          </w:p>
        </w:tc>
        <w:tc>
          <w:tcPr>
            <w:tcW w:w="2254" w:type="dxa"/>
          </w:tcPr>
          <w:p w14:paraId="59653395"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PB14</w:t>
            </w:r>
          </w:p>
        </w:tc>
        <w:tc>
          <w:tcPr>
            <w:tcW w:w="2254" w:type="dxa"/>
          </w:tcPr>
          <w:p w14:paraId="1A78D411"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0021B491"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5D636437" w14:textId="77777777" w:rsidR="00FD03CC" w:rsidRDefault="00FD03CC" w:rsidP="009F5FD6">
            <w:pPr>
              <w:rPr>
                <w:lang w:val="en-US" w:eastAsia="nl-NL"/>
              </w:rPr>
            </w:pPr>
            <w:r>
              <w:rPr>
                <w:lang w:val="en-US" w:eastAsia="nl-NL"/>
              </w:rPr>
              <w:t>Push button</w:t>
            </w:r>
          </w:p>
        </w:tc>
        <w:tc>
          <w:tcPr>
            <w:tcW w:w="2254" w:type="dxa"/>
          </w:tcPr>
          <w:p w14:paraId="49088897"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GPIO</w:t>
            </w:r>
          </w:p>
        </w:tc>
        <w:tc>
          <w:tcPr>
            <w:tcW w:w="2254" w:type="dxa"/>
          </w:tcPr>
          <w:p w14:paraId="676CF74C"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PC13</w:t>
            </w:r>
          </w:p>
        </w:tc>
        <w:tc>
          <w:tcPr>
            <w:tcW w:w="2254" w:type="dxa"/>
          </w:tcPr>
          <w:p w14:paraId="5A5814C5"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2179E0DF"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818E0D7" w14:textId="77777777" w:rsidR="00FD03CC" w:rsidRDefault="00FD03CC" w:rsidP="009F5FD6">
            <w:pPr>
              <w:rPr>
                <w:lang w:val="en-US" w:eastAsia="nl-NL"/>
              </w:rPr>
            </w:pPr>
          </w:p>
        </w:tc>
        <w:tc>
          <w:tcPr>
            <w:tcW w:w="2254" w:type="dxa"/>
          </w:tcPr>
          <w:p w14:paraId="5D765A7E"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c>
          <w:tcPr>
            <w:tcW w:w="2254" w:type="dxa"/>
          </w:tcPr>
          <w:p w14:paraId="207A7974"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c>
          <w:tcPr>
            <w:tcW w:w="2254" w:type="dxa"/>
          </w:tcPr>
          <w:p w14:paraId="15921D47"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12FB5823"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5BB487B4" w14:textId="77777777" w:rsidR="00FD03CC" w:rsidRDefault="00FD03CC" w:rsidP="009F5FD6">
            <w:pPr>
              <w:rPr>
                <w:lang w:val="en-US" w:eastAsia="nl-NL"/>
              </w:rPr>
            </w:pPr>
          </w:p>
        </w:tc>
        <w:tc>
          <w:tcPr>
            <w:tcW w:w="2254" w:type="dxa"/>
          </w:tcPr>
          <w:p w14:paraId="37C6E32D"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c>
          <w:tcPr>
            <w:tcW w:w="2254" w:type="dxa"/>
          </w:tcPr>
          <w:p w14:paraId="64060691"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c>
          <w:tcPr>
            <w:tcW w:w="2254" w:type="dxa"/>
          </w:tcPr>
          <w:p w14:paraId="5636E4FB"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7D148E2F"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F710038" w14:textId="77777777" w:rsidR="00FD03CC" w:rsidRDefault="00FD03CC" w:rsidP="009F5FD6">
            <w:pPr>
              <w:rPr>
                <w:lang w:val="en-US" w:eastAsia="nl-NL"/>
              </w:rPr>
            </w:pPr>
            <w:r>
              <w:rPr>
                <w:lang w:val="en-US" w:eastAsia="nl-NL"/>
              </w:rPr>
              <w:t>Encoder X</w:t>
            </w:r>
          </w:p>
        </w:tc>
        <w:tc>
          <w:tcPr>
            <w:tcW w:w="2254" w:type="dxa"/>
          </w:tcPr>
          <w:p w14:paraId="3D224574"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A</w:t>
            </w:r>
          </w:p>
        </w:tc>
        <w:tc>
          <w:tcPr>
            <w:tcW w:w="2254" w:type="dxa"/>
          </w:tcPr>
          <w:p w14:paraId="66CF3633"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PA0</w:t>
            </w:r>
          </w:p>
        </w:tc>
        <w:tc>
          <w:tcPr>
            <w:tcW w:w="2254" w:type="dxa"/>
          </w:tcPr>
          <w:p w14:paraId="365F322C"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4F959A5F"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189F96DD" w14:textId="77777777" w:rsidR="00FD03CC" w:rsidRDefault="00FD03CC" w:rsidP="009F5FD6">
            <w:pPr>
              <w:rPr>
                <w:lang w:val="en-US" w:eastAsia="nl-NL"/>
              </w:rPr>
            </w:pPr>
          </w:p>
        </w:tc>
        <w:tc>
          <w:tcPr>
            <w:tcW w:w="2254" w:type="dxa"/>
          </w:tcPr>
          <w:p w14:paraId="3D6B6471"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B</w:t>
            </w:r>
          </w:p>
        </w:tc>
        <w:tc>
          <w:tcPr>
            <w:tcW w:w="2254" w:type="dxa"/>
          </w:tcPr>
          <w:p w14:paraId="5BF919D1"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PB3</w:t>
            </w:r>
          </w:p>
        </w:tc>
        <w:tc>
          <w:tcPr>
            <w:tcW w:w="2254" w:type="dxa"/>
          </w:tcPr>
          <w:p w14:paraId="7E604DCD"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35C73643"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95013BE" w14:textId="77777777" w:rsidR="00FD03CC" w:rsidRDefault="00FD03CC" w:rsidP="009F5FD6">
            <w:pPr>
              <w:rPr>
                <w:lang w:val="en-US" w:eastAsia="nl-NL"/>
              </w:rPr>
            </w:pPr>
            <w:r>
              <w:rPr>
                <w:lang w:val="en-US" w:eastAsia="nl-NL"/>
              </w:rPr>
              <w:t>Encoder Z</w:t>
            </w:r>
          </w:p>
        </w:tc>
        <w:tc>
          <w:tcPr>
            <w:tcW w:w="2254" w:type="dxa"/>
          </w:tcPr>
          <w:p w14:paraId="501222B5"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A</w:t>
            </w:r>
          </w:p>
        </w:tc>
        <w:tc>
          <w:tcPr>
            <w:tcW w:w="2254" w:type="dxa"/>
          </w:tcPr>
          <w:p w14:paraId="62CA6CEB"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PD12</w:t>
            </w:r>
          </w:p>
        </w:tc>
        <w:tc>
          <w:tcPr>
            <w:tcW w:w="2254" w:type="dxa"/>
          </w:tcPr>
          <w:p w14:paraId="0AC1542F"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230740E3"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3679821B" w14:textId="77777777" w:rsidR="00FD03CC" w:rsidRDefault="00FD03CC" w:rsidP="009F5FD6">
            <w:pPr>
              <w:rPr>
                <w:lang w:val="en-US" w:eastAsia="nl-NL"/>
              </w:rPr>
            </w:pPr>
          </w:p>
        </w:tc>
        <w:tc>
          <w:tcPr>
            <w:tcW w:w="2254" w:type="dxa"/>
          </w:tcPr>
          <w:p w14:paraId="6E811082"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B</w:t>
            </w:r>
          </w:p>
        </w:tc>
        <w:tc>
          <w:tcPr>
            <w:tcW w:w="2254" w:type="dxa"/>
          </w:tcPr>
          <w:p w14:paraId="68634F19"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PD13</w:t>
            </w:r>
          </w:p>
        </w:tc>
        <w:tc>
          <w:tcPr>
            <w:tcW w:w="2254" w:type="dxa"/>
          </w:tcPr>
          <w:p w14:paraId="44DE664C"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415C68D0"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850FEAF" w14:textId="77777777" w:rsidR="00FD03CC" w:rsidRDefault="00FD03CC" w:rsidP="009F5FD6">
            <w:pPr>
              <w:rPr>
                <w:lang w:val="en-US" w:eastAsia="nl-NL"/>
              </w:rPr>
            </w:pPr>
            <w:r>
              <w:rPr>
                <w:lang w:val="en-US" w:eastAsia="nl-NL"/>
              </w:rPr>
              <w:t>PWM X</w:t>
            </w:r>
          </w:p>
        </w:tc>
        <w:tc>
          <w:tcPr>
            <w:tcW w:w="2254" w:type="dxa"/>
          </w:tcPr>
          <w:p w14:paraId="06475E96"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PWM Timer</w:t>
            </w:r>
          </w:p>
        </w:tc>
        <w:tc>
          <w:tcPr>
            <w:tcW w:w="2254" w:type="dxa"/>
          </w:tcPr>
          <w:p w14:paraId="7B046041" w14:textId="77777777" w:rsidR="00FD03CC" w:rsidRPr="00CA36EE"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sidRPr="00CA36EE">
              <w:rPr>
                <w:lang w:val="en-US" w:eastAsia="nl-NL"/>
              </w:rPr>
              <w:t>PC8</w:t>
            </w:r>
          </w:p>
        </w:tc>
        <w:tc>
          <w:tcPr>
            <w:tcW w:w="2254" w:type="dxa"/>
          </w:tcPr>
          <w:p w14:paraId="71ED8D8E"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28ACBD52"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112DC084" w14:textId="77777777" w:rsidR="00FD03CC" w:rsidRDefault="00FD03CC" w:rsidP="009F5FD6">
            <w:pPr>
              <w:rPr>
                <w:lang w:val="en-US" w:eastAsia="nl-NL"/>
              </w:rPr>
            </w:pPr>
            <w:r>
              <w:rPr>
                <w:lang w:val="en-US" w:eastAsia="nl-NL"/>
              </w:rPr>
              <w:t>PWM Z</w:t>
            </w:r>
          </w:p>
        </w:tc>
        <w:tc>
          <w:tcPr>
            <w:tcW w:w="2254" w:type="dxa"/>
          </w:tcPr>
          <w:p w14:paraId="233F5056"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PWM Timer</w:t>
            </w:r>
          </w:p>
        </w:tc>
        <w:tc>
          <w:tcPr>
            <w:tcW w:w="2254" w:type="dxa"/>
          </w:tcPr>
          <w:p w14:paraId="4EF9B88D" w14:textId="77777777" w:rsidR="00FD03CC" w:rsidRPr="00CA36EE"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sidRPr="00CA36EE">
              <w:rPr>
                <w:lang w:val="en-US" w:eastAsia="nl-NL"/>
              </w:rPr>
              <w:t>PC7</w:t>
            </w:r>
          </w:p>
        </w:tc>
        <w:tc>
          <w:tcPr>
            <w:tcW w:w="2254" w:type="dxa"/>
          </w:tcPr>
          <w:p w14:paraId="5D29D3BC"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7B706632"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5E7CD75" w14:textId="77777777" w:rsidR="00FD03CC" w:rsidRDefault="00FD03CC" w:rsidP="009F5FD6">
            <w:pPr>
              <w:rPr>
                <w:lang w:val="en-US" w:eastAsia="nl-NL"/>
              </w:rPr>
            </w:pPr>
            <w:r>
              <w:rPr>
                <w:lang w:val="en-US" w:eastAsia="nl-NL"/>
              </w:rPr>
              <w:lastRenderedPageBreak/>
              <w:t>Direction X</w:t>
            </w:r>
          </w:p>
        </w:tc>
        <w:tc>
          <w:tcPr>
            <w:tcW w:w="2254" w:type="dxa"/>
          </w:tcPr>
          <w:p w14:paraId="28C1ACBD"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sidRPr="00B27E9B">
              <w:rPr>
                <w:lang w:val="en-US" w:eastAsia="nl-NL"/>
              </w:rPr>
              <w:t>GPIO</w:t>
            </w:r>
          </w:p>
        </w:tc>
        <w:tc>
          <w:tcPr>
            <w:tcW w:w="2254" w:type="dxa"/>
          </w:tcPr>
          <w:p w14:paraId="290CA115"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PG9</w:t>
            </w:r>
          </w:p>
        </w:tc>
        <w:tc>
          <w:tcPr>
            <w:tcW w:w="2254" w:type="dxa"/>
          </w:tcPr>
          <w:p w14:paraId="648C74F9"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5C35F0B8"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220D8207" w14:textId="77777777" w:rsidR="00FD03CC" w:rsidRDefault="00FD03CC" w:rsidP="009F5FD6">
            <w:pPr>
              <w:rPr>
                <w:lang w:val="en-US" w:eastAsia="nl-NL"/>
              </w:rPr>
            </w:pPr>
            <w:r>
              <w:rPr>
                <w:lang w:val="en-US" w:eastAsia="nl-NL"/>
              </w:rPr>
              <w:t>Direction Z</w:t>
            </w:r>
          </w:p>
        </w:tc>
        <w:tc>
          <w:tcPr>
            <w:tcW w:w="2254" w:type="dxa"/>
          </w:tcPr>
          <w:p w14:paraId="7B4215BD"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sidRPr="00B27E9B">
              <w:rPr>
                <w:lang w:val="en-US" w:eastAsia="nl-NL"/>
              </w:rPr>
              <w:t>GPIO</w:t>
            </w:r>
          </w:p>
        </w:tc>
        <w:tc>
          <w:tcPr>
            <w:tcW w:w="2254" w:type="dxa"/>
          </w:tcPr>
          <w:p w14:paraId="3148F3A4"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PD5</w:t>
            </w:r>
          </w:p>
        </w:tc>
        <w:tc>
          <w:tcPr>
            <w:tcW w:w="2254" w:type="dxa"/>
          </w:tcPr>
          <w:p w14:paraId="56B79758"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5A7E5AC4"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C60B650" w14:textId="77777777" w:rsidR="00FD03CC" w:rsidRDefault="00FD03CC" w:rsidP="009F5FD6">
            <w:pPr>
              <w:rPr>
                <w:lang w:val="en-US" w:eastAsia="nl-NL"/>
              </w:rPr>
            </w:pPr>
            <w:r>
              <w:rPr>
                <w:lang w:val="en-US" w:eastAsia="nl-NL"/>
              </w:rPr>
              <w:t>Ready X</w:t>
            </w:r>
          </w:p>
        </w:tc>
        <w:tc>
          <w:tcPr>
            <w:tcW w:w="2254" w:type="dxa"/>
          </w:tcPr>
          <w:p w14:paraId="453ECB04"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sidRPr="00B27E9B">
              <w:rPr>
                <w:lang w:val="en-US" w:eastAsia="nl-NL"/>
              </w:rPr>
              <w:t>GPIO</w:t>
            </w:r>
          </w:p>
        </w:tc>
        <w:tc>
          <w:tcPr>
            <w:tcW w:w="2254" w:type="dxa"/>
          </w:tcPr>
          <w:p w14:paraId="14FF3BE3"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PD7</w:t>
            </w:r>
          </w:p>
        </w:tc>
        <w:tc>
          <w:tcPr>
            <w:tcW w:w="2254" w:type="dxa"/>
          </w:tcPr>
          <w:p w14:paraId="1EA9285E"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03BAE8B8"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3C6CE905" w14:textId="77777777" w:rsidR="00FD03CC" w:rsidRDefault="00FD03CC" w:rsidP="009F5FD6">
            <w:pPr>
              <w:rPr>
                <w:lang w:val="en-US" w:eastAsia="nl-NL"/>
              </w:rPr>
            </w:pPr>
            <w:r>
              <w:rPr>
                <w:lang w:val="en-US" w:eastAsia="nl-NL"/>
              </w:rPr>
              <w:t>Ready Z</w:t>
            </w:r>
          </w:p>
        </w:tc>
        <w:tc>
          <w:tcPr>
            <w:tcW w:w="2254" w:type="dxa"/>
          </w:tcPr>
          <w:p w14:paraId="39343A29"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sidRPr="00B27E9B">
              <w:rPr>
                <w:lang w:val="en-US" w:eastAsia="nl-NL"/>
              </w:rPr>
              <w:t>GPIO</w:t>
            </w:r>
          </w:p>
        </w:tc>
        <w:tc>
          <w:tcPr>
            <w:tcW w:w="2254" w:type="dxa"/>
          </w:tcPr>
          <w:p w14:paraId="23A80C77"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PD4</w:t>
            </w:r>
          </w:p>
        </w:tc>
        <w:tc>
          <w:tcPr>
            <w:tcW w:w="2254" w:type="dxa"/>
          </w:tcPr>
          <w:p w14:paraId="00F2F558"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24CA7E47"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47E93B7" w14:textId="77777777" w:rsidR="00FD03CC" w:rsidRDefault="00FD03CC" w:rsidP="009F5FD6">
            <w:pPr>
              <w:rPr>
                <w:lang w:val="en-US" w:eastAsia="nl-NL"/>
              </w:rPr>
            </w:pPr>
            <w:r>
              <w:rPr>
                <w:lang w:val="en-US" w:eastAsia="nl-NL"/>
              </w:rPr>
              <w:t>DigOut X</w:t>
            </w:r>
          </w:p>
        </w:tc>
        <w:tc>
          <w:tcPr>
            <w:tcW w:w="2254" w:type="dxa"/>
          </w:tcPr>
          <w:p w14:paraId="76F5B3A5"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sidRPr="00B27E9B">
              <w:rPr>
                <w:lang w:val="en-US" w:eastAsia="nl-NL"/>
              </w:rPr>
              <w:t>GPIO</w:t>
            </w:r>
          </w:p>
        </w:tc>
        <w:tc>
          <w:tcPr>
            <w:tcW w:w="2254" w:type="dxa"/>
          </w:tcPr>
          <w:p w14:paraId="4AF9AB87"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PD6</w:t>
            </w:r>
          </w:p>
        </w:tc>
        <w:tc>
          <w:tcPr>
            <w:tcW w:w="2254" w:type="dxa"/>
          </w:tcPr>
          <w:p w14:paraId="67362F89"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73FC305B"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075B25AA" w14:textId="77777777" w:rsidR="00FD03CC" w:rsidRDefault="00FD03CC" w:rsidP="009F5FD6">
            <w:pPr>
              <w:rPr>
                <w:lang w:val="en-US" w:eastAsia="nl-NL"/>
              </w:rPr>
            </w:pPr>
            <w:r>
              <w:rPr>
                <w:lang w:val="en-US" w:eastAsia="nl-NL"/>
              </w:rPr>
              <w:t>DigOut Z</w:t>
            </w:r>
          </w:p>
        </w:tc>
        <w:tc>
          <w:tcPr>
            <w:tcW w:w="2254" w:type="dxa"/>
          </w:tcPr>
          <w:p w14:paraId="4EC0A341"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sidRPr="00B27E9B">
              <w:rPr>
                <w:lang w:val="en-US" w:eastAsia="nl-NL"/>
              </w:rPr>
              <w:t>GPIO</w:t>
            </w:r>
          </w:p>
        </w:tc>
        <w:tc>
          <w:tcPr>
            <w:tcW w:w="2254" w:type="dxa"/>
          </w:tcPr>
          <w:p w14:paraId="4F43CCCE"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PD3</w:t>
            </w:r>
          </w:p>
        </w:tc>
        <w:tc>
          <w:tcPr>
            <w:tcW w:w="2254" w:type="dxa"/>
          </w:tcPr>
          <w:p w14:paraId="7714CCA8"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2BCFF3EE"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CD7FF7B" w14:textId="77777777" w:rsidR="00FD03CC" w:rsidRDefault="00FD03CC" w:rsidP="009F5FD6">
            <w:pPr>
              <w:rPr>
                <w:lang w:val="en-US" w:eastAsia="nl-NL"/>
              </w:rPr>
            </w:pPr>
            <w:r>
              <w:rPr>
                <w:lang w:val="en-US" w:eastAsia="nl-NL"/>
              </w:rPr>
              <w:t>PWM Servo Slider</w:t>
            </w:r>
          </w:p>
        </w:tc>
        <w:tc>
          <w:tcPr>
            <w:tcW w:w="2254" w:type="dxa"/>
          </w:tcPr>
          <w:p w14:paraId="7570E53A"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PWM Timer</w:t>
            </w:r>
          </w:p>
        </w:tc>
        <w:tc>
          <w:tcPr>
            <w:tcW w:w="2254" w:type="dxa"/>
          </w:tcPr>
          <w:p w14:paraId="0716D038"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PF9</w:t>
            </w:r>
          </w:p>
        </w:tc>
        <w:tc>
          <w:tcPr>
            <w:tcW w:w="2254" w:type="dxa"/>
          </w:tcPr>
          <w:p w14:paraId="113EA86C"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240C0CFE"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63CDA9E1" w14:textId="77777777" w:rsidR="00FD03CC" w:rsidRDefault="00FD03CC" w:rsidP="009F5FD6">
            <w:pPr>
              <w:rPr>
                <w:lang w:val="en-US" w:eastAsia="nl-NL"/>
              </w:rPr>
            </w:pPr>
            <w:r>
              <w:rPr>
                <w:lang w:val="en-US" w:eastAsia="nl-NL"/>
              </w:rPr>
              <w:t>PWM Servo Rotate</w:t>
            </w:r>
          </w:p>
        </w:tc>
        <w:tc>
          <w:tcPr>
            <w:tcW w:w="2254" w:type="dxa"/>
          </w:tcPr>
          <w:p w14:paraId="63FB1452"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PWM Timer</w:t>
            </w:r>
          </w:p>
        </w:tc>
        <w:tc>
          <w:tcPr>
            <w:tcW w:w="2254" w:type="dxa"/>
          </w:tcPr>
          <w:p w14:paraId="32478A19"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PF8</w:t>
            </w:r>
          </w:p>
        </w:tc>
        <w:tc>
          <w:tcPr>
            <w:tcW w:w="2254" w:type="dxa"/>
          </w:tcPr>
          <w:p w14:paraId="7D89A1AB"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0311EC9D"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D5B2717" w14:textId="77777777" w:rsidR="00FD03CC" w:rsidRDefault="00FD03CC" w:rsidP="009F5FD6">
            <w:pPr>
              <w:rPr>
                <w:lang w:val="en-US" w:eastAsia="nl-NL"/>
              </w:rPr>
            </w:pPr>
            <w:r>
              <w:rPr>
                <w:lang w:val="en-US" w:eastAsia="nl-NL"/>
              </w:rPr>
              <w:t>Solenoid</w:t>
            </w:r>
          </w:p>
        </w:tc>
        <w:tc>
          <w:tcPr>
            <w:tcW w:w="2254" w:type="dxa"/>
          </w:tcPr>
          <w:p w14:paraId="2CF78DC0"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GPIO</w:t>
            </w:r>
          </w:p>
        </w:tc>
        <w:tc>
          <w:tcPr>
            <w:tcW w:w="2254" w:type="dxa"/>
          </w:tcPr>
          <w:p w14:paraId="3005C3E9"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PF15</w:t>
            </w:r>
          </w:p>
        </w:tc>
        <w:tc>
          <w:tcPr>
            <w:tcW w:w="2254" w:type="dxa"/>
          </w:tcPr>
          <w:p w14:paraId="68398E38"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644C1873"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61AEF696" w14:textId="77777777" w:rsidR="00FD03CC" w:rsidRDefault="00FD03CC" w:rsidP="009F5FD6">
            <w:pPr>
              <w:rPr>
                <w:lang w:val="en-US" w:eastAsia="nl-NL"/>
              </w:rPr>
            </w:pPr>
            <w:r>
              <w:rPr>
                <w:lang w:val="en-US" w:eastAsia="nl-NL"/>
              </w:rPr>
              <w:t>Vacuum pump</w:t>
            </w:r>
          </w:p>
        </w:tc>
        <w:tc>
          <w:tcPr>
            <w:tcW w:w="2254" w:type="dxa"/>
          </w:tcPr>
          <w:p w14:paraId="1036B123"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GPIO</w:t>
            </w:r>
          </w:p>
        </w:tc>
        <w:tc>
          <w:tcPr>
            <w:tcW w:w="2254" w:type="dxa"/>
          </w:tcPr>
          <w:p w14:paraId="1D3651A0"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PF14</w:t>
            </w:r>
          </w:p>
        </w:tc>
        <w:tc>
          <w:tcPr>
            <w:tcW w:w="2254" w:type="dxa"/>
          </w:tcPr>
          <w:p w14:paraId="47E62CA9"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0F73A683"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52D170" w14:textId="77777777" w:rsidR="00FD03CC" w:rsidRDefault="00FD03CC" w:rsidP="009F5FD6">
            <w:pPr>
              <w:rPr>
                <w:lang w:val="en-US" w:eastAsia="nl-NL"/>
              </w:rPr>
            </w:pPr>
            <w:r>
              <w:rPr>
                <w:lang w:val="en-US" w:eastAsia="nl-NL"/>
              </w:rPr>
              <w:t>Vacuum sensor</w:t>
            </w:r>
          </w:p>
        </w:tc>
        <w:tc>
          <w:tcPr>
            <w:tcW w:w="2254" w:type="dxa"/>
          </w:tcPr>
          <w:p w14:paraId="4239917A"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ADC</w:t>
            </w:r>
          </w:p>
        </w:tc>
        <w:tc>
          <w:tcPr>
            <w:tcW w:w="2254" w:type="dxa"/>
          </w:tcPr>
          <w:p w14:paraId="358EBC5A"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PF11</w:t>
            </w:r>
          </w:p>
        </w:tc>
        <w:tc>
          <w:tcPr>
            <w:tcW w:w="2254" w:type="dxa"/>
          </w:tcPr>
          <w:p w14:paraId="3FDCAA07"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5DB64712"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62C7AC81" w14:textId="77777777" w:rsidR="00FD03CC" w:rsidRDefault="00FD03CC" w:rsidP="009F5FD6">
            <w:pPr>
              <w:rPr>
                <w:lang w:val="en-US" w:eastAsia="nl-NL"/>
              </w:rPr>
            </w:pPr>
            <w:r>
              <w:rPr>
                <w:lang w:val="en-US" w:eastAsia="nl-NL"/>
              </w:rPr>
              <w:t>Read EMO</w:t>
            </w:r>
          </w:p>
        </w:tc>
        <w:tc>
          <w:tcPr>
            <w:tcW w:w="2254" w:type="dxa"/>
          </w:tcPr>
          <w:p w14:paraId="2131C48E"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GPIO</w:t>
            </w:r>
          </w:p>
        </w:tc>
        <w:tc>
          <w:tcPr>
            <w:tcW w:w="2254" w:type="dxa"/>
          </w:tcPr>
          <w:p w14:paraId="0D4E4073"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PA10</w:t>
            </w:r>
          </w:p>
        </w:tc>
        <w:tc>
          <w:tcPr>
            <w:tcW w:w="2254" w:type="dxa"/>
          </w:tcPr>
          <w:p w14:paraId="0E0B2C7C"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3014AFE1"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4D155F5" w14:textId="77777777" w:rsidR="00FD03CC" w:rsidRDefault="00FD03CC" w:rsidP="009F5FD6">
            <w:pPr>
              <w:rPr>
                <w:lang w:val="en-US" w:eastAsia="nl-NL"/>
              </w:rPr>
            </w:pPr>
            <w:r>
              <w:rPr>
                <w:lang w:val="en-US" w:eastAsia="nl-NL"/>
              </w:rPr>
              <w:t>Enable PWR</w:t>
            </w:r>
          </w:p>
        </w:tc>
        <w:tc>
          <w:tcPr>
            <w:tcW w:w="2254" w:type="dxa"/>
          </w:tcPr>
          <w:p w14:paraId="5DDB585E"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GPIO</w:t>
            </w:r>
          </w:p>
        </w:tc>
        <w:tc>
          <w:tcPr>
            <w:tcW w:w="2254" w:type="dxa"/>
          </w:tcPr>
          <w:p w14:paraId="42D9E91D"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PE6</w:t>
            </w:r>
          </w:p>
        </w:tc>
        <w:tc>
          <w:tcPr>
            <w:tcW w:w="2254" w:type="dxa"/>
          </w:tcPr>
          <w:p w14:paraId="3CD0C4A5"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7DD549F3"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24AC1E96" w14:textId="77777777" w:rsidR="00FD03CC" w:rsidRPr="00CA36EE" w:rsidRDefault="00FD03CC" w:rsidP="009F5FD6">
            <w:pPr>
              <w:rPr>
                <w:b w:val="0"/>
                <w:bCs w:val="0"/>
                <w:lang w:val="en-US" w:eastAsia="nl-NL"/>
              </w:rPr>
            </w:pPr>
            <w:r>
              <w:rPr>
                <w:lang w:val="en-US" w:eastAsia="nl-NL"/>
              </w:rPr>
              <w:t>ProxInt 1</w:t>
            </w:r>
          </w:p>
        </w:tc>
        <w:tc>
          <w:tcPr>
            <w:tcW w:w="2254" w:type="dxa"/>
          </w:tcPr>
          <w:p w14:paraId="7A1E1DC8"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GPIO interrupt</w:t>
            </w:r>
          </w:p>
        </w:tc>
        <w:tc>
          <w:tcPr>
            <w:tcW w:w="2254" w:type="dxa"/>
          </w:tcPr>
          <w:p w14:paraId="706971D2"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PE9</w:t>
            </w:r>
          </w:p>
        </w:tc>
        <w:tc>
          <w:tcPr>
            <w:tcW w:w="2254" w:type="dxa"/>
          </w:tcPr>
          <w:p w14:paraId="18408259"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3E5197DC"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A82E343" w14:textId="77777777" w:rsidR="00FD03CC" w:rsidRPr="00713144" w:rsidRDefault="00FD03CC" w:rsidP="009F5FD6">
            <w:pPr>
              <w:rPr>
                <w:b w:val="0"/>
                <w:bCs w:val="0"/>
                <w:lang w:val="en-US" w:eastAsia="nl-NL"/>
              </w:rPr>
            </w:pPr>
            <w:r>
              <w:rPr>
                <w:lang w:val="en-US" w:eastAsia="nl-NL"/>
              </w:rPr>
              <w:t>I2C</w:t>
            </w:r>
          </w:p>
        </w:tc>
        <w:tc>
          <w:tcPr>
            <w:tcW w:w="2254" w:type="dxa"/>
          </w:tcPr>
          <w:p w14:paraId="0A558870"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I2C-SLC</w:t>
            </w:r>
          </w:p>
        </w:tc>
        <w:tc>
          <w:tcPr>
            <w:tcW w:w="2254" w:type="dxa"/>
          </w:tcPr>
          <w:p w14:paraId="0E5FF759"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PB6</w:t>
            </w:r>
          </w:p>
        </w:tc>
        <w:tc>
          <w:tcPr>
            <w:tcW w:w="2254" w:type="dxa"/>
          </w:tcPr>
          <w:p w14:paraId="12A0CFD3"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7DE3C72A"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5B3BB454" w14:textId="77777777" w:rsidR="00FD03CC" w:rsidRDefault="00FD03CC" w:rsidP="009F5FD6">
            <w:pPr>
              <w:rPr>
                <w:lang w:val="en-US" w:eastAsia="nl-NL"/>
              </w:rPr>
            </w:pPr>
          </w:p>
        </w:tc>
        <w:tc>
          <w:tcPr>
            <w:tcW w:w="2254" w:type="dxa"/>
          </w:tcPr>
          <w:p w14:paraId="1C81D974"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I2C-SDA</w:t>
            </w:r>
          </w:p>
        </w:tc>
        <w:tc>
          <w:tcPr>
            <w:tcW w:w="2254" w:type="dxa"/>
          </w:tcPr>
          <w:p w14:paraId="3C7FEFF0"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PB7</w:t>
            </w:r>
          </w:p>
        </w:tc>
        <w:tc>
          <w:tcPr>
            <w:tcW w:w="2254" w:type="dxa"/>
          </w:tcPr>
          <w:p w14:paraId="132497E4"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3B7A742F"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65C7F16" w14:textId="77777777" w:rsidR="00FD03CC" w:rsidRDefault="00FD03CC" w:rsidP="009F5FD6">
            <w:pPr>
              <w:rPr>
                <w:lang w:val="en-US" w:eastAsia="nl-NL"/>
              </w:rPr>
            </w:pPr>
            <w:r>
              <w:rPr>
                <w:lang w:val="en-US" w:eastAsia="nl-NL"/>
              </w:rPr>
              <w:t>Coin detect Interrupt</w:t>
            </w:r>
          </w:p>
        </w:tc>
        <w:tc>
          <w:tcPr>
            <w:tcW w:w="2254" w:type="dxa"/>
          </w:tcPr>
          <w:p w14:paraId="458426F7"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GPIO interrupt</w:t>
            </w:r>
          </w:p>
        </w:tc>
        <w:tc>
          <w:tcPr>
            <w:tcW w:w="2254" w:type="dxa"/>
          </w:tcPr>
          <w:p w14:paraId="79D79F81"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PA3</w:t>
            </w:r>
          </w:p>
        </w:tc>
        <w:tc>
          <w:tcPr>
            <w:tcW w:w="2254" w:type="dxa"/>
          </w:tcPr>
          <w:p w14:paraId="600F0688"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251DD0AC"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63C814AD" w14:textId="77777777" w:rsidR="00FD03CC" w:rsidRDefault="00FD03CC" w:rsidP="009F5FD6">
            <w:pPr>
              <w:rPr>
                <w:lang w:val="en-US" w:eastAsia="nl-NL"/>
              </w:rPr>
            </w:pPr>
            <w:r>
              <w:rPr>
                <w:lang w:val="en-US" w:eastAsia="nl-NL"/>
              </w:rPr>
              <w:t>Rotary switch</w:t>
            </w:r>
          </w:p>
        </w:tc>
        <w:tc>
          <w:tcPr>
            <w:tcW w:w="2254" w:type="dxa"/>
          </w:tcPr>
          <w:p w14:paraId="0DCE1661"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C1 - GPIO</w:t>
            </w:r>
          </w:p>
        </w:tc>
        <w:tc>
          <w:tcPr>
            <w:tcW w:w="2254" w:type="dxa"/>
          </w:tcPr>
          <w:p w14:paraId="363D3F6F"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PC6</w:t>
            </w:r>
          </w:p>
        </w:tc>
        <w:tc>
          <w:tcPr>
            <w:tcW w:w="2254" w:type="dxa"/>
          </w:tcPr>
          <w:p w14:paraId="66B76801"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55700592"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3DB15F4" w14:textId="77777777" w:rsidR="00FD03CC" w:rsidRDefault="00FD03CC" w:rsidP="009F5FD6">
            <w:pPr>
              <w:rPr>
                <w:lang w:val="en-US" w:eastAsia="nl-NL"/>
              </w:rPr>
            </w:pPr>
          </w:p>
        </w:tc>
        <w:tc>
          <w:tcPr>
            <w:tcW w:w="2254" w:type="dxa"/>
          </w:tcPr>
          <w:p w14:paraId="06E5DF5A"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C2 – GPIO</w:t>
            </w:r>
          </w:p>
        </w:tc>
        <w:tc>
          <w:tcPr>
            <w:tcW w:w="2254" w:type="dxa"/>
          </w:tcPr>
          <w:p w14:paraId="3BB62B87"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PG8</w:t>
            </w:r>
          </w:p>
        </w:tc>
        <w:tc>
          <w:tcPr>
            <w:tcW w:w="2254" w:type="dxa"/>
          </w:tcPr>
          <w:p w14:paraId="56B0BDD9"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336E0DDC"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4592A6C7" w14:textId="77777777" w:rsidR="00FD03CC" w:rsidRDefault="00FD03CC" w:rsidP="009F5FD6">
            <w:pPr>
              <w:rPr>
                <w:lang w:val="en-US" w:eastAsia="nl-NL"/>
              </w:rPr>
            </w:pPr>
          </w:p>
        </w:tc>
        <w:tc>
          <w:tcPr>
            <w:tcW w:w="2254" w:type="dxa"/>
          </w:tcPr>
          <w:p w14:paraId="2614F9FC"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C4 – GPIO</w:t>
            </w:r>
          </w:p>
        </w:tc>
        <w:tc>
          <w:tcPr>
            <w:tcW w:w="2254" w:type="dxa"/>
          </w:tcPr>
          <w:p w14:paraId="0DC6FC49"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PD15</w:t>
            </w:r>
          </w:p>
        </w:tc>
        <w:tc>
          <w:tcPr>
            <w:tcW w:w="2254" w:type="dxa"/>
          </w:tcPr>
          <w:p w14:paraId="25C937CA"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7760F835"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01683B8" w14:textId="77777777" w:rsidR="00FD03CC" w:rsidRDefault="00FD03CC" w:rsidP="009F5FD6">
            <w:pPr>
              <w:rPr>
                <w:lang w:val="en-US" w:eastAsia="nl-NL"/>
              </w:rPr>
            </w:pPr>
          </w:p>
        </w:tc>
        <w:tc>
          <w:tcPr>
            <w:tcW w:w="2254" w:type="dxa"/>
          </w:tcPr>
          <w:p w14:paraId="1AC7F8AC"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C8 - GPIO</w:t>
            </w:r>
          </w:p>
        </w:tc>
        <w:tc>
          <w:tcPr>
            <w:tcW w:w="2254" w:type="dxa"/>
          </w:tcPr>
          <w:p w14:paraId="049B9543"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PD14</w:t>
            </w:r>
          </w:p>
        </w:tc>
        <w:tc>
          <w:tcPr>
            <w:tcW w:w="2254" w:type="dxa"/>
          </w:tcPr>
          <w:p w14:paraId="5FB9D659"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046FC948"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5E1F0E53" w14:textId="77777777" w:rsidR="00FD03CC" w:rsidRDefault="00FD03CC" w:rsidP="009F5FD6">
            <w:pPr>
              <w:rPr>
                <w:lang w:val="en-US" w:eastAsia="nl-NL"/>
              </w:rPr>
            </w:pPr>
            <w:r>
              <w:rPr>
                <w:lang w:val="en-US" w:eastAsia="nl-NL"/>
              </w:rPr>
              <w:t>End stops</w:t>
            </w:r>
          </w:p>
        </w:tc>
        <w:tc>
          <w:tcPr>
            <w:tcW w:w="2254" w:type="dxa"/>
          </w:tcPr>
          <w:p w14:paraId="687576C4"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X - GPIO</w:t>
            </w:r>
          </w:p>
        </w:tc>
        <w:tc>
          <w:tcPr>
            <w:tcW w:w="2254" w:type="dxa"/>
          </w:tcPr>
          <w:p w14:paraId="7D5A3DA0"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PC11</w:t>
            </w:r>
          </w:p>
        </w:tc>
        <w:tc>
          <w:tcPr>
            <w:tcW w:w="2254" w:type="dxa"/>
          </w:tcPr>
          <w:p w14:paraId="09FB3012"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00DF989E"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F897F1C" w14:textId="77777777" w:rsidR="00FD03CC" w:rsidRDefault="00FD03CC" w:rsidP="009F5FD6">
            <w:pPr>
              <w:rPr>
                <w:lang w:val="en-US" w:eastAsia="nl-NL"/>
              </w:rPr>
            </w:pPr>
          </w:p>
        </w:tc>
        <w:tc>
          <w:tcPr>
            <w:tcW w:w="2254" w:type="dxa"/>
          </w:tcPr>
          <w:p w14:paraId="68DE3899"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Z - GPIO</w:t>
            </w:r>
          </w:p>
        </w:tc>
        <w:tc>
          <w:tcPr>
            <w:tcW w:w="2254" w:type="dxa"/>
          </w:tcPr>
          <w:p w14:paraId="302E4736"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PD1</w:t>
            </w:r>
          </w:p>
        </w:tc>
        <w:tc>
          <w:tcPr>
            <w:tcW w:w="2254" w:type="dxa"/>
          </w:tcPr>
          <w:p w14:paraId="7A6E9F3B"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5C27419C"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1CEE9462" w14:textId="77777777" w:rsidR="00FD03CC" w:rsidRDefault="00FD03CC" w:rsidP="009F5FD6">
            <w:pPr>
              <w:rPr>
                <w:lang w:val="en-US" w:eastAsia="nl-NL"/>
              </w:rPr>
            </w:pPr>
            <w:r>
              <w:rPr>
                <w:lang w:val="en-US" w:eastAsia="nl-NL"/>
              </w:rPr>
              <w:t>Homing</w:t>
            </w:r>
          </w:p>
        </w:tc>
        <w:tc>
          <w:tcPr>
            <w:tcW w:w="2254" w:type="dxa"/>
          </w:tcPr>
          <w:p w14:paraId="07BF22D0"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X - GPIO</w:t>
            </w:r>
          </w:p>
        </w:tc>
        <w:tc>
          <w:tcPr>
            <w:tcW w:w="2254" w:type="dxa"/>
          </w:tcPr>
          <w:p w14:paraId="4AA72ECF"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PC12</w:t>
            </w:r>
          </w:p>
        </w:tc>
        <w:tc>
          <w:tcPr>
            <w:tcW w:w="2254" w:type="dxa"/>
          </w:tcPr>
          <w:p w14:paraId="0ABBA7F6"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49331BC5"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90CF52E" w14:textId="77777777" w:rsidR="00FD03CC" w:rsidRDefault="00FD03CC" w:rsidP="009F5FD6">
            <w:pPr>
              <w:rPr>
                <w:lang w:val="en-US" w:eastAsia="nl-NL"/>
              </w:rPr>
            </w:pPr>
          </w:p>
        </w:tc>
        <w:tc>
          <w:tcPr>
            <w:tcW w:w="2254" w:type="dxa"/>
          </w:tcPr>
          <w:p w14:paraId="3126DB0D"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Z - GPIO</w:t>
            </w:r>
          </w:p>
        </w:tc>
        <w:tc>
          <w:tcPr>
            <w:tcW w:w="2254" w:type="dxa"/>
          </w:tcPr>
          <w:p w14:paraId="3AAE466F"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PD2</w:t>
            </w:r>
          </w:p>
        </w:tc>
        <w:tc>
          <w:tcPr>
            <w:tcW w:w="2254" w:type="dxa"/>
          </w:tcPr>
          <w:p w14:paraId="4AD0D974"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213AA3E8"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48BD2C3B" w14:textId="77777777" w:rsidR="00FD03CC" w:rsidRDefault="00FD03CC" w:rsidP="009F5FD6">
            <w:pPr>
              <w:rPr>
                <w:lang w:val="en-US" w:eastAsia="nl-NL"/>
              </w:rPr>
            </w:pPr>
            <w:r>
              <w:rPr>
                <w:lang w:val="en-US" w:eastAsia="nl-NL"/>
              </w:rPr>
              <w:t>RPI UART</w:t>
            </w:r>
          </w:p>
        </w:tc>
        <w:tc>
          <w:tcPr>
            <w:tcW w:w="2254" w:type="dxa"/>
          </w:tcPr>
          <w:p w14:paraId="1C56C135"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Tx</w:t>
            </w:r>
          </w:p>
        </w:tc>
        <w:tc>
          <w:tcPr>
            <w:tcW w:w="2254" w:type="dxa"/>
          </w:tcPr>
          <w:p w14:paraId="473EC5B3"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PD9</w:t>
            </w:r>
          </w:p>
        </w:tc>
        <w:tc>
          <w:tcPr>
            <w:tcW w:w="2254" w:type="dxa"/>
          </w:tcPr>
          <w:p w14:paraId="4E334DC0"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6A9D93AB"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1AEB6FF" w14:textId="77777777" w:rsidR="00FD03CC" w:rsidRDefault="00FD03CC" w:rsidP="009F5FD6">
            <w:pPr>
              <w:rPr>
                <w:lang w:val="en-US" w:eastAsia="nl-NL"/>
              </w:rPr>
            </w:pPr>
          </w:p>
        </w:tc>
        <w:tc>
          <w:tcPr>
            <w:tcW w:w="2254" w:type="dxa"/>
          </w:tcPr>
          <w:p w14:paraId="06AF4BED"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Rx</w:t>
            </w:r>
          </w:p>
        </w:tc>
        <w:tc>
          <w:tcPr>
            <w:tcW w:w="2254" w:type="dxa"/>
          </w:tcPr>
          <w:p w14:paraId="0E007D2C"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PD8</w:t>
            </w:r>
          </w:p>
        </w:tc>
        <w:tc>
          <w:tcPr>
            <w:tcW w:w="2254" w:type="dxa"/>
          </w:tcPr>
          <w:p w14:paraId="43CEABB2"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4674B5C6"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3A36F651" w14:textId="77777777" w:rsidR="00FD03CC" w:rsidRDefault="00FD03CC" w:rsidP="009F5FD6">
            <w:pPr>
              <w:rPr>
                <w:lang w:val="en-US" w:eastAsia="nl-NL"/>
              </w:rPr>
            </w:pPr>
            <w:r>
              <w:rPr>
                <w:lang w:val="en-US" w:eastAsia="nl-NL"/>
              </w:rPr>
              <w:t>Ethernet</w:t>
            </w:r>
          </w:p>
        </w:tc>
        <w:tc>
          <w:tcPr>
            <w:tcW w:w="2254" w:type="dxa"/>
          </w:tcPr>
          <w:p w14:paraId="69944A2E"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ETH_REF_CLK</w:t>
            </w:r>
          </w:p>
        </w:tc>
        <w:tc>
          <w:tcPr>
            <w:tcW w:w="2254" w:type="dxa"/>
          </w:tcPr>
          <w:p w14:paraId="78EEAEDC"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PA1</w:t>
            </w:r>
          </w:p>
        </w:tc>
        <w:tc>
          <w:tcPr>
            <w:tcW w:w="2254" w:type="dxa"/>
          </w:tcPr>
          <w:p w14:paraId="77B71A31"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1447FAB7"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66E3D08" w14:textId="77777777" w:rsidR="00FD03CC" w:rsidRDefault="00FD03CC" w:rsidP="009F5FD6">
            <w:pPr>
              <w:rPr>
                <w:lang w:val="en-US" w:eastAsia="nl-NL"/>
              </w:rPr>
            </w:pPr>
          </w:p>
        </w:tc>
        <w:tc>
          <w:tcPr>
            <w:tcW w:w="2254" w:type="dxa"/>
          </w:tcPr>
          <w:p w14:paraId="4E28160D"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ETH_MDIO</w:t>
            </w:r>
          </w:p>
        </w:tc>
        <w:tc>
          <w:tcPr>
            <w:tcW w:w="2254" w:type="dxa"/>
          </w:tcPr>
          <w:p w14:paraId="72E2C8C3"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PA2</w:t>
            </w:r>
          </w:p>
        </w:tc>
        <w:tc>
          <w:tcPr>
            <w:tcW w:w="2254" w:type="dxa"/>
          </w:tcPr>
          <w:p w14:paraId="013CCB18"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5CA3B8F7"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2869EB4A" w14:textId="77777777" w:rsidR="00FD03CC" w:rsidRDefault="00FD03CC" w:rsidP="009F5FD6">
            <w:pPr>
              <w:rPr>
                <w:lang w:val="en-US" w:eastAsia="nl-NL"/>
              </w:rPr>
            </w:pPr>
          </w:p>
        </w:tc>
        <w:tc>
          <w:tcPr>
            <w:tcW w:w="2254" w:type="dxa"/>
          </w:tcPr>
          <w:p w14:paraId="02744CB1"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ETH_CRS_DV</w:t>
            </w:r>
          </w:p>
        </w:tc>
        <w:tc>
          <w:tcPr>
            <w:tcW w:w="2254" w:type="dxa"/>
          </w:tcPr>
          <w:p w14:paraId="42AED31E"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PA7</w:t>
            </w:r>
          </w:p>
        </w:tc>
        <w:tc>
          <w:tcPr>
            <w:tcW w:w="2254" w:type="dxa"/>
          </w:tcPr>
          <w:p w14:paraId="47E5F98F"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0E82BFCA"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FFBC9A7" w14:textId="77777777" w:rsidR="00FD03CC" w:rsidRDefault="00FD03CC" w:rsidP="009F5FD6">
            <w:pPr>
              <w:rPr>
                <w:lang w:val="en-US" w:eastAsia="nl-NL"/>
              </w:rPr>
            </w:pPr>
          </w:p>
        </w:tc>
        <w:tc>
          <w:tcPr>
            <w:tcW w:w="2254" w:type="dxa"/>
          </w:tcPr>
          <w:p w14:paraId="4973D10D"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ETH_TXD1</w:t>
            </w:r>
          </w:p>
        </w:tc>
        <w:tc>
          <w:tcPr>
            <w:tcW w:w="2254" w:type="dxa"/>
          </w:tcPr>
          <w:p w14:paraId="7B27C133"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PB13</w:t>
            </w:r>
          </w:p>
        </w:tc>
        <w:tc>
          <w:tcPr>
            <w:tcW w:w="2254" w:type="dxa"/>
          </w:tcPr>
          <w:p w14:paraId="3F2BCDCB"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76B4BC5F"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49045018" w14:textId="77777777" w:rsidR="00FD03CC" w:rsidRDefault="00FD03CC" w:rsidP="009F5FD6">
            <w:pPr>
              <w:rPr>
                <w:lang w:val="en-US" w:eastAsia="nl-NL"/>
              </w:rPr>
            </w:pPr>
          </w:p>
        </w:tc>
        <w:tc>
          <w:tcPr>
            <w:tcW w:w="2254" w:type="dxa"/>
          </w:tcPr>
          <w:p w14:paraId="45818CE6"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ETH_MDC</w:t>
            </w:r>
          </w:p>
        </w:tc>
        <w:tc>
          <w:tcPr>
            <w:tcW w:w="2254" w:type="dxa"/>
          </w:tcPr>
          <w:p w14:paraId="160727C7"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PC1</w:t>
            </w:r>
          </w:p>
        </w:tc>
        <w:tc>
          <w:tcPr>
            <w:tcW w:w="2254" w:type="dxa"/>
          </w:tcPr>
          <w:p w14:paraId="2B8DB710"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44BDB8A9"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EAB875E" w14:textId="77777777" w:rsidR="00FD03CC" w:rsidRDefault="00FD03CC" w:rsidP="009F5FD6">
            <w:pPr>
              <w:rPr>
                <w:lang w:val="en-US" w:eastAsia="nl-NL"/>
              </w:rPr>
            </w:pPr>
          </w:p>
        </w:tc>
        <w:tc>
          <w:tcPr>
            <w:tcW w:w="2254" w:type="dxa"/>
          </w:tcPr>
          <w:p w14:paraId="6574E88E"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ETH_RXD0</w:t>
            </w:r>
          </w:p>
        </w:tc>
        <w:tc>
          <w:tcPr>
            <w:tcW w:w="2254" w:type="dxa"/>
          </w:tcPr>
          <w:p w14:paraId="510A6D65"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PC4</w:t>
            </w:r>
          </w:p>
        </w:tc>
        <w:tc>
          <w:tcPr>
            <w:tcW w:w="2254" w:type="dxa"/>
          </w:tcPr>
          <w:p w14:paraId="1813A56B"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6C152324"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3D620D7A" w14:textId="77777777" w:rsidR="00FD03CC" w:rsidRDefault="00FD03CC" w:rsidP="009F5FD6">
            <w:pPr>
              <w:rPr>
                <w:lang w:val="en-US" w:eastAsia="nl-NL"/>
              </w:rPr>
            </w:pPr>
          </w:p>
        </w:tc>
        <w:tc>
          <w:tcPr>
            <w:tcW w:w="2254" w:type="dxa"/>
          </w:tcPr>
          <w:p w14:paraId="75ABD23D"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ETH_RXD1</w:t>
            </w:r>
          </w:p>
        </w:tc>
        <w:tc>
          <w:tcPr>
            <w:tcW w:w="2254" w:type="dxa"/>
          </w:tcPr>
          <w:p w14:paraId="5BAD74F4"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PC5</w:t>
            </w:r>
          </w:p>
        </w:tc>
        <w:tc>
          <w:tcPr>
            <w:tcW w:w="2254" w:type="dxa"/>
          </w:tcPr>
          <w:p w14:paraId="286CAC27"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r w:rsidR="00FD03CC" w14:paraId="46EFE7EC" w14:textId="77777777" w:rsidTr="009F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1F20728" w14:textId="77777777" w:rsidR="00FD03CC" w:rsidRDefault="00FD03CC" w:rsidP="009F5FD6">
            <w:pPr>
              <w:rPr>
                <w:lang w:val="en-US" w:eastAsia="nl-NL"/>
              </w:rPr>
            </w:pPr>
          </w:p>
        </w:tc>
        <w:tc>
          <w:tcPr>
            <w:tcW w:w="2254" w:type="dxa"/>
          </w:tcPr>
          <w:p w14:paraId="3D092C60"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ETH_TX_EN</w:t>
            </w:r>
          </w:p>
        </w:tc>
        <w:tc>
          <w:tcPr>
            <w:tcW w:w="2254" w:type="dxa"/>
          </w:tcPr>
          <w:p w14:paraId="23F8241D"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PG11</w:t>
            </w:r>
          </w:p>
        </w:tc>
        <w:tc>
          <w:tcPr>
            <w:tcW w:w="2254" w:type="dxa"/>
          </w:tcPr>
          <w:p w14:paraId="018E30B9" w14:textId="77777777" w:rsidR="00FD03CC" w:rsidRDefault="00FD03CC" w:rsidP="009F5FD6">
            <w:pPr>
              <w:cnfStyle w:val="000000100000" w:firstRow="0" w:lastRow="0" w:firstColumn="0" w:lastColumn="0" w:oddVBand="0" w:evenVBand="0" w:oddHBand="1" w:evenHBand="0" w:firstRowFirstColumn="0" w:firstRowLastColumn="0" w:lastRowFirstColumn="0" w:lastRowLastColumn="0"/>
              <w:rPr>
                <w:lang w:val="en-US" w:eastAsia="nl-NL"/>
              </w:rPr>
            </w:pPr>
          </w:p>
        </w:tc>
      </w:tr>
      <w:tr w:rsidR="00FD03CC" w14:paraId="01F4EA03" w14:textId="77777777" w:rsidTr="009F5FD6">
        <w:tc>
          <w:tcPr>
            <w:cnfStyle w:val="001000000000" w:firstRow="0" w:lastRow="0" w:firstColumn="1" w:lastColumn="0" w:oddVBand="0" w:evenVBand="0" w:oddHBand="0" w:evenHBand="0" w:firstRowFirstColumn="0" w:firstRowLastColumn="0" w:lastRowFirstColumn="0" w:lastRowLastColumn="0"/>
            <w:tcW w:w="2254" w:type="dxa"/>
          </w:tcPr>
          <w:p w14:paraId="7CA123D8" w14:textId="77777777" w:rsidR="00FD03CC" w:rsidRDefault="00FD03CC" w:rsidP="009F5FD6">
            <w:pPr>
              <w:rPr>
                <w:lang w:val="en-US" w:eastAsia="nl-NL"/>
              </w:rPr>
            </w:pPr>
          </w:p>
        </w:tc>
        <w:tc>
          <w:tcPr>
            <w:tcW w:w="2254" w:type="dxa"/>
          </w:tcPr>
          <w:p w14:paraId="4CE91C57"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ETH_TXD0</w:t>
            </w:r>
          </w:p>
        </w:tc>
        <w:tc>
          <w:tcPr>
            <w:tcW w:w="2254" w:type="dxa"/>
          </w:tcPr>
          <w:p w14:paraId="25F10DA6"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PG13</w:t>
            </w:r>
          </w:p>
        </w:tc>
        <w:tc>
          <w:tcPr>
            <w:tcW w:w="2254" w:type="dxa"/>
          </w:tcPr>
          <w:p w14:paraId="2BA55D31" w14:textId="77777777" w:rsidR="00FD03CC" w:rsidRDefault="00FD03CC" w:rsidP="009F5FD6">
            <w:pPr>
              <w:cnfStyle w:val="000000000000" w:firstRow="0" w:lastRow="0" w:firstColumn="0" w:lastColumn="0" w:oddVBand="0" w:evenVBand="0" w:oddHBand="0" w:evenHBand="0" w:firstRowFirstColumn="0" w:firstRowLastColumn="0" w:lastRowFirstColumn="0" w:lastRowLastColumn="0"/>
              <w:rPr>
                <w:lang w:val="en-US" w:eastAsia="nl-NL"/>
              </w:rPr>
            </w:pPr>
          </w:p>
        </w:tc>
      </w:tr>
    </w:tbl>
    <w:p w14:paraId="794996AE" w14:textId="77777777" w:rsidR="00FD03CC" w:rsidRDefault="00FD03CC" w:rsidP="0059789B"/>
    <w:p w14:paraId="27F0DD5D" w14:textId="64AC601C" w:rsidR="00464D51" w:rsidRDefault="00464D51">
      <w:pPr>
        <w:widowControl/>
        <w:spacing w:line="240" w:lineRule="auto"/>
      </w:pPr>
      <w:r>
        <w:br w:type="page"/>
      </w:r>
    </w:p>
    <w:p w14:paraId="5A938BEB" w14:textId="68E079FB" w:rsidR="00B921D7" w:rsidRDefault="009804C8" w:rsidP="00464D51">
      <w:pPr>
        <w:pStyle w:val="Kop2"/>
      </w:pPr>
      <w:bookmarkStart w:id="182" w:name="_Toc105087799"/>
      <w:bookmarkStart w:id="183" w:name="_Toc105088027"/>
      <w:bookmarkStart w:id="184" w:name="_Toc105088103"/>
      <w:bookmarkStart w:id="185" w:name="_Toc105527992"/>
      <w:r>
        <w:rPr>
          <w:noProof/>
        </w:rPr>
        <w:lastRenderedPageBreak/>
        <mc:AlternateContent>
          <mc:Choice Requires="wps">
            <w:drawing>
              <wp:anchor distT="0" distB="0" distL="114300" distR="114300" simplePos="0" relativeHeight="251660288" behindDoc="0" locked="0" layoutInCell="1" allowOverlap="1" wp14:anchorId="06B47EE9" wp14:editId="4B2AEA95">
                <wp:simplePos x="0" y="0"/>
                <wp:positionH relativeFrom="column">
                  <wp:posOffset>-496570</wp:posOffset>
                </wp:positionH>
                <wp:positionV relativeFrom="paragraph">
                  <wp:posOffset>7920355</wp:posOffset>
                </wp:positionV>
                <wp:extent cx="6724650" cy="635"/>
                <wp:effectExtent l="0" t="0" r="0" b="0"/>
                <wp:wrapSquare wrapText="bothSides"/>
                <wp:docPr id="2" name="Tekstvak 2"/>
                <wp:cNvGraphicFramePr/>
                <a:graphic xmlns:a="http://schemas.openxmlformats.org/drawingml/2006/main">
                  <a:graphicData uri="http://schemas.microsoft.com/office/word/2010/wordprocessingShape">
                    <wps:wsp>
                      <wps:cNvSpPr txBox="1"/>
                      <wps:spPr>
                        <a:xfrm>
                          <a:off x="0" y="0"/>
                          <a:ext cx="6724650" cy="635"/>
                        </a:xfrm>
                        <a:prstGeom prst="rect">
                          <a:avLst/>
                        </a:prstGeom>
                        <a:solidFill>
                          <a:prstClr val="white"/>
                        </a:solidFill>
                        <a:ln>
                          <a:noFill/>
                        </a:ln>
                      </wps:spPr>
                      <wps:txbx>
                        <w:txbxContent>
                          <w:p w14:paraId="573BDCBD" w14:textId="14E6C18A" w:rsidR="009804C8" w:rsidRPr="000611C8" w:rsidRDefault="009804C8" w:rsidP="009804C8">
                            <w:pPr>
                              <w:pStyle w:val="Bijschrift"/>
                              <w:rPr>
                                <w:b/>
                                <w:noProof/>
                                <w:sz w:val="24"/>
                                <w:szCs w:val="20"/>
                                <w:lang w:eastAsia="en-US"/>
                              </w:rPr>
                            </w:pPr>
                            <w:bookmarkStart w:id="186" w:name="_Toc105528023"/>
                            <w:r>
                              <w:t xml:space="preserve">Figuur </w:t>
                            </w:r>
                            <w:r>
                              <w:fldChar w:fldCharType="begin"/>
                            </w:r>
                            <w:r>
                              <w:instrText xml:space="preserve"> SEQ Figuur \* ARABIC </w:instrText>
                            </w:r>
                            <w:r>
                              <w:fldChar w:fldCharType="separate"/>
                            </w:r>
                            <w:r w:rsidR="00B07ADB">
                              <w:rPr>
                                <w:noProof/>
                              </w:rPr>
                              <w:t>21</w:t>
                            </w:r>
                            <w:r>
                              <w:fldChar w:fldCharType="end"/>
                            </w:r>
                            <w:r>
                              <w:t xml:space="preserve"> Hardware lay-out 4-op-1-rij met STM32H7</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B47EE9" id="_x0000_t202" coordsize="21600,21600" o:spt="202" path="m,l,21600r21600,l21600,xe">
                <v:stroke joinstyle="miter"/>
                <v:path gradientshapeok="t" o:connecttype="rect"/>
              </v:shapetype>
              <v:shape id="Tekstvak 2" o:spid="_x0000_s1026" type="#_x0000_t202" style="position:absolute;left:0;text-align:left;margin-left:-39.1pt;margin-top:623.65pt;width:52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" stroked="f">
                <v:textbox style="mso-fit-shape-to-text:t" inset="0,0,0,0">
                  <w:txbxContent>
                    <w:p w14:paraId="573BDCBD" w14:textId="14E6C18A" w:rsidR="009804C8" w:rsidRPr="000611C8" w:rsidRDefault="009804C8" w:rsidP="009804C8">
                      <w:pPr>
                        <w:pStyle w:val="Bijschrift"/>
                        <w:rPr>
                          <w:b/>
                          <w:noProof/>
                          <w:sz w:val="24"/>
                          <w:szCs w:val="20"/>
                          <w:lang w:eastAsia="en-US"/>
                        </w:rPr>
                      </w:pPr>
                      <w:bookmarkStart w:id="187" w:name="_Toc105528023"/>
                      <w:r>
                        <w:t xml:space="preserve">Figuur </w:t>
                      </w:r>
                      <w:r>
                        <w:fldChar w:fldCharType="begin"/>
                      </w:r>
                      <w:r>
                        <w:instrText xml:space="preserve"> SEQ Figuur \* ARABIC </w:instrText>
                      </w:r>
                      <w:r>
                        <w:fldChar w:fldCharType="separate"/>
                      </w:r>
                      <w:r w:rsidR="00B07ADB">
                        <w:rPr>
                          <w:noProof/>
                        </w:rPr>
                        <w:t>21</w:t>
                      </w:r>
                      <w:r>
                        <w:fldChar w:fldCharType="end"/>
                      </w:r>
                      <w:r>
                        <w:t xml:space="preserve"> Hardware lay-out 4-op-1-rij met STM32H7</w:t>
                      </w:r>
                      <w:bookmarkEnd w:id="187"/>
                    </w:p>
                  </w:txbxContent>
                </v:textbox>
                <w10:wrap type="square"/>
              </v:shape>
            </w:pict>
          </mc:Fallback>
        </mc:AlternateContent>
      </w:r>
      <w:r w:rsidR="00B921D7">
        <w:rPr>
          <w:noProof/>
        </w:rPr>
        <w:drawing>
          <wp:anchor distT="0" distB="0" distL="114300" distR="114300" simplePos="0" relativeHeight="251658240" behindDoc="0" locked="0" layoutInCell="1" allowOverlap="1" wp14:anchorId="7ABE1FA9" wp14:editId="166E1B1C">
            <wp:simplePos x="0" y="0"/>
            <wp:positionH relativeFrom="margin">
              <wp:align>center</wp:align>
            </wp:positionH>
            <wp:positionV relativeFrom="paragraph">
              <wp:posOffset>314325</wp:posOffset>
            </wp:positionV>
            <wp:extent cx="6724650" cy="754888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pic:cNvPicPr/>
                  </pic:nvPicPr>
                  <pic:blipFill>
                    <a:blip r:embed="rId32"/>
                    <a:stretch>
                      <a:fillRect/>
                    </a:stretch>
                  </pic:blipFill>
                  <pic:spPr>
                    <a:xfrm>
                      <a:off x="0" y="0"/>
                      <a:ext cx="6724650" cy="7548880"/>
                    </a:xfrm>
                    <a:prstGeom prst="rect">
                      <a:avLst/>
                    </a:prstGeom>
                  </pic:spPr>
                </pic:pic>
              </a:graphicData>
            </a:graphic>
            <wp14:sizeRelH relativeFrom="margin">
              <wp14:pctWidth>0</wp14:pctWidth>
            </wp14:sizeRelH>
            <wp14:sizeRelV relativeFrom="margin">
              <wp14:pctHeight>0</wp14:pctHeight>
            </wp14:sizeRelV>
          </wp:anchor>
        </w:drawing>
      </w:r>
      <w:r w:rsidR="00B921D7">
        <w:t>Hardware lay-out</w:t>
      </w:r>
      <w:bookmarkEnd w:id="182"/>
      <w:bookmarkEnd w:id="183"/>
      <w:bookmarkEnd w:id="184"/>
      <w:bookmarkEnd w:id="185"/>
    </w:p>
    <w:p w14:paraId="68BB3964" w14:textId="39A603C8" w:rsidR="00B921D7" w:rsidRDefault="00B921D7">
      <w:pPr>
        <w:widowControl/>
        <w:spacing w:line="240" w:lineRule="auto"/>
      </w:pPr>
      <w:r>
        <w:br w:type="page"/>
      </w:r>
    </w:p>
    <w:p w14:paraId="43EFF2FB" w14:textId="6A5BB09E" w:rsidR="0059789B" w:rsidRDefault="00464D51" w:rsidP="00464D51">
      <w:pPr>
        <w:pStyle w:val="Kop2"/>
      </w:pPr>
      <w:bookmarkStart w:id="188" w:name="_Toc105087800"/>
      <w:bookmarkStart w:id="189" w:name="_Toc105088028"/>
      <w:bookmarkStart w:id="190" w:name="_Toc105088104"/>
      <w:bookmarkStart w:id="191" w:name="_Toc105527993"/>
      <w:r>
        <w:lastRenderedPageBreak/>
        <w:t>Master-</w:t>
      </w:r>
      <w:r w:rsidR="003D1098">
        <w:t>Minion</w:t>
      </w:r>
      <w:r>
        <w:t xml:space="preserve"> verhouding</w:t>
      </w:r>
      <w:bookmarkEnd w:id="188"/>
      <w:bookmarkEnd w:id="189"/>
      <w:bookmarkEnd w:id="190"/>
      <w:bookmarkEnd w:id="191"/>
    </w:p>
    <w:p w14:paraId="2E477582" w14:textId="673AD0ED" w:rsidR="00464D51" w:rsidRDefault="00464D51" w:rsidP="00464D51">
      <w:r>
        <w:t xml:space="preserve">Om aan te geven hoe de processoren zich verhouden in een </w:t>
      </w:r>
      <w:r w:rsidR="003D1098">
        <w:t>M</w:t>
      </w:r>
      <w:r>
        <w:t>aste</w:t>
      </w:r>
      <w:r w:rsidR="004D07F8">
        <w:t>r</w:t>
      </w:r>
      <w:r>
        <w:t>-</w:t>
      </w:r>
      <w:r w:rsidR="003D1098">
        <w:t>Minion</w:t>
      </w:r>
      <w:r>
        <w:t xml:space="preserve"> verhouding is </w:t>
      </w:r>
      <w:r w:rsidR="00B173F6">
        <w:fldChar w:fldCharType="begin"/>
      </w:r>
      <w:r w:rsidR="00B173F6">
        <w:instrText xml:space="preserve"> REF _Ref105087344 \h </w:instrText>
      </w:r>
      <w:r w:rsidR="00B173F6">
        <w:fldChar w:fldCharType="separate"/>
      </w:r>
      <w:r w:rsidR="00B07ADB">
        <w:t xml:space="preserve">Figuur </w:t>
      </w:r>
      <w:r w:rsidR="00B07ADB">
        <w:rPr>
          <w:noProof/>
        </w:rPr>
        <w:t>22</w:t>
      </w:r>
      <w:r w:rsidR="00B173F6">
        <w:fldChar w:fldCharType="end"/>
      </w:r>
      <w:r>
        <w:t xml:space="preserve"> </w:t>
      </w:r>
      <w:r w:rsidR="00455C82">
        <w:t xml:space="preserve">opgesteld. Hierin is te zien dat de Cortex-M7 de top-master van het systeem is. Op de Cortex-M7 draait de game flow en die bepaald dus het volledige spel verloop. De Raspberry Pi en Cortex-M4 zijn een </w:t>
      </w:r>
      <w:r w:rsidR="00FF2721">
        <w:t>minion</w:t>
      </w:r>
      <w:r w:rsidR="00455C82">
        <w:t xml:space="preserve"> van de Cortex-M7 en voeren taken uit als de Cortex-M7 dat vraagt. De Cortex-M4 is ook een master voor de hardware. Alle hardware systemen van de 4-op-1-rij zijn een </w:t>
      </w:r>
      <w:r w:rsidR="00FF2721">
        <w:t>minion</w:t>
      </w:r>
      <w:r w:rsidR="00455C82">
        <w:t xml:space="preserve"> van de Cortext-M4 en voeren taken uit als de Cortex-M4 dat vraagt.</w:t>
      </w:r>
    </w:p>
    <w:p w14:paraId="50B5C01E" w14:textId="77777777" w:rsidR="00455C82" w:rsidRPr="00464D51" w:rsidRDefault="00455C82" w:rsidP="00464D51"/>
    <w:p w14:paraId="0F1E9C75" w14:textId="77777777" w:rsidR="00C25277" w:rsidRDefault="00FD03CC" w:rsidP="00C25277">
      <w:pPr>
        <w:keepNext/>
      </w:pPr>
      <w:r>
        <w:rPr>
          <w:noProof/>
        </w:rPr>
        <w:drawing>
          <wp:inline distT="0" distB="0" distL="0" distR="0" wp14:anchorId="3EC5EFD0" wp14:editId="2A81231B">
            <wp:extent cx="5731510" cy="2710815"/>
            <wp:effectExtent l="0" t="0" r="254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beelding 56"/>
                    <pic:cNvPicPr/>
                  </pic:nvPicPr>
                  <pic:blipFill>
                    <a:blip r:embed="rId33"/>
                    <a:stretch>
                      <a:fillRect/>
                    </a:stretch>
                  </pic:blipFill>
                  <pic:spPr>
                    <a:xfrm>
                      <a:off x="0" y="0"/>
                      <a:ext cx="5731510" cy="2710815"/>
                    </a:xfrm>
                    <a:prstGeom prst="rect">
                      <a:avLst/>
                    </a:prstGeom>
                  </pic:spPr>
                </pic:pic>
              </a:graphicData>
            </a:graphic>
          </wp:inline>
        </w:drawing>
      </w:r>
    </w:p>
    <w:p w14:paraId="42D380A4" w14:textId="3301E636" w:rsidR="00152AC9" w:rsidRPr="00152AC9" w:rsidRDefault="00C25277" w:rsidP="00C25277">
      <w:pPr>
        <w:pStyle w:val="Bijschrift"/>
      </w:pPr>
      <w:bookmarkStart w:id="192" w:name="_Ref105087344"/>
      <w:bookmarkStart w:id="193" w:name="_Toc105528024"/>
      <w:r>
        <w:t xml:space="preserve">Figuur </w:t>
      </w:r>
      <w:r>
        <w:fldChar w:fldCharType="begin"/>
      </w:r>
      <w:r>
        <w:instrText xml:space="preserve"> SEQ Figuur \* ARABIC </w:instrText>
      </w:r>
      <w:r>
        <w:fldChar w:fldCharType="separate"/>
      </w:r>
      <w:r w:rsidR="00B07ADB">
        <w:rPr>
          <w:noProof/>
        </w:rPr>
        <w:t>22</w:t>
      </w:r>
      <w:r>
        <w:fldChar w:fldCharType="end"/>
      </w:r>
      <w:bookmarkEnd w:id="192"/>
      <w:r>
        <w:t xml:space="preserve"> Master-minion verhouding</w:t>
      </w:r>
      <w:bookmarkEnd w:id="193"/>
    </w:p>
    <w:p w14:paraId="5B095F2A" w14:textId="77777777" w:rsidR="004F6359" w:rsidRPr="00C04BCE" w:rsidRDefault="004F6359" w:rsidP="004F6359">
      <w:r w:rsidRPr="00C04BCE">
        <w:br w:type="page"/>
      </w:r>
    </w:p>
    <w:p w14:paraId="1194A853" w14:textId="0744D5D1" w:rsidR="004F6359" w:rsidRDefault="00BD59A4" w:rsidP="00DA75E7">
      <w:pPr>
        <w:pStyle w:val="Kop1"/>
      </w:pPr>
      <w:bookmarkStart w:id="194" w:name="_Toc105087801"/>
      <w:bookmarkStart w:id="195" w:name="_Toc105088029"/>
      <w:bookmarkStart w:id="196" w:name="_Toc105088105"/>
      <w:bookmarkStart w:id="197" w:name="_Toc105527994"/>
      <w:r w:rsidRPr="00BD59A4">
        <w:lastRenderedPageBreak/>
        <w:t>Modulaire software implementati</w:t>
      </w:r>
      <w:r>
        <w:t>e</w:t>
      </w:r>
      <w:bookmarkEnd w:id="194"/>
      <w:bookmarkEnd w:id="195"/>
      <w:bookmarkEnd w:id="196"/>
      <w:bookmarkEnd w:id="197"/>
    </w:p>
    <w:p w14:paraId="4CA6FE46" w14:textId="153E75DB" w:rsidR="00BF68DF" w:rsidRDefault="00BD59A4" w:rsidP="00BF68DF">
      <w:r>
        <w:t>(Hoofdstuk 5</w:t>
      </w:r>
      <w:r w:rsidR="00FF3384">
        <w:t>)</w:t>
      </w:r>
      <w:r>
        <w:t xml:space="preserve"> geeft weer welke software blokken aanwezig moeten zijn om een volledig werkende 4-op-1-rij robot te implementeren. Hier is niet weergegeven hoe deze van het top-level tot de hardware samen hangen. Dat wordt in dit hoofdstuk verder uitgelegd aan de hand van diagrammen. </w:t>
      </w:r>
    </w:p>
    <w:p w14:paraId="6281445C" w14:textId="6855F5B5" w:rsidR="00BF68DF" w:rsidRDefault="00BD59A4" w:rsidP="00BF68DF">
      <w:pPr>
        <w:pStyle w:val="Kop2"/>
      </w:pPr>
      <w:bookmarkStart w:id="198" w:name="_Toc105087802"/>
      <w:bookmarkStart w:id="199" w:name="_Toc105088030"/>
      <w:bookmarkStart w:id="200" w:name="_Toc105088106"/>
      <w:bookmarkStart w:id="201" w:name="_Hlk102469713"/>
      <w:bookmarkStart w:id="202" w:name="_Toc105527995"/>
      <w:r>
        <w:t xml:space="preserve">Cortex-M7 </w:t>
      </w:r>
      <w:r w:rsidR="00951598">
        <w:t>core</w:t>
      </w:r>
      <w:bookmarkEnd w:id="198"/>
      <w:bookmarkEnd w:id="199"/>
      <w:bookmarkEnd w:id="200"/>
      <w:bookmarkEnd w:id="202"/>
    </w:p>
    <w:p w14:paraId="43C0C283" w14:textId="30E8C8D2" w:rsidR="00BD59A4" w:rsidRDefault="00951598" w:rsidP="00BD59A4">
      <w:r>
        <w:t>In</w:t>
      </w:r>
      <w:r w:rsidR="00B173F6">
        <w:t xml:space="preserve"> </w:t>
      </w:r>
      <w:r w:rsidR="00B173F6">
        <w:fldChar w:fldCharType="begin"/>
      </w:r>
      <w:r w:rsidR="00B173F6">
        <w:instrText xml:space="preserve"> REF _Ref105087320 \h </w:instrText>
      </w:r>
      <w:r w:rsidR="00B173F6">
        <w:fldChar w:fldCharType="separate"/>
      </w:r>
      <w:r w:rsidR="00B07ADB" w:rsidRPr="009804C8">
        <w:rPr>
          <w:lang w:val="en-GB"/>
        </w:rPr>
        <w:t xml:space="preserve">Figuur </w:t>
      </w:r>
      <w:r w:rsidR="00B07ADB">
        <w:rPr>
          <w:noProof/>
          <w:lang w:val="en-GB"/>
        </w:rPr>
        <w:t>8</w:t>
      </w:r>
      <w:r w:rsidR="00B173F6">
        <w:fldChar w:fldCharType="end"/>
      </w:r>
      <w:r>
        <w:t xml:space="preserve"> worden alle </w:t>
      </w:r>
      <w:r w:rsidR="00964145">
        <w:t xml:space="preserve">software blokken </w:t>
      </w:r>
      <w:r>
        <w:t xml:space="preserve">van de Cortex-M7 core weergegeven. </w:t>
      </w:r>
      <w:r w:rsidR="00964145">
        <w:t xml:space="preserve">Om weer te geven hoe de blokken zich verhouden tot de hardware is het diagram in </w:t>
      </w:r>
      <w:r w:rsidR="00B173F6">
        <w:fldChar w:fldCharType="begin"/>
      </w:r>
      <w:r w:rsidR="00B173F6">
        <w:instrText xml:space="preserve"> REF _Ref105087311 \h </w:instrText>
      </w:r>
      <w:r w:rsidR="00B173F6">
        <w:fldChar w:fldCharType="separate"/>
      </w:r>
      <w:r w:rsidR="00B07ADB">
        <w:t xml:space="preserve">Figuur </w:t>
      </w:r>
      <w:r w:rsidR="00B07ADB">
        <w:rPr>
          <w:noProof/>
        </w:rPr>
        <w:t>23</w:t>
      </w:r>
      <w:r w:rsidR="00B173F6">
        <w:fldChar w:fldCharType="end"/>
      </w:r>
      <w:r w:rsidR="00B173F6">
        <w:t xml:space="preserve"> </w:t>
      </w:r>
      <w:r w:rsidR="00964145">
        <w:t xml:space="preserve">opgesteld. </w:t>
      </w:r>
    </w:p>
    <w:p w14:paraId="7F8C6D15" w14:textId="4941AA3A" w:rsidR="005657AB" w:rsidRDefault="005657AB" w:rsidP="00BD59A4"/>
    <w:p w14:paraId="50B91FE0" w14:textId="77777777" w:rsidR="00836998" w:rsidRDefault="005657AB" w:rsidP="00836998">
      <w:pPr>
        <w:keepNext/>
      </w:pPr>
      <w:r>
        <w:rPr>
          <w:noProof/>
        </w:rPr>
        <w:drawing>
          <wp:inline distT="0" distB="0" distL="0" distR="0" wp14:anchorId="012732F0" wp14:editId="52AF208A">
            <wp:extent cx="2571750" cy="3210486"/>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34"/>
                    <a:stretch>
                      <a:fillRect/>
                    </a:stretch>
                  </pic:blipFill>
                  <pic:spPr>
                    <a:xfrm>
                      <a:off x="0" y="0"/>
                      <a:ext cx="2574410" cy="3213807"/>
                    </a:xfrm>
                    <a:prstGeom prst="rect">
                      <a:avLst/>
                    </a:prstGeom>
                  </pic:spPr>
                </pic:pic>
              </a:graphicData>
            </a:graphic>
          </wp:inline>
        </w:drawing>
      </w:r>
      <w:bookmarkStart w:id="203" w:name="section-design-decisions"/>
      <w:bookmarkEnd w:id="201"/>
    </w:p>
    <w:p w14:paraId="165BDC3F" w14:textId="0A3BBCDA" w:rsidR="005657AB" w:rsidRDefault="00836998" w:rsidP="00836998">
      <w:pPr>
        <w:pStyle w:val="Bijschrift"/>
      </w:pPr>
      <w:bookmarkStart w:id="204" w:name="_Ref105087311"/>
      <w:bookmarkStart w:id="205" w:name="_Toc105528025"/>
      <w:r>
        <w:t xml:space="preserve">Figuur </w:t>
      </w:r>
      <w:r>
        <w:fldChar w:fldCharType="begin"/>
      </w:r>
      <w:r>
        <w:instrText xml:space="preserve"> SEQ Figuur \* ARABIC </w:instrText>
      </w:r>
      <w:r>
        <w:fldChar w:fldCharType="separate"/>
      </w:r>
      <w:r w:rsidR="00B07ADB">
        <w:rPr>
          <w:noProof/>
        </w:rPr>
        <w:t>23</w:t>
      </w:r>
      <w:r>
        <w:fldChar w:fldCharType="end"/>
      </w:r>
      <w:bookmarkEnd w:id="204"/>
      <w:r>
        <w:t xml:space="preserve"> IBD game controller</w:t>
      </w:r>
      <w:bookmarkEnd w:id="205"/>
    </w:p>
    <w:p w14:paraId="08113B8B" w14:textId="77777777" w:rsidR="002434AC" w:rsidRDefault="002434AC">
      <w:pPr>
        <w:widowControl/>
        <w:spacing w:line="240" w:lineRule="auto"/>
        <w:rPr>
          <w:b/>
          <w:sz w:val="24"/>
        </w:rPr>
      </w:pPr>
      <w:r>
        <w:br w:type="page"/>
      </w:r>
    </w:p>
    <w:p w14:paraId="6A5A0CAA" w14:textId="2380322A" w:rsidR="005657AB" w:rsidRPr="005657AB" w:rsidRDefault="005657AB" w:rsidP="005657AB">
      <w:pPr>
        <w:pStyle w:val="Kop2"/>
        <w:rPr>
          <w:sz w:val="20"/>
        </w:rPr>
      </w:pPr>
      <w:bookmarkStart w:id="206" w:name="_Toc105087803"/>
      <w:bookmarkStart w:id="207" w:name="_Toc105088031"/>
      <w:bookmarkStart w:id="208" w:name="_Toc105088107"/>
      <w:bookmarkStart w:id="209" w:name="_Toc105527996"/>
      <w:r>
        <w:lastRenderedPageBreak/>
        <w:t>Cortex-M4 core</w:t>
      </w:r>
      <w:bookmarkEnd w:id="206"/>
      <w:bookmarkEnd w:id="207"/>
      <w:bookmarkEnd w:id="208"/>
      <w:bookmarkEnd w:id="209"/>
    </w:p>
    <w:p w14:paraId="17C32262" w14:textId="7480FD96" w:rsidR="00D91ECD" w:rsidRDefault="00875330" w:rsidP="00875330">
      <w:r>
        <w:t xml:space="preserve">In </w:t>
      </w:r>
      <w:r w:rsidR="00070F22">
        <w:fldChar w:fldCharType="begin"/>
      </w:r>
      <w:r w:rsidR="00070F22">
        <w:instrText xml:space="preserve"> REF _Ref105087273 \h </w:instrText>
      </w:r>
      <w:r w:rsidR="00070F22">
        <w:fldChar w:fldCharType="separate"/>
      </w:r>
      <w:r w:rsidR="00B07ADB" w:rsidRPr="009804C8">
        <w:rPr>
          <w:lang w:val="en-GB"/>
        </w:rPr>
        <w:t xml:space="preserve">Figuur </w:t>
      </w:r>
      <w:r w:rsidR="00B07ADB">
        <w:rPr>
          <w:noProof/>
          <w:lang w:val="en-GB"/>
        </w:rPr>
        <w:t>9</w:t>
      </w:r>
      <w:r w:rsidR="00070F22">
        <w:fldChar w:fldCharType="end"/>
      </w:r>
      <w:r w:rsidR="00070F22">
        <w:t xml:space="preserve"> </w:t>
      </w:r>
      <w:r>
        <w:t>worden alle software blokken van de Cortex-M4 core weergegeven. Om weer te geven hoe de blokken zich verhouden tot de hardware zijn alle diagrammen in de subhoofdstukken opgesteld.</w:t>
      </w:r>
    </w:p>
    <w:p w14:paraId="1A945EFC" w14:textId="77777777" w:rsidR="00D91ECD" w:rsidRDefault="00D91ECD" w:rsidP="00875330"/>
    <w:p w14:paraId="0690048D" w14:textId="18260583" w:rsidR="002434AC" w:rsidRDefault="002434AC" w:rsidP="00D91ECD">
      <w:pPr>
        <w:pStyle w:val="Kop3"/>
      </w:pPr>
      <w:bookmarkStart w:id="210" w:name="_Toc105087804"/>
      <w:bookmarkStart w:id="211" w:name="_Toc105088032"/>
      <w:bookmarkStart w:id="212" w:name="_Toc105088108"/>
      <w:bookmarkStart w:id="213" w:name="_Toc105527997"/>
      <w:r>
        <w:t>Motor controller</w:t>
      </w:r>
      <w:bookmarkEnd w:id="210"/>
      <w:bookmarkEnd w:id="211"/>
      <w:bookmarkEnd w:id="212"/>
      <w:bookmarkEnd w:id="213"/>
    </w:p>
    <w:p w14:paraId="05AE270B" w14:textId="04997BAB" w:rsidR="002434AC" w:rsidRDefault="002434AC" w:rsidP="002434AC">
      <w:r>
        <w:t xml:space="preserve">In </w:t>
      </w:r>
      <w:r w:rsidR="00070F22">
        <w:fldChar w:fldCharType="begin"/>
      </w:r>
      <w:r w:rsidR="00070F22">
        <w:instrText xml:space="preserve"> REF _Ref105087259 \h </w:instrText>
      </w:r>
      <w:r w:rsidR="00070F22">
        <w:fldChar w:fldCharType="separate"/>
      </w:r>
      <w:r w:rsidR="00B07ADB">
        <w:t xml:space="preserve">Figuur </w:t>
      </w:r>
      <w:r w:rsidR="00B07ADB">
        <w:rPr>
          <w:noProof/>
        </w:rPr>
        <w:t>24</w:t>
      </w:r>
      <w:r w:rsidR="00070F22">
        <w:fldChar w:fldCharType="end"/>
      </w:r>
      <w:r>
        <w:t xml:space="preserve"> geeft het </w:t>
      </w:r>
      <w:r w:rsidR="009759F2">
        <w:t xml:space="preserve">diagram van de motoren weer. De blokken voor Motor X zijn hetzelfde als voor Motor Z. Deze blokken zijn in weergegeven in het groen. </w:t>
      </w:r>
    </w:p>
    <w:p w14:paraId="41FD8951" w14:textId="77777777" w:rsidR="002434AC" w:rsidRPr="002434AC" w:rsidRDefault="002434AC" w:rsidP="002434AC"/>
    <w:p w14:paraId="021E4978" w14:textId="77777777" w:rsidR="00836998" w:rsidRDefault="002434AC" w:rsidP="00836998">
      <w:pPr>
        <w:keepNext/>
      </w:pPr>
      <w:r>
        <w:rPr>
          <w:noProof/>
        </w:rPr>
        <w:drawing>
          <wp:inline distT="0" distB="0" distL="0" distR="0" wp14:anchorId="3624B9A7" wp14:editId="44FDBE89">
            <wp:extent cx="3505200" cy="3841591"/>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35"/>
                    <a:stretch>
                      <a:fillRect/>
                    </a:stretch>
                  </pic:blipFill>
                  <pic:spPr>
                    <a:xfrm>
                      <a:off x="0" y="0"/>
                      <a:ext cx="3510400" cy="3847290"/>
                    </a:xfrm>
                    <a:prstGeom prst="rect">
                      <a:avLst/>
                    </a:prstGeom>
                  </pic:spPr>
                </pic:pic>
              </a:graphicData>
            </a:graphic>
          </wp:inline>
        </w:drawing>
      </w:r>
    </w:p>
    <w:p w14:paraId="60E4D70D" w14:textId="01ABD6E7" w:rsidR="002434AC" w:rsidRPr="002434AC" w:rsidRDefault="00836998" w:rsidP="00836998">
      <w:pPr>
        <w:pStyle w:val="Bijschrift"/>
      </w:pPr>
      <w:bookmarkStart w:id="214" w:name="_Ref105087259"/>
      <w:bookmarkStart w:id="215" w:name="_Toc105528026"/>
      <w:r>
        <w:t xml:space="preserve">Figuur </w:t>
      </w:r>
      <w:r>
        <w:fldChar w:fldCharType="begin"/>
      </w:r>
      <w:r>
        <w:instrText xml:space="preserve"> SEQ Figuur \* ARABIC </w:instrText>
      </w:r>
      <w:r>
        <w:fldChar w:fldCharType="separate"/>
      </w:r>
      <w:r w:rsidR="00B07ADB">
        <w:rPr>
          <w:noProof/>
        </w:rPr>
        <w:t>24</w:t>
      </w:r>
      <w:r>
        <w:fldChar w:fldCharType="end"/>
      </w:r>
      <w:bookmarkEnd w:id="214"/>
      <w:r>
        <w:t xml:space="preserve"> IBD Motor controller</w:t>
      </w:r>
      <w:bookmarkEnd w:id="215"/>
    </w:p>
    <w:p w14:paraId="720EE88C" w14:textId="77777777" w:rsidR="009759F2" w:rsidRDefault="009759F2">
      <w:pPr>
        <w:widowControl/>
        <w:spacing w:line="240" w:lineRule="auto"/>
        <w:rPr>
          <w:b/>
        </w:rPr>
      </w:pPr>
      <w:r>
        <w:br w:type="page"/>
      </w:r>
    </w:p>
    <w:p w14:paraId="64CF9347" w14:textId="3C71BA90" w:rsidR="002434AC" w:rsidRDefault="002434AC" w:rsidP="00D91ECD">
      <w:pPr>
        <w:pStyle w:val="Kop3"/>
      </w:pPr>
      <w:bookmarkStart w:id="216" w:name="_Toc105087805"/>
      <w:bookmarkStart w:id="217" w:name="_Toc105088033"/>
      <w:bookmarkStart w:id="218" w:name="_Toc105088109"/>
      <w:bookmarkStart w:id="219" w:name="_Toc105527998"/>
      <w:r>
        <w:lastRenderedPageBreak/>
        <w:t>Coin color separator</w:t>
      </w:r>
      <w:bookmarkEnd w:id="216"/>
      <w:bookmarkEnd w:id="217"/>
      <w:bookmarkEnd w:id="218"/>
      <w:bookmarkEnd w:id="219"/>
    </w:p>
    <w:p w14:paraId="3D63E5C0" w14:textId="5712B0AD" w:rsidR="009759F2" w:rsidRPr="00CF5ED4" w:rsidRDefault="00D62A6C" w:rsidP="009759F2">
      <w:r>
        <w:fldChar w:fldCharType="begin"/>
      </w:r>
      <w:r>
        <w:instrText xml:space="preserve"> REF _Ref105087242 \h </w:instrText>
      </w:r>
      <w:r>
        <w:fldChar w:fldCharType="separate"/>
      </w:r>
      <w:r w:rsidR="00B07ADB">
        <w:t xml:space="preserve">Figuur </w:t>
      </w:r>
      <w:r w:rsidR="00B07ADB">
        <w:rPr>
          <w:noProof/>
        </w:rPr>
        <w:t>25</w:t>
      </w:r>
      <w:r>
        <w:fldChar w:fldCharType="end"/>
      </w:r>
      <w:r w:rsidR="009759F2">
        <w:t xml:space="preserve"> geeft het diagram weer vo</w:t>
      </w:r>
      <w:r w:rsidR="00CF5ED4">
        <w:t>o</w:t>
      </w:r>
      <w:r w:rsidR="009759F2">
        <w:t xml:space="preserve">r de </w:t>
      </w:r>
      <w:r w:rsidR="00025517">
        <w:t>C</w:t>
      </w:r>
      <w:r w:rsidR="009759F2">
        <w:t xml:space="preserve">oin color separator. </w:t>
      </w:r>
      <w:r w:rsidR="00CF5ED4" w:rsidRPr="00CF5ED4">
        <w:t>Het i2c device blok is ee</w:t>
      </w:r>
      <w:r w:rsidR="00CF5ED4">
        <w:t xml:space="preserve">n generiek blok dat alle informatie voor een i2c sensor afhandelt. </w:t>
      </w:r>
    </w:p>
    <w:p w14:paraId="14D3B5BD" w14:textId="77777777" w:rsidR="009759F2" w:rsidRPr="00CF5ED4" w:rsidRDefault="009759F2" w:rsidP="009759F2"/>
    <w:p w14:paraId="5FF103F0" w14:textId="77777777" w:rsidR="00836998" w:rsidRDefault="002716F4" w:rsidP="00836998">
      <w:pPr>
        <w:keepNext/>
      </w:pPr>
      <w:r>
        <w:rPr>
          <w:noProof/>
        </w:rPr>
        <w:drawing>
          <wp:inline distT="0" distB="0" distL="0" distR="0" wp14:anchorId="08DE4F25" wp14:editId="2D1CCBF0">
            <wp:extent cx="2847975" cy="3539937"/>
            <wp:effectExtent l="0" t="0" r="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36"/>
                    <a:stretch>
                      <a:fillRect/>
                    </a:stretch>
                  </pic:blipFill>
                  <pic:spPr>
                    <a:xfrm>
                      <a:off x="0" y="0"/>
                      <a:ext cx="2857330" cy="3551565"/>
                    </a:xfrm>
                    <a:prstGeom prst="rect">
                      <a:avLst/>
                    </a:prstGeom>
                  </pic:spPr>
                </pic:pic>
              </a:graphicData>
            </a:graphic>
          </wp:inline>
        </w:drawing>
      </w:r>
    </w:p>
    <w:p w14:paraId="336B7EB2" w14:textId="4100B90D" w:rsidR="002716F4" w:rsidRPr="002716F4" w:rsidRDefault="00836998" w:rsidP="00836998">
      <w:pPr>
        <w:pStyle w:val="Bijschrift"/>
      </w:pPr>
      <w:bookmarkStart w:id="220" w:name="_Ref105087242"/>
      <w:bookmarkStart w:id="221" w:name="_Toc105528027"/>
      <w:r>
        <w:t xml:space="preserve">Figuur </w:t>
      </w:r>
      <w:r>
        <w:fldChar w:fldCharType="begin"/>
      </w:r>
      <w:r>
        <w:instrText xml:space="preserve"> SEQ Figuur \* ARABIC </w:instrText>
      </w:r>
      <w:r>
        <w:fldChar w:fldCharType="separate"/>
      </w:r>
      <w:r w:rsidR="00B07ADB">
        <w:rPr>
          <w:noProof/>
        </w:rPr>
        <w:t>25</w:t>
      </w:r>
      <w:r>
        <w:fldChar w:fldCharType="end"/>
      </w:r>
      <w:bookmarkEnd w:id="220"/>
      <w:r>
        <w:t xml:space="preserve"> IBD Coin color seperator</w:t>
      </w:r>
      <w:bookmarkEnd w:id="221"/>
    </w:p>
    <w:p w14:paraId="172F60AE" w14:textId="2AFD0C76" w:rsidR="002434AC" w:rsidRDefault="002434AC" w:rsidP="00D91ECD">
      <w:pPr>
        <w:pStyle w:val="Kop3"/>
      </w:pPr>
      <w:bookmarkStart w:id="222" w:name="_Toc105087806"/>
      <w:bookmarkStart w:id="223" w:name="_Toc105088034"/>
      <w:bookmarkStart w:id="224" w:name="_Toc105088110"/>
      <w:bookmarkStart w:id="225" w:name="_Toc105527999"/>
      <w:r>
        <w:t>Coin picker</w:t>
      </w:r>
      <w:bookmarkEnd w:id="222"/>
      <w:bookmarkEnd w:id="223"/>
      <w:bookmarkEnd w:id="224"/>
      <w:bookmarkEnd w:id="225"/>
    </w:p>
    <w:p w14:paraId="48D3E741" w14:textId="0647F2F6" w:rsidR="00025517" w:rsidRDefault="00D62A6C" w:rsidP="00025517">
      <w:r>
        <w:fldChar w:fldCharType="begin"/>
      </w:r>
      <w:r>
        <w:instrText xml:space="preserve"> REF _Ref105087233 \h </w:instrText>
      </w:r>
      <w:r>
        <w:fldChar w:fldCharType="separate"/>
      </w:r>
      <w:r w:rsidR="00B07ADB">
        <w:t xml:space="preserve">Figuur </w:t>
      </w:r>
      <w:r w:rsidR="00B07ADB">
        <w:rPr>
          <w:noProof/>
        </w:rPr>
        <w:t>26</w:t>
      </w:r>
      <w:r>
        <w:fldChar w:fldCharType="end"/>
      </w:r>
      <w:r w:rsidR="00025517">
        <w:t xml:space="preserve"> geeft het diagram weer voor de Coin picker.</w:t>
      </w:r>
    </w:p>
    <w:p w14:paraId="4571D045" w14:textId="77777777" w:rsidR="00025517" w:rsidRPr="00025517" w:rsidRDefault="00025517" w:rsidP="00025517"/>
    <w:p w14:paraId="31A0C376" w14:textId="77777777" w:rsidR="00836998" w:rsidRDefault="002716F4" w:rsidP="00836998">
      <w:pPr>
        <w:keepNext/>
      </w:pPr>
      <w:r>
        <w:rPr>
          <w:noProof/>
        </w:rPr>
        <w:drawing>
          <wp:inline distT="0" distB="0" distL="0" distR="0" wp14:anchorId="72B90DE0" wp14:editId="0D375D79">
            <wp:extent cx="2846580" cy="34290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37"/>
                    <a:stretch>
                      <a:fillRect/>
                    </a:stretch>
                  </pic:blipFill>
                  <pic:spPr>
                    <a:xfrm>
                      <a:off x="0" y="0"/>
                      <a:ext cx="2852097" cy="3435646"/>
                    </a:xfrm>
                    <a:prstGeom prst="rect">
                      <a:avLst/>
                    </a:prstGeom>
                  </pic:spPr>
                </pic:pic>
              </a:graphicData>
            </a:graphic>
          </wp:inline>
        </w:drawing>
      </w:r>
    </w:p>
    <w:p w14:paraId="4E608098" w14:textId="2AB0C95F" w:rsidR="002716F4" w:rsidRPr="002716F4" w:rsidRDefault="00836998" w:rsidP="00836998">
      <w:pPr>
        <w:pStyle w:val="Bijschrift"/>
      </w:pPr>
      <w:bookmarkStart w:id="226" w:name="_Ref105087233"/>
      <w:bookmarkStart w:id="227" w:name="_Toc105528028"/>
      <w:r>
        <w:t xml:space="preserve">Figuur </w:t>
      </w:r>
      <w:r>
        <w:fldChar w:fldCharType="begin"/>
      </w:r>
      <w:r>
        <w:instrText xml:space="preserve"> SEQ Figuur \* ARABIC </w:instrText>
      </w:r>
      <w:r>
        <w:fldChar w:fldCharType="separate"/>
      </w:r>
      <w:r w:rsidR="00B07ADB">
        <w:rPr>
          <w:noProof/>
        </w:rPr>
        <w:t>26</w:t>
      </w:r>
      <w:r>
        <w:fldChar w:fldCharType="end"/>
      </w:r>
      <w:bookmarkEnd w:id="226"/>
      <w:r>
        <w:t xml:space="preserve"> IBD Coin picker</w:t>
      </w:r>
      <w:bookmarkEnd w:id="227"/>
    </w:p>
    <w:p w14:paraId="5D3BCEDC" w14:textId="77777777" w:rsidR="002716F4" w:rsidRDefault="002716F4">
      <w:pPr>
        <w:widowControl/>
        <w:spacing w:line="240" w:lineRule="auto"/>
        <w:rPr>
          <w:b/>
        </w:rPr>
      </w:pPr>
      <w:r>
        <w:br w:type="page"/>
      </w:r>
    </w:p>
    <w:p w14:paraId="5F431ECF" w14:textId="6E16D5A3" w:rsidR="002434AC" w:rsidRDefault="002434AC" w:rsidP="00D91ECD">
      <w:pPr>
        <w:pStyle w:val="Kop3"/>
      </w:pPr>
      <w:bookmarkStart w:id="228" w:name="_Toc105087807"/>
      <w:bookmarkStart w:id="229" w:name="_Toc105088035"/>
      <w:bookmarkStart w:id="230" w:name="_Toc105088111"/>
      <w:bookmarkStart w:id="231" w:name="_Toc105528000"/>
      <w:r>
        <w:lastRenderedPageBreak/>
        <w:t>Board opener</w:t>
      </w:r>
      <w:bookmarkEnd w:id="228"/>
      <w:bookmarkEnd w:id="229"/>
      <w:bookmarkEnd w:id="230"/>
      <w:bookmarkEnd w:id="231"/>
    </w:p>
    <w:p w14:paraId="0176FEC5" w14:textId="70375CBB" w:rsidR="00025517" w:rsidRDefault="00D62A6C" w:rsidP="00025517">
      <w:r>
        <w:fldChar w:fldCharType="begin"/>
      </w:r>
      <w:r>
        <w:instrText xml:space="preserve"> REF _Ref105087220 \h </w:instrText>
      </w:r>
      <w:r>
        <w:fldChar w:fldCharType="separate"/>
      </w:r>
      <w:r w:rsidR="00B07ADB">
        <w:t xml:space="preserve">Figuur </w:t>
      </w:r>
      <w:r w:rsidR="00B07ADB">
        <w:rPr>
          <w:noProof/>
        </w:rPr>
        <w:t>27</w:t>
      </w:r>
      <w:r>
        <w:fldChar w:fldCharType="end"/>
      </w:r>
      <w:r w:rsidR="00025517">
        <w:t xml:space="preserve"> geeft het diagram weer voor de Board opener.</w:t>
      </w:r>
    </w:p>
    <w:p w14:paraId="21ED898A" w14:textId="77777777" w:rsidR="00025517" w:rsidRPr="00025517" w:rsidRDefault="00025517" w:rsidP="00025517"/>
    <w:p w14:paraId="2E9C5E78" w14:textId="77777777" w:rsidR="00836998" w:rsidRDefault="002716F4" w:rsidP="00836998">
      <w:pPr>
        <w:keepNext/>
      </w:pPr>
      <w:r>
        <w:rPr>
          <w:noProof/>
        </w:rPr>
        <w:drawing>
          <wp:inline distT="0" distB="0" distL="0" distR="0" wp14:anchorId="12C446C7" wp14:editId="7862A0DC">
            <wp:extent cx="2156160" cy="35623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38"/>
                    <a:stretch>
                      <a:fillRect/>
                    </a:stretch>
                  </pic:blipFill>
                  <pic:spPr>
                    <a:xfrm>
                      <a:off x="0" y="0"/>
                      <a:ext cx="2161315" cy="3570867"/>
                    </a:xfrm>
                    <a:prstGeom prst="rect">
                      <a:avLst/>
                    </a:prstGeom>
                  </pic:spPr>
                </pic:pic>
              </a:graphicData>
            </a:graphic>
          </wp:inline>
        </w:drawing>
      </w:r>
    </w:p>
    <w:p w14:paraId="57E4F2B9" w14:textId="6562C251" w:rsidR="002716F4" w:rsidRPr="002716F4" w:rsidRDefault="00836998" w:rsidP="00836998">
      <w:pPr>
        <w:pStyle w:val="Bijschrift"/>
      </w:pPr>
      <w:bookmarkStart w:id="232" w:name="_Ref105087220"/>
      <w:bookmarkStart w:id="233" w:name="_Toc105528029"/>
      <w:r>
        <w:t xml:space="preserve">Figuur </w:t>
      </w:r>
      <w:r>
        <w:fldChar w:fldCharType="begin"/>
      </w:r>
      <w:r>
        <w:instrText xml:space="preserve"> SEQ Figuur \* ARABIC </w:instrText>
      </w:r>
      <w:r>
        <w:fldChar w:fldCharType="separate"/>
      </w:r>
      <w:r w:rsidR="00B07ADB">
        <w:rPr>
          <w:noProof/>
        </w:rPr>
        <w:t>27</w:t>
      </w:r>
      <w:r>
        <w:fldChar w:fldCharType="end"/>
      </w:r>
      <w:bookmarkEnd w:id="232"/>
      <w:r>
        <w:t xml:space="preserve"> IBD Board opener</w:t>
      </w:r>
      <w:bookmarkEnd w:id="233"/>
    </w:p>
    <w:p w14:paraId="0F2CFE2F" w14:textId="77467D3B" w:rsidR="002716F4" w:rsidRDefault="002434AC" w:rsidP="00D91ECD">
      <w:pPr>
        <w:pStyle w:val="Kop3"/>
      </w:pPr>
      <w:bookmarkStart w:id="234" w:name="_Toc105087808"/>
      <w:bookmarkStart w:id="235" w:name="_Toc105088036"/>
      <w:bookmarkStart w:id="236" w:name="_Toc105088112"/>
      <w:bookmarkStart w:id="237" w:name="_Toc105528001"/>
      <w:r>
        <w:t>User detect</w:t>
      </w:r>
      <w:bookmarkEnd w:id="234"/>
      <w:bookmarkEnd w:id="235"/>
      <w:bookmarkEnd w:id="236"/>
      <w:bookmarkEnd w:id="237"/>
      <w:r w:rsidR="00875330" w:rsidRPr="00C04BCE">
        <w:t xml:space="preserve"> </w:t>
      </w:r>
    </w:p>
    <w:p w14:paraId="222CAFB9" w14:textId="03A55EAA" w:rsidR="008E20B5" w:rsidRDefault="00D62A6C" w:rsidP="008E20B5">
      <w:r>
        <w:fldChar w:fldCharType="begin"/>
      </w:r>
      <w:r>
        <w:instrText xml:space="preserve"> REF _Ref105087210 \h </w:instrText>
      </w:r>
      <w:r>
        <w:fldChar w:fldCharType="separate"/>
      </w:r>
      <w:r w:rsidR="00B07ADB">
        <w:t xml:space="preserve">Figuur </w:t>
      </w:r>
      <w:r w:rsidR="00B07ADB">
        <w:rPr>
          <w:noProof/>
        </w:rPr>
        <w:t>28</w:t>
      </w:r>
      <w:r>
        <w:fldChar w:fldCharType="end"/>
      </w:r>
      <w:r w:rsidR="008E20B5">
        <w:t xml:space="preserve"> geeft het diagram weer voor de User detect.</w:t>
      </w:r>
    </w:p>
    <w:p w14:paraId="663F36F8" w14:textId="77777777" w:rsidR="008E20B5" w:rsidRPr="008E20B5" w:rsidRDefault="008E20B5" w:rsidP="008E20B5"/>
    <w:p w14:paraId="189923B7" w14:textId="77777777" w:rsidR="00836998" w:rsidRDefault="00025517" w:rsidP="00836998">
      <w:pPr>
        <w:keepNext/>
      </w:pPr>
      <w:r>
        <w:rPr>
          <w:noProof/>
        </w:rPr>
        <w:drawing>
          <wp:inline distT="0" distB="0" distL="0" distR="0" wp14:anchorId="78DBA139" wp14:editId="77F5E3CF">
            <wp:extent cx="2266088" cy="3629025"/>
            <wp:effectExtent l="0" t="0" r="127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39"/>
                    <a:stretch>
                      <a:fillRect/>
                    </a:stretch>
                  </pic:blipFill>
                  <pic:spPr>
                    <a:xfrm>
                      <a:off x="0" y="0"/>
                      <a:ext cx="2273962" cy="3641635"/>
                    </a:xfrm>
                    <a:prstGeom prst="rect">
                      <a:avLst/>
                    </a:prstGeom>
                  </pic:spPr>
                </pic:pic>
              </a:graphicData>
            </a:graphic>
          </wp:inline>
        </w:drawing>
      </w:r>
    </w:p>
    <w:p w14:paraId="45FBE4BE" w14:textId="7F1F5F38" w:rsidR="00836998" w:rsidRDefault="00836998" w:rsidP="00836998">
      <w:pPr>
        <w:pStyle w:val="Bijschrift"/>
      </w:pPr>
      <w:bookmarkStart w:id="238" w:name="_Ref105087210"/>
      <w:bookmarkStart w:id="239" w:name="_Toc105528030"/>
      <w:r>
        <w:t xml:space="preserve">Figuur </w:t>
      </w:r>
      <w:r>
        <w:fldChar w:fldCharType="begin"/>
      </w:r>
      <w:r>
        <w:instrText xml:space="preserve"> SEQ Figuur \* ARABIC </w:instrText>
      </w:r>
      <w:r>
        <w:fldChar w:fldCharType="separate"/>
      </w:r>
      <w:r w:rsidR="00B07ADB">
        <w:rPr>
          <w:noProof/>
        </w:rPr>
        <w:t>28</w:t>
      </w:r>
      <w:r>
        <w:fldChar w:fldCharType="end"/>
      </w:r>
      <w:bookmarkEnd w:id="238"/>
      <w:r>
        <w:t xml:space="preserve"> IBD User detect</w:t>
      </w:r>
      <w:bookmarkEnd w:id="239"/>
    </w:p>
    <w:p w14:paraId="4B2CEE7F" w14:textId="1C543BC9" w:rsidR="004F6359" w:rsidRDefault="00764823" w:rsidP="00DA75E7">
      <w:pPr>
        <w:pStyle w:val="Kop1"/>
      </w:pPr>
      <w:bookmarkStart w:id="240" w:name="_Toc105087809"/>
      <w:bookmarkStart w:id="241" w:name="_Toc105088037"/>
      <w:bookmarkStart w:id="242" w:name="_Toc105088113"/>
      <w:bookmarkStart w:id="243" w:name="_Toc105528002"/>
      <w:bookmarkEnd w:id="203"/>
      <w:r>
        <w:lastRenderedPageBreak/>
        <w:t>Foutafhandeling</w:t>
      </w:r>
      <w:bookmarkEnd w:id="240"/>
      <w:bookmarkEnd w:id="241"/>
      <w:bookmarkEnd w:id="242"/>
      <w:bookmarkEnd w:id="243"/>
    </w:p>
    <w:p w14:paraId="66864A7C" w14:textId="6DD21CE8" w:rsidR="00764823" w:rsidRDefault="00404A45" w:rsidP="00764823">
      <w:r>
        <w:t xml:space="preserve">Volgens de architectuur die in voor gaande hoofdstukken is beschreven kan het systeem vloeiend draaien. Toch bestaat er een kans dat er een fout optreedt. Als de motoren niet goed de “homing” fase uitvoeren, een van de sensoren reageert niet meer of de motoren falen als een fiche naar het bord wordt gebracht. Zodra het systeem een error melding geeft moet deze afgehandeld worden. Dit betekent voor de veiligheid hardware uitzetten en een indicatie geven aan de Operator dat het systeem </w:t>
      </w:r>
      <w:r w:rsidR="00270541">
        <w:t xml:space="preserve">een </w:t>
      </w:r>
      <w:r>
        <w:t xml:space="preserve">fout heeft gedetecteerd. </w:t>
      </w:r>
      <w:r w:rsidR="00D62A6C">
        <w:fldChar w:fldCharType="begin"/>
      </w:r>
      <w:r w:rsidR="00D62A6C">
        <w:instrText xml:space="preserve"> REF _Ref105087198 \h </w:instrText>
      </w:r>
      <w:r w:rsidR="00D62A6C">
        <w:fldChar w:fldCharType="separate"/>
      </w:r>
      <w:r w:rsidR="00B07ADB">
        <w:t xml:space="preserve">Figuur </w:t>
      </w:r>
      <w:r w:rsidR="00B07ADB">
        <w:rPr>
          <w:noProof/>
        </w:rPr>
        <w:t>29</w:t>
      </w:r>
      <w:r w:rsidR="00D62A6C">
        <w:fldChar w:fldCharType="end"/>
      </w:r>
      <w:r w:rsidR="00AE38C0">
        <w:t xml:space="preserve"> laat zien hoe een error binnen de hoofd states van de Game flow controller wordt afgehandeld. </w:t>
      </w:r>
    </w:p>
    <w:p w14:paraId="0AF38A06" w14:textId="3C02C7F2" w:rsidR="00AE38C0" w:rsidRDefault="00AE38C0" w:rsidP="00764823"/>
    <w:p w14:paraId="19380146" w14:textId="77777777" w:rsidR="00836998" w:rsidRDefault="00445561" w:rsidP="00836998">
      <w:pPr>
        <w:keepNext/>
      </w:pPr>
      <w:r>
        <w:rPr>
          <w:noProof/>
        </w:rPr>
        <w:drawing>
          <wp:inline distT="0" distB="0" distL="0" distR="0" wp14:anchorId="7805B91C" wp14:editId="64F31A26">
            <wp:extent cx="4714875" cy="4571747"/>
            <wp:effectExtent l="0" t="0" r="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40"/>
                    <a:stretch>
                      <a:fillRect/>
                    </a:stretch>
                  </pic:blipFill>
                  <pic:spPr>
                    <a:xfrm>
                      <a:off x="0" y="0"/>
                      <a:ext cx="4720815" cy="4577506"/>
                    </a:xfrm>
                    <a:prstGeom prst="rect">
                      <a:avLst/>
                    </a:prstGeom>
                  </pic:spPr>
                </pic:pic>
              </a:graphicData>
            </a:graphic>
          </wp:inline>
        </w:drawing>
      </w:r>
    </w:p>
    <w:p w14:paraId="51BD6626" w14:textId="41135D9F" w:rsidR="00AE38C0" w:rsidRDefault="00836998" w:rsidP="00836998">
      <w:pPr>
        <w:pStyle w:val="Bijschrift"/>
      </w:pPr>
      <w:bookmarkStart w:id="244" w:name="_Ref105087198"/>
      <w:bookmarkStart w:id="245" w:name="_Toc105528031"/>
      <w:r>
        <w:t xml:space="preserve">Figuur </w:t>
      </w:r>
      <w:r>
        <w:fldChar w:fldCharType="begin"/>
      </w:r>
      <w:r>
        <w:instrText xml:space="preserve"> SEQ Figuur \* ARABIC </w:instrText>
      </w:r>
      <w:r>
        <w:fldChar w:fldCharType="separate"/>
      </w:r>
      <w:r w:rsidR="00B07ADB">
        <w:rPr>
          <w:noProof/>
        </w:rPr>
        <w:t>29</w:t>
      </w:r>
      <w:r>
        <w:fldChar w:fldCharType="end"/>
      </w:r>
      <w:bookmarkEnd w:id="244"/>
      <w:r>
        <w:t xml:space="preserve"> State machine met error handler</w:t>
      </w:r>
      <w:bookmarkEnd w:id="245"/>
    </w:p>
    <w:p w14:paraId="5A2A1456" w14:textId="7D5696C3" w:rsidR="00445561" w:rsidRPr="00A81C55" w:rsidRDefault="00A81C55" w:rsidP="00764823">
      <w:r w:rsidRPr="00A81C55">
        <w:t>In de “ERROR” state worden al</w:t>
      </w:r>
      <w:r>
        <w:t xml:space="preserve">le motoren en andere hardware componenten uitgezet binnen de twee cores van de STM32H7 en blijft het systeem in deze state tot deze gereset wordt.  </w:t>
      </w:r>
    </w:p>
    <w:bookmarkEnd w:id="1"/>
    <w:p w14:paraId="3EDC63AB" w14:textId="6B4665DB" w:rsidR="004F6359" w:rsidRPr="00A81C55" w:rsidRDefault="004F6359" w:rsidP="00FF3384"/>
    <w:sectPr w:rsidR="004F6359" w:rsidRPr="00A81C55" w:rsidSect="00122599">
      <w:headerReference w:type="default" r:id="rId41"/>
      <w:footerReference w:type="default" r:id="rId42"/>
      <w:headerReference w:type="first" r:id="rId43"/>
      <w:footerReference w:type="first" r:id="rId44"/>
      <w:pgSz w:w="11906" w:h="16838" w:code="9"/>
      <w:pgMar w:top="1440" w:right="1440" w:bottom="1134" w:left="1440" w:header="708" w:footer="0"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D60CB" w14:textId="77777777" w:rsidR="00FF5A1A" w:rsidRDefault="00FF5A1A" w:rsidP="001E0F03">
      <w:r>
        <w:separator/>
      </w:r>
    </w:p>
    <w:p w14:paraId="497712DA" w14:textId="77777777" w:rsidR="00FF5A1A" w:rsidRDefault="00FF5A1A" w:rsidP="001E0F03"/>
  </w:endnote>
  <w:endnote w:type="continuationSeparator" w:id="0">
    <w:p w14:paraId="434764FB" w14:textId="77777777" w:rsidR="00FF5A1A" w:rsidRDefault="00FF5A1A" w:rsidP="001E0F03">
      <w:r>
        <w:continuationSeparator/>
      </w:r>
    </w:p>
    <w:p w14:paraId="24F9D4EA" w14:textId="77777777" w:rsidR="00FF5A1A" w:rsidRDefault="00FF5A1A" w:rsidP="001E0F03"/>
  </w:endnote>
  <w:endnote w:type="continuationNotice" w:id="1">
    <w:p w14:paraId="3CA0FC27" w14:textId="77777777" w:rsidR="00FF5A1A" w:rsidRDefault="00FF5A1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0FB67" w14:textId="77777777" w:rsidR="00A270DB" w:rsidRDefault="00A270DB" w:rsidP="001E0F03">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3F098D3D" w14:textId="77777777" w:rsidR="00A270DB" w:rsidRDefault="00A270DB" w:rsidP="001E0F03">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FA9EC" w14:textId="77777777" w:rsidR="00A270DB" w:rsidRDefault="00A270DB" w:rsidP="00CB63FF">
    <w:r>
      <w:rPr>
        <w:noProof/>
      </w:rPr>
      <mc:AlternateContent>
        <mc:Choice Requires="wps">
          <w:drawing>
            <wp:anchor distT="0" distB="0" distL="114300" distR="114300" simplePos="0" relativeHeight="251666432" behindDoc="0" locked="0" layoutInCell="1" allowOverlap="1" wp14:anchorId="56D244CA" wp14:editId="5BA5EFB1">
              <wp:simplePos x="0" y="0"/>
              <wp:positionH relativeFrom="page">
                <wp:align>left</wp:align>
              </wp:positionH>
              <wp:positionV relativeFrom="paragraph">
                <wp:posOffset>-19685</wp:posOffset>
              </wp:positionV>
              <wp:extent cx="6659880" cy="143510"/>
              <wp:effectExtent l="0" t="0" r="7620" b="8890"/>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43510"/>
                      </a:xfrm>
                      <a:prstGeom prst="rect">
                        <a:avLst/>
                      </a:prstGeom>
                      <a:gradFill>
                        <a:gsLst>
                          <a:gs pos="0">
                            <a:srgbClr val="004A75"/>
                          </a:gs>
                          <a:gs pos="99000">
                            <a:srgbClr val="0D92D2"/>
                          </a:gs>
                        </a:gsLst>
                        <a:lin ang="0" scaled="0"/>
                      </a:gradFill>
                      <a:ln>
                        <a:noFill/>
                      </a:ln>
                    </wps:spPr>
                    <wps:bodyPr rot="0" vert="horz" wrap="none" lIns="91440" tIns="45720" rIns="91440" bIns="45720" anchor="t" anchorCtr="0" upright="1">
                      <a:noAutofit/>
                    </wps:bodyPr>
                  </wps:wsp>
                </a:graphicData>
              </a:graphic>
            </wp:anchor>
          </w:drawing>
        </mc:Choice>
        <mc:Fallback>
          <w:pict>
            <v:rect w14:anchorId="623D00EC" id="Rectangle 6" o:spid="_x0000_s1026" style="position:absolute;margin-left:0;margin-top:-1.55pt;width:524.4pt;height:11.3pt;z-index:251666432;visibility:visible;mso-wrap-style:non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" fillcolor="#004a75" stroked="f">
              <v:fill color2="#0d92d2" angle="90" colors="0 #004a75;64881f #0d92d2" focus="100%" type="gradient">
                <o:fill v:ext="view" type="gradientUnscaled"/>
              </v:fill>
              <w10:wrap anchorx="page"/>
            </v:rect>
          </w:pict>
        </mc:Fallback>
      </mc:AlternateContent>
    </w:r>
  </w:p>
  <w:tbl>
    <w:tblPr>
      <w:tblW w:w="11034" w:type="dxa"/>
      <w:tblInd w:w="-8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678"/>
      <w:gridCol w:w="3678"/>
      <w:gridCol w:w="3678"/>
    </w:tblGrid>
    <w:tr w:rsidR="00A270DB" w:rsidRPr="00AE3022" w14:paraId="68F3EFCC" w14:textId="77777777" w:rsidTr="00CB63FF">
      <w:trPr>
        <w:trHeight w:val="550"/>
      </w:trPr>
      <w:tc>
        <w:tcPr>
          <w:tcW w:w="3678" w:type="dxa"/>
          <w:tcBorders>
            <w:top w:val="nil"/>
            <w:left w:val="nil"/>
            <w:bottom w:val="nil"/>
            <w:right w:val="nil"/>
          </w:tcBorders>
        </w:tcPr>
        <w:sdt>
          <w:sdtPr>
            <w:rPr>
              <w:lang w:val="en-US"/>
            </w:rPr>
            <w:alias w:val="Category"/>
            <w:tag w:val=""/>
            <w:id w:val="-1777555073"/>
            <w:placeholder>
              <w:docPart w:val="61A5D8FB8E284D24BDF6FA2CD05CC80F"/>
            </w:placeholder>
            <w:dataBinding w:prefixMappings="xmlns:ns0='http://purl.org/dc/elements/1.1/' xmlns:ns1='http://schemas.openxmlformats.org/package/2006/metadata/core-properties' " w:xpath="/ns1:coreProperties[1]/ns1:category[1]" w:storeItemID="{6C3C8BC8-F283-45AE-878A-BAB7291924A1}"/>
            <w:text/>
          </w:sdtPr>
          <w:sdtEndPr/>
          <w:sdtContent>
            <w:p w14:paraId="3F567AEE" w14:textId="20EAD544" w:rsidR="00A270DB" w:rsidRPr="007678D5" w:rsidRDefault="00C04BCE" w:rsidP="00CB63FF">
              <w:pPr>
                <w:pStyle w:val="Plattetekst"/>
                <w:ind w:left="0"/>
                <w:rPr>
                  <w:lang w:val="en-US"/>
                </w:rPr>
              </w:pPr>
              <w:r>
                <w:rPr>
                  <w:lang w:val="en-US"/>
                </w:rPr>
                <w:t>Vertrouwelijk</w:t>
              </w:r>
            </w:p>
          </w:sdtContent>
        </w:sdt>
      </w:tc>
      <w:tc>
        <w:tcPr>
          <w:tcW w:w="3678" w:type="dxa"/>
          <w:tcBorders>
            <w:top w:val="nil"/>
            <w:left w:val="nil"/>
            <w:bottom w:val="nil"/>
            <w:right w:val="nil"/>
          </w:tcBorders>
        </w:tcPr>
        <w:p w14:paraId="73B6DF24" w14:textId="2464E758" w:rsidR="00A270DB" w:rsidRPr="00CB63FF" w:rsidRDefault="00A270DB" w:rsidP="00324E99">
          <w:pPr>
            <w:jc w:val="center"/>
          </w:pPr>
          <w:r w:rsidRPr="00AE3022">
            <w:sym w:font="Symbol" w:char="F0D3"/>
          </w:r>
          <w:r>
            <w:t>ALTEN Nederland B.V.</w:t>
          </w:r>
          <w:r w:rsidRPr="00CB63FF">
            <w:t xml:space="preserve"> </w:t>
          </w:r>
          <w:r>
            <w:fldChar w:fldCharType="begin"/>
          </w:r>
          <w:r>
            <w:instrText xml:space="preserve"> DATE \@ "yyyy" </w:instrText>
          </w:r>
          <w:r>
            <w:fldChar w:fldCharType="separate"/>
          </w:r>
          <w:r w:rsidR="00B07ADB">
            <w:rPr>
              <w:noProof/>
            </w:rPr>
            <w:t>2022</w:t>
          </w:r>
          <w:r>
            <w:rPr>
              <w:noProof/>
            </w:rPr>
            <w:fldChar w:fldCharType="end"/>
          </w:r>
        </w:p>
      </w:tc>
      <w:tc>
        <w:tcPr>
          <w:tcW w:w="3678" w:type="dxa"/>
          <w:tcBorders>
            <w:top w:val="nil"/>
            <w:left w:val="nil"/>
            <w:bottom w:val="nil"/>
            <w:right w:val="nil"/>
          </w:tcBorders>
        </w:tcPr>
        <w:p w14:paraId="499B6163" w14:textId="77777777" w:rsidR="00A270DB" w:rsidRPr="00AE3022" w:rsidRDefault="00A270DB" w:rsidP="00324E99">
          <w:pPr>
            <w:jc w:val="right"/>
          </w:pPr>
          <w:r w:rsidRPr="00AE3022">
            <w:t xml:space="preserve">Page </w:t>
          </w:r>
          <w:r w:rsidRPr="00AE3022">
            <w:rPr>
              <w:rStyle w:val="Paginanummer"/>
              <w:rFonts w:cs="Arial"/>
            </w:rPr>
            <w:fldChar w:fldCharType="begin"/>
          </w:r>
          <w:r w:rsidRPr="00AE3022">
            <w:rPr>
              <w:rStyle w:val="Paginanummer"/>
              <w:rFonts w:cs="Arial"/>
            </w:rPr>
            <w:instrText xml:space="preserve"> PAGE </w:instrText>
          </w:r>
          <w:r w:rsidRPr="00AE3022">
            <w:rPr>
              <w:rStyle w:val="Paginanummer"/>
              <w:rFonts w:cs="Arial"/>
            </w:rPr>
            <w:fldChar w:fldCharType="separate"/>
          </w:r>
          <w:r>
            <w:rPr>
              <w:rStyle w:val="Paginanummer"/>
              <w:rFonts w:cs="Arial"/>
              <w:noProof/>
            </w:rPr>
            <w:t>10</w:t>
          </w:r>
          <w:r w:rsidRPr="00AE3022">
            <w:rPr>
              <w:rStyle w:val="Paginanummer"/>
              <w:rFonts w:cs="Arial"/>
            </w:rPr>
            <w:fldChar w:fldCharType="end"/>
          </w:r>
          <w:r w:rsidRPr="00AE3022">
            <w:rPr>
              <w:rStyle w:val="Paginanummer"/>
              <w:rFonts w:cs="Arial"/>
            </w:rPr>
            <w:t xml:space="preserve"> of </w:t>
          </w:r>
          <w:r>
            <w:rPr>
              <w:rStyle w:val="Paginanummer"/>
              <w:rFonts w:cs="Arial"/>
              <w:noProof/>
            </w:rPr>
            <w:fldChar w:fldCharType="begin"/>
          </w:r>
          <w:r>
            <w:rPr>
              <w:rStyle w:val="Paginanummer"/>
              <w:rFonts w:cs="Arial"/>
              <w:noProof/>
            </w:rPr>
            <w:instrText xml:space="preserve"> NUMPAGES  \* MERGEFORMAT </w:instrText>
          </w:r>
          <w:r>
            <w:rPr>
              <w:rStyle w:val="Paginanummer"/>
              <w:rFonts w:cs="Arial"/>
              <w:noProof/>
            </w:rPr>
            <w:fldChar w:fldCharType="separate"/>
          </w:r>
          <w:r w:rsidRPr="0093293C">
            <w:rPr>
              <w:rStyle w:val="Paginanummer"/>
              <w:rFonts w:cs="Arial"/>
              <w:noProof/>
            </w:rPr>
            <w:t>10</w:t>
          </w:r>
          <w:r>
            <w:rPr>
              <w:rStyle w:val="Paginanummer"/>
              <w:rFonts w:cs="Arial"/>
              <w:noProof/>
            </w:rPr>
            <w:fldChar w:fldCharType="end"/>
          </w:r>
        </w:p>
      </w:tc>
    </w:tr>
  </w:tbl>
  <w:p w14:paraId="71436755" w14:textId="77777777" w:rsidR="00A270DB" w:rsidRDefault="00A270DB" w:rsidP="00CB63FF">
    <w:pPr>
      <w:tabs>
        <w:tab w:val="left" w:pos="525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55DE" w14:textId="77777777" w:rsidR="00A270DB" w:rsidRDefault="00A270DB" w:rsidP="001E0F0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CE588" w14:textId="77777777" w:rsidR="00FF5A1A" w:rsidRDefault="00FF5A1A" w:rsidP="001E0F03">
      <w:r>
        <w:separator/>
      </w:r>
    </w:p>
    <w:p w14:paraId="10BE723E" w14:textId="77777777" w:rsidR="00FF5A1A" w:rsidRDefault="00FF5A1A" w:rsidP="001E0F03"/>
  </w:footnote>
  <w:footnote w:type="continuationSeparator" w:id="0">
    <w:p w14:paraId="05442498" w14:textId="77777777" w:rsidR="00FF5A1A" w:rsidRDefault="00FF5A1A" w:rsidP="001E0F03">
      <w:r>
        <w:continuationSeparator/>
      </w:r>
    </w:p>
    <w:p w14:paraId="223CA121" w14:textId="77777777" w:rsidR="00FF5A1A" w:rsidRDefault="00FF5A1A" w:rsidP="001E0F03"/>
  </w:footnote>
  <w:footnote w:type="continuationNotice" w:id="1">
    <w:p w14:paraId="5531C1BC" w14:textId="77777777" w:rsidR="00FF5A1A" w:rsidRDefault="00FF5A1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F9A90" w14:textId="77777777" w:rsidR="00A270DB" w:rsidRDefault="00A270DB" w:rsidP="00C5395A">
    <w:pPr>
      <w:jc w:val="center"/>
    </w:pPr>
  </w:p>
  <w:p w14:paraId="3FC985B1" w14:textId="77777777" w:rsidR="00A270DB" w:rsidRDefault="00A270DB" w:rsidP="00C5395A">
    <w:pPr>
      <w:jc w:val="center"/>
    </w:pPr>
    <w:r>
      <w:rPr>
        <w:noProof/>
        <w:lang w:eastAsia="nl-NL"/>
      </w:rPr>
      <w:drawing>
        <wp:anchor distT="0" distB="0" distL="114300" distR="114300" simplePos="0" relativeHeight="251659264" behindDoc="1" locked="0" layoutInCell="1" allowOverlap="1" wp14:anchorId="1BC8ACCD" wp14:editId="7C99F86E">
          <wp:simplePos x="0" y="0"/>
          <wp:positionH relativeFrom="column">
            <wp:posOffset>180975</wp:posOffset>
          </wp:positionH>
          <wp:positionV relativeFrom="paragraph">
            <wp:posOffset>45720</wp:posOffset>
          </wp:positionV>
          <wp:extent cx="748800" cy="1260000"/>
          <wp:effectExtent l="0" t="0" r="0" b="0"/>
          <wp:wrapThrough wrapText="bothSides">
            <wp:wrapPolygon edited="0">
              <wp:start x="0" y="0"/>
              <wp:lineTo x="0" y="21230"/>
              <wp:lineTo x="20885" y="21230"/>
              <wp:lineTo x="20885" y="0"/>
              <wp:lineTo x="0" y="0"/>
            </wp:wrapPolygon>
          </wp:wrapThrough>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Alten.jpg"/>
                  <pic:cNvPicPr/>
                </pic:nvPicPr>
                <pic:blipFill>
                  <a:blip r:embed="rId1">
                    <a:extLst>
                      <a:ext uri="{28A0092B-C50C-407E-A947-70E740481C1C}">
                        <a14:useLocalDpi xmlns:a14="http://schemas.microsoft.com/office/drawing/2010/main" val="0"/>
                      </a:ext>
                    </a:extLst>
                  </a:blip>
                  <a:stretch>
                    <a:fillRect/>
                  </a:stretch>
                </pic:blipFill>
                <pic:spPr>
                  <a:xfrm>
                    <a:off x="0" y="0"/>
                    <a:ext cx="748800" cy="1260000"/>
                  </a:xfrm>
                  <a:prstGeom prst="rect">
                    <a:avLst/>
                  </a:prstGeom>
                </pic:spPr>
              </pic:pic>
            </a:graphicData>
          </a:graphic>
          <wp14:sizeRelH relativeFrom="margin">
            <wp14:pctWidth>0</wp14:pctWidth>
          </wp14:sizeRelH>
          <wp14:sizeRelV relativeFrom="margin">
            <wp14:pctHeight>0</wp14:pctHeight>
          </wp14:sizeRelV>
        </wp:anchor>
      </w:drawing>
    </w:r>
  </w:p>
  <w:p w14:paraId="311AA90C" w14:textId="77777777" w:rsidR="00A270DB" w:rsidRDefault="00A270DB" w:rsidP="00C5395A">
    <w:r>
      <w:rPr>
        <w:noProof/>
      </w:rPr>
      <mc:AlternateContent>
        <mc:Choice Requires="wps">
          <w:drawing>
            <wp:anchor distT="0" distB="0" distL="114300" distR="114300" simplePos="0" relativeHeight="251664384" behindDoc="0" locked="0" layoutInCell="1" allowOverlap="1" wp14:anchorId="39DC8A80" wp14:editId="5CBA11C3">
              <wp:simplePos x="0" y="0"/>
              <wp:positionH relativeFrom="column">
                <wp:posOffset>-908050</wp:posOffset>
              </wp:positionH>
              <wp:positionV relativeFrom="paragraph">
                <wp:posOffset>1283970</wp:posOffset>
              </wp:positionV>
              <wp:extent cx="6659880" cy="143510"/>
              <wp:effectExtent l="0" t="0" r="7620" b="889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43510"/>
                      </a:xfrm>
                      <a:prstGeom prst="rect">
                        <a:avLst/>
                      </a:prstGeom>
                      <a:gradFill>
                        <a:gsLst>
                          <a:gs pos="0">
                            <a:srgbClr val="004A75"/>
                          </a:gs>
                          <a:gs pos="99000">
                            <a:srgbClr val="0D92D2"/>
                          </a:gs>
                        </a:gsLst>
                        <a:lin ang="0" scaled="0"/>
                      </a:gradFill>
                      <a:ln>
                        <a:noFill/>
                      </a:ln>
                    </wps:spPr>
                    <wps:bodyPr rot="0" vert="horz" wrap="none" lIns="91440" tIns="45720" rIns="91440" bIns="45720" anchor="t" anchorCtr="0" upright="1">
                      <a:noAutofit/>
                    </wps:bodyPr>
                  </wps:wsp>
                </a:graphicData>
              </a:graphic>
            </wp:anchor>
          </w:drawing>
        </mc:Choice>
        <mc:Fallback>
          <w:pict>
            <v:rect w14:anchorId="2028474B" id="Rectangle 6" o:spid="_x0000_s1026" style="position:absolute;margin-left:-71.5pt;margin-top:101.1pt;width:524.4pt;height:11.3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" fillcolor="#004a75" stroked="f">
              <v:fill color2="#0d92d2" angle="90" colors="0 #004a75;64881f #0d92d2" focus="100%" type="gradient">
                <o:fill v:ext="view" type="gradientUnscaled"/>
              </v:fill>
            </v:rect>
          </w:pict>
        </mc:Fallback>
      </mc:AlternateContent>
    </w:r>
  </w:p>
  <w:p w14:paraId="66D411B7" w14:textId="77777777" w:rsidR="00A270DB" w:rsidRPr="00180379" w:rsidRDefault="00A270DB" w:rsidP="00C5395A">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163F3" w14:textId="462F012A" w:rsidR="00A270DB" w:rsidRPr="00C04BCE" w:rsidRDefault="00FF5A1A" w:rsidP="00074312">
    <w:pPr>
      <w:pStyle w:val="Plattetekst"/>
      <w:ind w:left="0"/>
      <w:jc w:val="center"/>
    </w:pPr>
    <w:sdt>
      <w:sdtPr>
        <w:alias w:val="Title"/>
        <w:tag w:val=""/>
        <w:id w:val="-541360981"/>
        <w:placeholder>
          <w:docPart w:val="FB6724A0AEA14EB7A44B92591149D4E3"/>
        </w:placeholder>
        <w:dataBinding w:prefixMappings="xmlns:ns0='http://purl.org/dc/elements/1.1/' xmlns:ns1='http://schemas.openxmlformats.org/package/2006/metadata/core-properties' " w:xpath="/ns1:coreProperties[1]/ns0:title[1]" w:storeItemID="{6C3C8BC8-F283-45AE-878A-BAB7291924A1}"/>
        <w:text/>
      </w:sdtPr>
      <w:sdtEndPr/>
      <w:sdtContent>
        <w:r w:rsidR="00971C5E">
          <w:t>Software Architectuur Documentatie -</w:t>
        </w:r>
      </w:sdtContent>
    </w:sdt>
    <w:r w:rsidR="00A270DB">
      <w:rPr>
        <w:noProof/>
        <w:lang w:eastAsia="nl-NL"/>
      </w:rPr>
      <w:drawing>
        <wp:anchor distT="0" distB="0" distL="114300" distR="114300" simplePos="0" relativeHeight="251661312" behindDoc="1" locked="0" layoutInCell="1" allowOverlap="1" wp14:anchorId="694847B2" wp14:editId="14F35A0C">
          <wp:simplePos x="0" y="0"/>
          <wp:positionH relativeFrom="leftMargin">
            <wp:posOffset>257175</wp:posOffset>
          </wp:positionH>
          <wp:positionV relativeFrom="paragraph">
            <wp:posOffset>-220980</wp:posOffset>
          </wp:positionV>
          <wp:extent cx="298800" cy="504000"/>
          <wp:effectExtent l="0" t="0" r="635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clearbg_CMYK.jpg"/>
                  <pic:cNvPicPr/>
                </pic:nvPicPr>
                <pic:blipFill>
                  <a:blip r:embed="rId1">
                    <a:extLst>
                      <a:ext uri="{28A0092B-C50C-407E-A947-70E740481C1C}">
                        <a14:useLocalDpi xmlns:a14="http://schemas.microsoft.com/office/drawing/2010/main" val="0"/>
                      </a:ext>
                    </a:extLst>
                  </a:blip>
                  <a:stretch>
                    <a:fillRect/>
                  </a:stretch>
                </pic:blipFill>
                <pic:spPr>
                  <a:xfrm>
                    <a:off x="0" y="0"/>
                    <a:ext cx="298800" cy="504000"/>
                  </a:xfrm>
                  <a:prstGeom prst="rect">
                    <a:avLst/>
                  </a:prstGeom>
                </pic:spPr>
              </pic:pic>
            </a:graphicData>
          </a:graphic>
          <wp14:sizeRelH relativeFrom="page">
            <wp14:pctWidth>0</wp14:pctWidth>
          </wp14:sizeRelH>
          <wp14:sizeRelV relativeFrom="page">
            <wp14:pctHeight>0</wp14:pctHeight>
          </wp14:sizeRelV>
        </wp:anchor>
      </w:drawing>
    </w:r>
    <w:r w:rsidR="00A270DB" w:rsidRPr="00C04BCE">
      <w:t xml:space="preserve"> </w:t>
    </w:r>
    <w:sdt>
      <w:sdtPr>
        <w:alias w:val="Subject"/>
        <w:tag w:val=""/>
        <w:id w:val="242141921"/>
        <w:placeholder>
          <w:docPart w:val="5CD289B67CA348E09CC09383E820E5C4"/>
        </w:placeholder>
        <w:dataBinding w:prefixMappings="xmlns:ns0='http://purl.org/dc/elements/1.1/' xmlns:ns1='http://schemas.openxmlformats.org/package/2006/metadata/core-properties' " w:xpath="/ns1:coreProperties[1]/ns0:subject[1]" w:storeItemID="{6C3C8BC8-F283-45AE-878A-BAB7291924A1}"/>
        <w:text/>
      </w:sdtPr>
      <w:sdtEndPr/>
      <w:sdtContent>
        <w:r w:rsidR="00BD7720">
          <w:t>4-op-1-rij robot</w:t>
        </w:r>
      </w:sdtContent>
    </w:sdt>
    <w:r w:rsidR="00A270DB" w:rsidRPr="00C04BCE">
      <w:tab/>
    </w:r>
    <w:r w:rsidR="00A270DB" w:rsidRPr="00C04BCE">
      <w:tab/>
    </w:r>
    <w:r w:rsidR="00A270DB" w:rsidRPr="00C04BCE">
      <w:rPr>
        <w:noProof/>
        <w:lang w:eastAsia="nl-NL"/>
      </w:rPr>
      <w:tab/>
    </w:r>
    <w:r w:rsidR="00A270DB" w:rsidRPr="00C04BCE">
      <w:t xml:space="preserve">Version: </w:t>
    </w:r>
    <w:sdt>
      <w:sdtPr>
        <w:alias w:val="Manager"/>
        <w:tag w:val=""/>
        <w:id w:val="-2088841199"/>
        <w:placeholder>
          <w:docPart w:val="CECB1FC40C154DD29372F317C13E8B7C"/>
        </w:placeholder>
        <w:dataBinding w:prefixMappings="xmlns:ns0='http://schemas.openxmlformats.org/officeDocument/2006/extended-properties' " w:xpath="/ns0:Properties[1]/ns0:Manager[1]" w:storeItemID="{6668398D-A668-4E3E-A5EB-62B293D839F1}"/>
        <w:text/>
      </w:sdtPr>
      <w:sdtEndPr/>
      <w:sdtContent>
        <w:r w:rsidR="00EC0AA4">
          <w:t>3</w:t>
        </w:r>
      </w:sdtContent>
    </w:sdt>
    <w:r w:rsidR="00A270DB" w:rsidRPr="00C04BCE">
      <w:rPr>
        <w:noProof/>
        <w:lang w:eastAsia="nl-NL"/>
      </w:rPr>
      <w:t xml:space="preserve">, </w:t>
    </w:r>
    <w:r w:rsidR="00A270DB" w:rsidRPr="00C04BCE">
      <w:t xml:space="preserve">Date: </w:t>
    </w:r>
    <w:sdt>
      <w:sdtPr>
        <w:rPr>
          <w:lang w:val="en-GB"/>
        </w:rPr>
        <w:alias w:val="Publish Date"/>
        <w:tag w:val=""/>
        <w:id w:val="-413393206"/>
        <w:placeholder>
          <w:docPart w:val="912B9CBE2CF14839B3E785EE327EC723"/>
        </w:placeholder>
        <w:dataBinding w:prefixMappings="xmlns:ns0='http://schemas.microsoft.com/office/2006/coverPageProps' " w:xpath="/ns0:CoverPageProperties[1]/ns0:PublishDate[1]" w:storeItemID="{55AF091B-3C7A-41E3-B477-F2FDAA23CFDA}"/>
        <w:date w:fullDate="2022-04-13T00:00:00Z">
          <w:dateFormat w:val="d-M-yyyy"/>
          <w:lid w:val="nl-NL"/>
          <w:storeMappedDataAs w:val="dateTime"/>
          <w:calendar w:val="gregorian"/>
        </w:date>
      </w:sdtPr>
      <w:sdtEndPr/>
      <w:sdtContent>
        <w:r w:rsidR="003851A7">
          <w:t>13-4-2022</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853CF" w14:textId="77777777" w:rsidR="00A270DB" w:rsidRDefault="00A270DB" w:rsidP="001E0F03">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F407E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FB"/>
    <w:multiLevelType w:val="multilevel"/>
    <w:tmpl w:val="2C806F68"/>
    <w:lvl w:ilvl="0">
      <w:start w:val="1"/>
      <w:numFmt w:val="decimal"/>
      <w:lvlText w:val="%1."/>
      <w:legacy w:legacy="1" w:legacySpace="144" w:legacyIndent="0"/>
      <w:lvlJc w:val="left"/>
      <w:rPr>
        <w:rFonts w:cs="Times New Roman"/>
        <w:i w:val="0"/>
        <w:color w:val="auto"/>
        <w:sz w:val="24"/>
        <w:szCs w:val="24"/>
      </w:rPr>
    </w:lvl>
    <w:lvl w:ilvl="1">
      <w:start w:val="1"/>
      <w:numFmt w:val="decimal"/>
      <w:lvlText w:val="%1.%2"/>
      <w:legacy w:legacy="1" w:legacySpace="144" w:legacyIndent="0"/>
      <w:lvlJc w:val="left"/>
      <w:rPr>
        <w:rFonts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 w15:restartNumberingAfterBreak="0">
    <w:nsid w:val="FFFFFFFE"/>
    <w:multiLevelType w:val="singleLevel"/>
    <w:tmpl w:val="FFFFFFFF"/>
    <w:lvl w:ilvl="0">
      <w:numFmt w:val="decimal"/>
      <w:pStyle w:val="Lijstopsomteken"/>
      <w:lvlText w:val="*"/>
      <w:lvlJc w:val="left"/>
      <w:rPr>
        <w:rFonts w:cs="Times New Roman"/>
      </w:rPr>
    </w:lvl>
  </w:abstractNum>
  <w:abstractNum w:abstractNumId="3" w15:restartNumberingAfterBreak="0">
    <w:nsid w:val="089A2530"/>
    <w:multiLevelType w:val="hybridMultilevel"/>
    <w:tmpl w:val="9640BDC8"/>
    <w:lvl w:ilvl="0" w:tplc="31A2884A">
      <w:start w:val="1"/>
      <w:numFmt w:val="decimal"/>
      <w:pStyle w:val="TODO"/>
      <w:lvlText w:val="TODO %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88E3711"/>
    <w:multiLevelType w:val="hybridMultilevel"/>
    <w:tmpl w:val="6A2EF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652544"/>
    <w:multiLevelType w:val="hybridMultilevel"/>
    <w:tmpl w:val="9970F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B16029"/>
    <w:multiLevelType w:val="hybridMultilevel"/>
    <w:tmpl w:val="8908801C"/>
    <w:lvl w:ilvl="0" w:tplc="6566957A">
      <w:start w:val="1"/>
      <w:numFmt w:val="decimal"/>
      <w:lvlText w:val="TODO %1:"/>
      <w:lvlJc w:val="left"/>
      <w:pPr>
        <w:ind w:left="1440" w:hanging="360"/>
      </w:pPr>
      <w:rPr>
        <w:rFonts w:hint="default"/>
      </w:r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7" w15:restartNumberingAfterBreak="0">
    <w:nsid w:val="397D3662"/>
    <w:multiLevelType w:val="hybridMultilevel"/>
    <w:tmpl w:val="BF803968"/>
    <w:lvl w:ilvl="0" w:tplc="04130019">
      <w:start w:val="1"/>
      <w:numFmt w:val="lowerLetter"/>
      <w:lvlText w:val="%1."/>
      <w:lvlJc w:val="left"/>
      <w:pPr>
        <w:ind w:left="720" w:hanging="360"/>
      </w:pPr>
      <w:rPr>
        <w:rFonts w:cs="Times New Roman" w:hint="default"/>
      </w:rPr>
    </w:lvl>
    <w:lvl w:ilvl="1" w:tplc="04130019" w:tentative="1">
      <w:start w:val="1"/>
      <w:numFmt w:val="lowerLetter"/>
      <w:lvlText w:val="%2."/>
      <w:lvlJc w:val="left"/>
      <w:pPr>
        <w:ind w:left="1440" w:hanging="360"/>
      </w:pPr>
      <w:rPr>
        <w:rFonts w:cs="Times New Roman"/>
      </w:rPr>
    </w:lvl>
    <w:lvl w:ilvl="2" w:tplc="0413001B" w:tentative="1">
      <w:start w:val="1"/>
      <w:numFmt w:val="lowerRoman"/>
      <w:lvlText w:val="%3."/>
      <w:lvlJc w:val="right"/>
      <w:pPr>
        <w:ind w:left="2160" w:hanging="180"/>
      </w:pPr>
      <w:rPr>
        <w:rFonts w:cs="Times New Roman"/>
      </w:rPr>
    </w:lvl>
    <w:lvl w:ilvl="3" w:tplc="0413000F" w:tentative="1">
      <w:start w:val="1"/>
      <w:numFmt w:val="decimal"/>
      <w:lvlText w:val="%4."/>
      <w:lvlJc w:val="left"/>
      <w:pPr>
        <w:ind w:left="2880" w:hanging="360"/>
      </w:pPr>
      <w:rPr>
        <w:rFonts w:cs="Times New Roman"/>
      </w:rPr>
    </w:lvl>
    <w:lvl w:ilvl="4" w:tplc="04130019" w:tentative="1">
      <w:start w:val="1"/>
      <w:numFmt w:val="lowerLetter"/>
      <w:lvlText w:val="%5."/>
      <w:lvlJc w:val="left"/>
      <w:pPr>
        <w:ind w:left="3600" w:hanging="360"/>
      </w:pPr>
      <w:rPr>
        <w:rFonts w:cs="Times New Roman"/>
      </w:rPr>
    </w:lvl>
    <w:lvl w:ilvl="5" w:tplc="0413001B" w:tentative="1">
      <w:start w:val="1"/>
      <w:numFmt w:val="lowerRoman"/>
      <w:lvlText w:val="%6."/>
      <w:lvlJc w:val="right"/>
      <w:pPr>
        <w:ind w:left="4320" w:hanging="180"/>
      </w:pPr>
      <w:rPr>
        <w:rFonts w:cs="Times New Roman"/>
      </w:rPr>
    </w:lvl>
    <w:lvl w:ilvl="6" w:tplc="0413000F" w:tentative="1">
      <w:start w:val="1"/>
      <w:numFmt w:val="decimal"/>
      <w:lvlText w:val="%7."/>
      <w:lvlJc w:val="left"/>
      <w:pPr>
        <w:ind w:left="5040" w:hanging="360"/>
      </w:pPr>
      <w:rPr>
        <w:rFonts w:cs="Times New Roman"/>
      </w:rPr>
    </w:lvl>
    <w:lvl w:ilvl="7" w:tplc="04130019" w:tentative="1">
      <w:start w:val="1"/>
      <w:numFmt w:val="lowerLetter"/>
      <w:lvlText w:val="%8."/>
      <w:lvlJc w:val="left"/>
      <w:pPr>
        <w:ind w:left="5760" w:hanging="360"/>
      </w:pPr>
      <w:rPr>
        <w:rFonts w:cs="Times New Roman"/>
      </w:rPr>
    </w:lvl>
    <w:lvl w:ilvl="8" w:tplc="0413001B" w:tentative="1">
      <w:start w:val="1"/>
      <w:numFmt w:val="lowerRoman"/>
      <w:lvlText w:val="%9."/>
      <w:lvlJc w:val="right"/>
      <w:pPr>
        <w:ind w:left="6480" w:hanging="180"/>
      </w:pPr>
      <w:rPr>
        <w:rFonts w:cs="Times New Roman"/>
      </w:rPr>
    </w:lvl>
  </w:abstractNum>
  <w:abstractNum w:abstractNumId="8" w15:restartNumberingAfterBreak="0">
    <w:nsid w:val="3B980532"/>
    <w:multiLevelType w:val="hybridMultilevel"/>
    <w:tmpl w:val="2108B82E"/>
    <w:lvl w:ilvl="0" w:tplc="946C9F26">
      <w:numFmt w:val="bullet"/>
      <w:lvlText w:val=""/>
      <w:lvlJc w:val="left"/>
      <w:pPr>
        <w:ind w:left="720" w:hanging="360"/>
      </w:pPr>
      <w:rPr>
        <w:rFonts w:ascii="Wingdings" w:eastAsia="Times New Roman"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C890B1B"/>
    <w:multiLevelType w:val="hybridMultilevel"/>
    <w:tmpl w:val="5D946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847E70"/>
    <w:multiLevelType w:val="hybridMultilevel"/>
    <w:tmpl w:val="D74C2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88547F"/>
    <w:multiLevelType w:val="hybridMultilevel"/>
    <w:tmpl w:val="92DCA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635F0A"/>
    <w:multiLevelType w:val="hybridMultilevel"/>
    <w:tmpl w:val="AA922D22"/>
    <w:lvl w:ilvl="0" w:tplc="FD4CF7B0">
      <w:start w:val="1"/>
      <w:numFmt w:val="decimal"/>
      <w:lvlText w:val="D%1"/>
      <w:lvlJc w:val="righ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97C5D16"/>
    <w:multiLevelType w:val="hybridMultilevel"/>
    <w:tmpl w:val="AC560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3126D5"/>
    <w:multiLevelType w:val="hybridMultilevel"/>
    <w:tmpl w:val="CEC8441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5A9D0E71"/>
    <w:multiLevelType w:val="hybridMultilevel"/>
    <w:tmpl w:val="AAB2F52E"/>
    <w:lvl w:ilvl="0" w:tplc="9A1CA536">
      <w:start w:val="1"/>
      <w:numFmt w:val="decimal"/>
      <w:pStyle w:val="TODO0"/>
      <w:lvlText w:val="TODO %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653A37B8"/>
    <w:multiLevelType w:val="hybridMultilevel"/>
    <w:tmpl w:val="6F2C4ABE"/>
    <w:lvl w:ilvl="0" w:tplc="5016D754">
      <w:start w:val="1"/>
      <w:numFmt w:val="decimal"/>
      <w:pStyle w:val="designDecisions"/>
      <w:lvlText w:val="Design decision %1."/>
      <w:lvlJc w:val="left"/>
      <w:pPr>
        <w:ind w:left="360" w:hanging="360"/>
      </w:pPr>
      <w:rPr>
        <w:rFonts w:hint="default"/>
        <w:b/>
        <w:i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65EE3073"/>
    <w:multiLevelType w:val="multilevel"/>
    <w:tmpl w:val="CB3AF0FA"/>
    <w:lvl w:ilvl="0">
      <w:start w:val="1"/>
      <w:numFmt w:val="decimal"/>
      <w:pStyle w:val="Kop1"/>
      <w:lvlText w:val="%1"/>
      <w:lvlJc w:val="left"/>
      <w:pPr>
        <w:ind w:left="432" w:hanging="432"/>
      </w:pPr>
    </w:lvl>
    <w:lvl w:ilvl="1">
      <w:start w:val="1"/>
      <w:numFmt w:val="decimal"/>
      <w:pStyle w:val="Kop2"/>
      <w:lvlText w:val="%1.%2"/>
      <w:lvlJc w:val="left"/>
      <w:pPr>
        <w:ind w:left="576" w:hanging="576"/>
      </w:pPr>
      <w:rPr>
        <w:sz w:val="24"/>
        <w:szCs w:val="24"/>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71315DCA"/>
    <w:multiLevelType w:val="multilevel"/>
    <w:tmpl w:val="C72A4D9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16cid:durableId="451289629">
    <w:abstractNumId w:val="2"/>
    <w:lvlOverride w:ilvl="0">
      <w:lvl w:ilvl="0">
        <w:start w:val="1"/>
        <w:numFmt w:val="bullet"/>
        <w:pStyle w:val="Lijstopsomteken"/>
        <w:lvlText w:val=""/>
        <w:legacy w:legacy="1" w:legacySpace="0" w:legacyIndent="360"/>
        <w:lvlJc w:val="left"/>
        <w:pPr>
          <w:ind w:left="1800" w:hanging="360"/>
        </w:pPr>
        <w:rPr>
          <w:rFonts w:ascii="Symbol" w:hAnsi="Symbol" w:hint="default"/>
          <w:sz w:val="22"/>
        </w:rPr>
      </w:lvl>
    </w:lvlOverride>
  </w:num>
  <w:num w:numId="2" w16cid:durableId="2131167050">
    <w:abstractNumId w:val="7"/>
  </w:num>
  <w:num w:numId="3" w16cid:durableId="1128089302">
    <w:abstractNumId w:val="17"/>
  </w:num>
  <w:num w:numId="4" w16cid:durableId="56318128">
    <w:abstractNumId w:val="3"/>
  </w:num>
  <w:num w:numId="5" w16cid:durableId="270824578">
    <w:abstractNumId w:val="15"/>
  </w:num>
  <w:num w:numId="6" w16cid:durableId="1959413449">
    <w:abstractNumId w:val="6"/>
  </w:num>
  <w:num w:numId="7" w16cid:durableId="796948980">
    <w:abstractNumId w:val="14"/>
  </w:num>
  <w:num w:numId="8" w16cid:durableId="956760246">
    <w:abstractNumId w:val="16"/>
  </w:num>
  <w:num w:numId="9" w16cid:durableId="183983153">
    <w:abstractNumId w:val="17"/>
  </w:num>
  <w:num w:numId="10" w16cid:durableId="775101000">
    <w:abstractNumId w:val="0"/>
  </w:num>
  <w:num w:numId="11" w16cid:durableId="1730417689">
    <w:abstractNumId w:val="5"/>
  </w:num>
  <w:num w:numId="12" w16cid:durableId="1093863192">
    <w:abstractNumId w:val="9"/>
  </w:num>
  <w:num w:numId="13" w16cid:durableId="1687752422">
    <w:abstractNumId w:val="13"/>
  </w:num>
  <w:num w:numId="14" w16cid:durableId="1430614532">
    <w:abstractNumId w:val="4"/>
  </w:num>
  <w:num w:numId="15" w16cid:durableId="309210741">
    <w:abstractNumId w:val="10"/>
  </w:num>
  <w:num w:numId="16" w16cid:durableId="3307150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36140316">
    <w:abstractNumId w:val="11"/>
  </w:num>
  <w:num w:numId="18" w16cid:durableId="452093503">
    <w:abstractNumId w:val="8"/>
  </w:num>
  <w:num w:numId="19" w16cid:durableId="1798378767">
    <w:abstractNumId w:val="1"/>
  </w:num>
  <w:num w:numId="20" w16cid:durableId="1305890735">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BCE"/>
    <w:rsid w:val="00000E0D"/>
    <w:rsid w:val="00000FFD"/>
    <w:rsid w:val="000025F2"/>
    <w:rsid w:val="0000274A"/>
    <w:rsid w:val="0000356A"/>
    <w:rsid w:val="00003E0F"/>
    <w:rsid w:val="00012131"/>
    <w:rsid w:val="0001252D"/>
    <w:rsid w:val="000140B7"/>
    <w:rsid w:val="0001568F"/>
    <w:rsid w:val="00015951"/>
    <w:rsid w:val="00016613"/>
    <w:rsid w:val="0002130A"/>
    <w:rsid w:val="00023308"/>
    <w:rsid w:val="00024454"/>
    <w:rsid w:val="0002482B"/>
    <w:rsid w:val="00025517"/>
    <w:rsid w:val="00025A65"/>
    <w:rsid w:val="000264E3"/>
    <w:rsid w:val="00027536"/>
    <w:rsid w:val="00031B45"/>
    <w:rsid w:val="00031DA5"/>
    <w:rsid w:val="0003207D"/>
    <w:rsid w:val="00033263"/>
    <w:rsid w:val="0003355F"/>
    <w:rsid w:val="00033D3D"/>
    <w:rsid w:val="00033E8B"/>
    <w:rsid w:val="00040288"/>
    <w:rsid w:val="00040924"/>
    <w:rsid w:val="0004485C"/>
    <w:rsid w:val="00046973"/>
    <w:rsid w:val="00046AD6"/>
    <w:rsid w:val="00047BCD"/>
    <w:rsid w:val="0005155B"/>
    <w:rsid w:val="00052D26"/>
    <w:rsid w:val="0005361B"/>
    <w:rsid w:val="00053FAE"/>
    <w:rsid w:val="00054BB0"/>
    <w:rsid w:val="00060AEC"/>
    <w:rsid w:val="00062115"/>
    <w:rsid w:val="000626A8"/>
    <w:rsid w:val="0006725E"/>
    <w:rsid w:val="00067C25"/>
    <w:rsid w:val="000707F5"/>
    <w:rsid w:val="00070F22"/>
    <w:rsid w:val="00070F66"/>
    <w:rsid w:val="00071195"/>
    <w:rsid w:val="0007278F"/>
    <w:rsid w:val="00072BCC"/>
    <w:rsid w:val="00073116"/>
    <w:rsid w:val="00074312"/>
    <w:rsid w:val="0007718E"/>
    <w:rsid w:val="000773A0"/>
    <w:rsid w:val="00077A25"/>
    <w:rsid w:val="000814AB"/>
    <w:rsid w:val="0008188F"/>
    <w:rsid w:val="000818FB"/>
    <w:rsid w:val="00082015"/>
    <w:rsid w:val="000844C0"/>
    <w:rsid w:val="00084DF2"/>
    <w:rsid w:val="0008517B"/>
    <w:rsid w:val="0008524E"/>
    <w:rsid w:val="000854C1"/>
    <w:rsid w:val="00086938"/>
    <w:rsid w:val="0009018A"/>
    <w:rsid w:val="0009117D"/>
    <w:rsid w:val="0009171A"/>
    <w:rsid w:val="00092814"/>
    <w:rsid w:val="00092B54"/>
    <w:rsid w:val="00094AED"/>
    <w:rsid w:val="00095A50"/>
    <w:rsid w:val="00097B3F"/>
    <w:rsid w:val="000A004B"/>
    <w:rsid w:val="000A031F"/>
    <w:rsid w:val="000A0853"/>
    <w:rsid w:val="000A29A0"/>
    <w:rsid w:val="000A4016"/>
    <w:rsid w:val="000A4F51"/>
    <w:rsid w:val="000A5ACE"/>
    <w:rsid w:val="000B1AB4"/>
    <w:rsid w:val="000B3F9E"/>
    <w:rsid w:val="000B3FA5"/>
    <w:rsid w:val="000B5BE7"/>
    <w:rsid w:val="000B63AA"/>
    <w:rsid w:val="000C09AF"/>
    <w:rsid w:val="000C101F"/>
    <w:rsid w:val="000C5D83"/>
    <w:rsid w:val="000C6071"/>
    <w:rsid w:val="000C6CCE"/>
    <w:rsid w:val="000C74BD"/>
    <w:rsid w:val="000D0494"/>
    <w:rsid w:val="000D0880"/>
    <w:rsid w:val="000D0FBA"/>
    <w:rsid w:val="000D1381"/>
    <w:rsid w:val="000D1884"/>
    <w:rsid w:val="000D29A4"/>
    <w:rsid w:val="000D2B6E"/>
    <w:rsid w:val="000D2DCD"/>
    <w:rsid w:val="000D32C7"/>
    <w:rsid w:val="000D3854"/>
    <w:rsid w:val="000D394F"/>
    <w:rsid w:val="000E03E4"/>
    <w:rsid w:val="000E0926"/>
    <w:rsid w:val="000E2F39"/>
    <w:rsid w:val="000E333C"/>
    <w:rsid w:val="000E4D84"/>
    <w:rsid w:val="000E5E4A"/>
    <w:rsid w:val="000E651B"/>
    <w:rsid w:val="000E65D1"/>
    <w:rsid w:val="000E6C41"/>
    <w:rsid w:val="000E6FA5"/>
    <w:rsid w:val="000F1CB2"/>
    <w:rsid w:val="000F2025"/>
    <w:rsid w:val="000F2094"/>
    <w:rsid w:val="000F239F"/>
    <w:rsid w:val="000F2746"/>
    <w:rsid w:val="000F2D66"/>
    <w:rsid w:val="000F52A1"/>
    <w:rsid w:val="000F6628"/>
    <w:rsid w:val="000F688C"/>
    <w:rsid w:val="000F7E85"/>
    <w:rsid w:val="001002CE"/>
    <w:rsid w:val="001007BD"/>
    <w:rsid w:val="00101B2C"/>
    <w:rsid w:val="0010394F"/>
    <w:rsid w:val="001067ED"/>
    <w:rsid w:val="00106A84"/>
    <w:rsid w:val="00110551"/>
    <w:rsid w:val="001109CE"/>
    <w:rsid w:val="00111822"/>
    <w:rsid w:val="00113F27"/>
    <w:rsid w:val="00114D47"/>
    <w:rsid w:val="001151FE"/>
    <w:rsid w:val="00115DDB"/>
    <w:rsid w:val="00122599"/>
    <w:rsid w:val="00122977"/>
    <w:rsid w:val="00123047"/>
    <w:rsid w:val="00123E44"/>
    <w:rsid w:val="001244E6"/>
    <w:rsid w:val="00124BC8"/>
    <w:rsid w:val="0012766A"/>
    <w:rsid w:val="00132FC3"/>
    <w:rsid w:val="0013468D"/>
    <w:rsid w:val="00134740"/>
    <w:rsid w:val="00135412"/>
    <w:rsid w:val="0013687C"/>
    <w:rsid w:val="00137912"/>
    <w:rsid w:val="00140F9D"/>
    <w:rsid w:val="00142049"/>
    <w:rsid w:val="00144581"/>
    <w:rsid w:val="00145789"/>
    <w:rsid w:val="0014588F"/>
    <w:rsid w:val="001474CD"/>
    <w:rsid w:val="00150CAA"/>
    <w:rsid w:val="00151588"/>
    <w:rsid w:val="001517D3"/>
    <w:rsid w:val="0015256A"/>
    <w:rsid w:val="00152A33"/>
    <w:rsid w:val="00152AC9"/>
    <w:rsid w:val="00153D1E"/>
    <w:rsid w:val="001558C5"/>
    <w:rsid w:val="001560E3"/>
    <w:rsid w:val="001563ED"/>
    <w:rsid w:val="0016047A"/>
    <w:rsid w:val="00160AAA"/>
    <w:rsid w:val="00160AEB"/>
    <w:rsid w:val="0016176C"/>
    <w:rsid w:val="00162964"/>
    <w:rsid w:val="001635BF"/>
    <w:rsid w:val="00163FAA"/>
    <w:rsid w:val="001641CD"/>
    <w:rsid w:val="001644CE"/>
    <w:rsid w:val="00165153"/>
    <w:rsid w:val="00165D15"/>
    <w:rsid w:val="00165DE5"/>
    <w:rsid w:val="00166F71"/>
    <w:rsid w:val="0017061B"/>
    <w:rsid w:val="00171185"/>
    <w:rsid w:val="001712E3"/>
    <w:rsid w:val="001717BE"/>
    <w:rsid w:val="0017234B"/>
    <w:rsid w:val="001751EB"/>
    <w:rsid w:val="00175472"/>
    <w:rsid w:val="0017722E"/>
    <w:rsid w:val="00177C42"/>
    <w:rsid w:val="00180C7E"/>
    <w:rsid w:val="00180E1F"/>
    <w:rsid w:val="0018276A"/>
    <w:rsid w:val="00183BB9"/>
    <w:rsid w:val="001844E6"/>
    <w:rsid w:val="00184529"/>
    <w:rsid w:val="00184687"/>
    <w:rsid w:val="00186AED"/>
    <w:rsid w:val="0019074A"/>
    <w:rsid w:val="001909F8"/>
    <w:rsid w:val="00190A12"/>
    <w:rsid w:val="00190DC3"/>
    <w:rsid w:val="0019233D"/>
    <w:rsid w:val="001930A4"/>
    <w:rsid w:val="0019480E"/>
    <w:rsid w:val="001948AD"/>
    <w:rsid w:val="00194A6B"/>
    <w:rsid w:val="00194D9F"/>
    <w:rsid w:val="00195BE3"/>
    <w:rsid w:val="001A0262"/>
    <w:rsid w:val="001A08BA"/>
    <w:rsid w:val="001A2E69"/>
    <w:rsid w:val="001A36EC"/>
    <w:rsid w:val="001A3701"/>
    <w:rsid w:val="001A59E7"/>
    <w:rsid w:val="001A6F5A"/>
    <w:rsid w:val="001B034B"/>
    <w:rsid w:val="001B53A5"/>
    <w:rsid w:val="001B5E7C"/>
    <w:rsid w:val="001B7C2D"/>
    <w:rsid w:val="001C0525"/>
    <w:rsid w:val="001C13BA"/>
    <w:rsid w:val="001C2710"/>
    <w:rsid w:val="001C280B"/>
    <w:rsid w:val="001C4028"/>
    <w:rsid w:val="001C5484"/>
    <w:rsid w:val="001C5C0D"/>
    <w:rsid w:val="001C5D43"/>
    <w:rsid w:val="001C5E27"/>
    <w:rsid w:val="001C5F02"/>
    <w:rsid w:val="001C7627"/>
    <w:rsid w:val="001D176F"/>
    <w:rsid w:val="001D2CD6"/>
    <w:rsid w:val="001D4F95"/>
    <w:rsid w:val="001D5616"/>
    <w:rsid w:val="001E04A1"/>
    <w:rsid w:val="001E054B"/>
    <w:rsid w:val="001E05F3"/>
    <w:rsid w:val="001E0F03"/>
    <w:rsid w:val="001E174B"/>
    <w:rsid w:val="001E2F02"/>
    <w:rsid w:val="001E4B89"/>
    <w:rsid w:val="001E4E65"/>
    <w:rsid w:val="001E7297"/>
    <w:rsid w:val="001F0B06"/>
    <w:rsid w:val="001F11A2"/>
    <w:rsid w:val="001F2E51"/>
    <w:rsid w:val="001F3F67"/>
    <w:rsid w:val="001F5FD3"/>
    <w:rsid w:val="00200EE7"/>
    <w:rsid w:val="00205E3C"/>
    <w:rsid w:val="00205E75"/>
    <w:rsid w:val="002076CB"/>
    <w:rsid w:val="0021029D"/>
    <w:rsid w:val="00211818"/>
    <w:rsid w:val="00213B10"/>
    <w:rsid w:val="002237D9"/>
    <w:rsid w:val="0022505A"/>
    <w:rsid w:val="0023097B"/>
    <w:rsid w:val="00230A13"/>
    <w:rsid w:val="00231594"/>
    <w:rsid w:val="00232760"/>
    <w:rsid w:val="002344E0"/>
    <w:rsid w:val="00234733"/>
    <w:rsid w:val="00237632"/>
    <w:rsid w:val="00237717"/>
    <w:rsid w:val="00240A1D"/>
    <w:rsid w:val="0024202D"/>
    <w:rsid w:val="002423DA"/>
    <w:rsid w:val="00242DF1"/>
    <w:rsid w:val="00243437"/>
    <w:rsid w:val="002434AC"/>
    <w:rsid w:val="0024498C"/>
    <w:rsid w:val="00245A17"/>
    <w:rsid w:val="002464ED"/>
    <w:rsid w:val="0025210A"/>
    <w:rsid w:val="00252D4D"/>
    <w:rsid w:val="00255F5D"/>
    <w:rsid w:val="002568C5"/>
    <w:rsid w:val="0025711D"/>
    <w:rsid w:val="00257ED3"/>
    <w:rsid w:val="00260070"/>
    <w:rsid w:val="0026044F"/>
    <w:rsid w:val="002619F7"/>
    <w:rsid w:val="00261B54"/>
    <w:rsid w:val="0026309E"/>
    <w:rsid w:val="00263F72"/>
    <w:rsid w:val="0026458C"/>
    <w:rsid w:val="002648DE"/>
    <w:rsid w:val="002656B4"/>
    <w:rsid w:val="00265EEC"/>
    <w:rsid w:val="002660A6"/>
    <w:rsid w:val="00266CF8"/>
    <w:rsid w:val="00267588"/>
    <w:rsid w:val="00270153"/>
    <w:rsid w:val="00270541"/>
    <w:rsid w:val="00270719"/>
    <w:rsid w:val="002716F4"/>
    <w:rsid w:val="002724AB"/>
    <w:rsid w:val="00272A67"/>
    <w:rsid w:val="00273243"/>
    <w:rsid w:val="002748D9"/>
    <w:rsid w:val="00274981"/>
    <w:rsid w:val="00275981"/>
    <w:rsid w:val="0027695E"/>
    <w:rsid w:val="00276D45"/>
    <w:rsid w:val="002807DC"/>
    <w:rsid w:val="0028277A"/>
    <w:rsid w:val="00283E8B"/>
    <w:rsid w:val="00285F72"/>
    <w:rsid w:val="002873E3"/>
    <w:rsid w:val="00287544"/>
    <w:rsid w:val="00287927"/>
    <w:rsid w:val="00290663"/>
    <w:rsid w:val="00290AF4"/>
    <w:rsid w:val="00291FED"/>
    <w:rsid w:val="002928D7"/>
    <w:rsid w:val="00297CBC"/>
    <w:rsid w:val="002A0375"/>
    <w:rsid w:val="002A2BFE"/>
    <w:rsid w:val="002A673F"/>
    <w:rsid w:val="002A7605"/>
    <w:rsid w:val="002B0522"/>
    <w:rsid w:val="002B0934"/>
    <w:rsid w:val="002B1F53"/>
    <w:rsid w:val="002B409E"/>
    <w:rsid w:val="002B4262"/>
    <w:rsid w:val="002B4DB2"/>
    <w:rsid w:val="002B6A07"/>
    <w:rsid w:val="002B7353"/>
    <w:rsid w:val="002B77C4"/>
    <w:rsid w:val="002C16EE"/>
    <w:rsid w:val="002C17FF"/>
    <w:rsid w:val="002C1CEC"/>
    <w:rsid w:val="002C38AF"/>
    <w:rsid w:val="002C4796"/>
    <w:rsid w:val="002C539C"/>
    <w:rsid w:val="002C5921"/>
    <w:rsid w:val="002C5A05"/>
    <w:rsid w:val="002D0705"/>
    <w:rsid w:val="002D0C37"/>
    <w:rsid w:val="002D128D"/>
    <w:rsid w:val="002D1FB7"/>
    <w:rsid w:val="002D1FDB"/>
    <w:rsid w:val="002D3FFD"/>
    <w:rsid w:val="002D73E5"/>
    <w:rsid w:val="002E2E5A"/>
    <w:rsid w:val="002E2F32"/>
    <w:rsid w:val="002E3A1D"/>
    <w:rsid w:val="002E61E3"/>
    <w:rsid w:val="002E62B9"/>
    <w:rsid w:val="002E7F40"/>
    <w:rsid w:val="002F2C90"/>
    <w:rsid w:val="002F2D4D"/>
    <w:rsid w:val="002F2DD5"/>
    <w:rsid w:val="002F3394"/>
    <w:rsid w:val="002F3730"/>
    <w:rsid w:val="002F39B7"/>
    <w:rsid w:val="002F405E"/>
    <w:rsid w:val="002F5393"/>
    <w:rsid w:val="002F5C2F"/>
    <w:rsid w:val="002F602C"/>
    <w:rsid w:val="002F62B7"/>
    <w:rsid w:val="0030028A"/>
    <w:rsid w:val="00300399"/>
    <w:rsid w:val="00300F84"/>
    <w:rsid w:val="00302A53"/>
    <w:rsid w:val="00303580"/>
    <w:rsid w:val="00303DB5"/>
    <w:rsid w:val="0030445D"/>
    <w:rsid w:val="00306CA0"/>
    <w:rsid w:val="00306E8F"/>
    <w:rsid w:val="00306EE3"/>
    <w:rsid w:val="00307FBE"/>
    <w:rsid w:val="0031011D"/>
    <w:rsid w:val="00310D2B"/>
    <w:rsid w:val="00310F57"/>
    <w:rsid w:val="003118AE"/>
    <w:rsid w:val="003127FB"/>
    <w:rsid w:val="003145F8"/>
    <w:rsid w:val="00315B85"/>
    <w:rsid w:val="00320C6A"/>
    <w:rsid w:val="00321236"/>
    <w:rsid w:val="003229BD"/>
    <w:rsid w:val="00323CAA"/>
    <w:rsid w:val="00324E99"/>
    <w:rsid w:val="00324F9C"/>
    <w:rsid w:val="00325E60"/>
    <w:rsid w:val="003261EE"/>
    <w:rsid w:val="003264BF"/>
    <w:rsid w:val="00327457"/>
    <w:rsid w:val="003279B9"/>
    <w:rsid w:val="00336067"/>
    <w:rsid w:val="00336078"/>
    <w:rsid w:val="0033702D"/>
    <w:rsid w:val="00337C89"/>
    <w:rsid w:val="00340776"/>
    <w:rsid w:val="00341A66"/>
    <w:rsid w:val="00343DDD"/>
    <w:rsid w:val="00344CC9"/>
    <w:rsid w:val="00344F61"/>
    <w:rsid w:val="00345152"/>
    <w:rsid w:val="00346272"/>
    <w:rsid w:val="003471F1"/>
    <w:rsid w:val="00347E7D"/>
    <w:rsid w:val="003501E4"/>
    <w:rsid w:val="00350753"/>
    <w:rsid w:val="0035289D"/>
    <w:rsid w:val="00353557"/>
    <w:rsid w:val="003538DF"/>
    <w:rsid w:val="00354A66"/>
    <w:rsid w:val="003550C0"/>
    <w:rsid w:val="00355EE7"/>
    <w:rsid w:val="00356520"/>
    <w:rsid w:val="003575E2"/>
    <w:rsid w:val="003616A4"/>
    <w:rsid w:val="00361744"/>
    <w:rsid w:val="0036239F"/>
    <w:rsid w:val="003641D7"/>
    <w:rsid w:val="00364660"/>
    <w:rsid w:val="00364AE2"/>
    <w:rsid w:val="00364DE4"/>
    <w:rsid w:val="0036541B"/>
    <w:rsid w:val="0036640C"/>
    <w:rsid w:val="00370292"/>
    <w:rsid w:val="0037465F"/>
    <w:rsid w:val="00374F16"/>
    <w:rsid w:val="00376463"/>
    <w:rsid w:val="00376557"/>
    <w:rsid w:val="003773C2"/>
    <w:rsid w:val="003779F8"/>
    <w:rsid w:val="00382630"/>
    <w:rsid w:val="00382669"/>
    <w:rsid w:val="00382A1D"/>
    <w:rsid w:val="00384E11"/>
    <w:rsid w:val="003851A7"/>
    <w:rsid w:val="00385AAA"/>
    <w:rsid w:val="00385B5A"/>
    <w:rsid w:val="00385E82"/>
    <w:rsid w:val="00386B26"/>
    <w:rsid w:val="00386F17"/>
    <w:rsid w:val="00387B5B"/>
    <w:rsid w:val="0039128B"/>
    <w:rsid w:val="00391FA1"/>
    <w:rsid w:val="003931D0"/>
    <w:rsid w:val="00393693"/>
    <w:rsid w:val="00393F56"/>
    <w:rsid w:val="00394CF5"/>
    <w:rsid w:val="00395151"/>
    <w:rsid w:val="003A04EF"/>
    <w:rsid w:val="003A1620"/>
    <w:rsid w:val="003A35C1"/>
    <w:rsid w:val="003A35C4"/>
    <w:rsid w:val="003A63BF"/>
    <w:rsid w:val="003A6455"/>
    <w:rsid w:val="003A65A9"/>
    <w:rsid w:val="003A692F"/>
    <w:rsid w:val="003A788C"/>
    <w:rsid w:val="003B0AC8"/>
    <w:rsid w:val="003B122F"/>
    <w:rsid w:val="003B1529"/>
    <w:rsid w:val="003B1823"/>
    <w:rsid w:val="003B217F"/>
    <w:rsid w:val="003B35FC"/>
    <w:rsid w:val="003B40B0"/>
    <w:rsid w:val="003B4F7D"/>
    <w:rsid w:val="003B5FEA"/>
    <w:rsid w:val="003B6C39"/>
    <w:rsid w:val="003B7F9B"/>
    <w:rsid w:val="003C0796"/>
    <w:rsid w:val="003C13F3"/>
    <w:rsid w:val="003C1A05"/>
    <w:rsid w:val="003C283A"/>
    <w:rsid w:val="003C336C"/>
    <w:rsid w:val="003C3AE8"/>
    <w:rsid w:val="003C43DC"/>
    <w:rsid w:val="003C4BE9"/>
    <w:rsid w:val="003C5755"/>
    <w:rsid w:val="003C5FEA"/>
    <w:rsid w:val="003D0BB1"/>
    <w:rsid w:val="003D1098"/>
    <w:rsid w:val="003D200C"/>
    <w:rsid w:val="003D2CE3"/>
    <w:rsid w:val="003D3793"/>
    <w:rsid w:val="003D6BE1"/>
    <w:rsid w:val="003D7033"/>
    <w:rsid w:val="003D7254"/>
    <w:rsid w:val="003D75DE"/>
    <w:rsid w:val="003E1701"/>
    <w:rsid w:val="003E2045"/>
    <w:rsid w:val="003E251D"/>
    <w:rsid w:val="003E2770"/>
    <w:rsid w:val="003E40F1"/>
    <w:rsid w:val="003E77D7"/>
    <w:rsid w:val="003F11CA"/>
    <w:rsid w:val="003F145E"/>
    <w:rsid w:val="003F22EB"/>
    <w:rsid w:val="003F3625"/>
    <w:rsid w:val="003F4015"/>
    <w:rsid w:val="003F54F6"/>
    <w:rsid w:val="003F568D"/>
    <w:rsid w:val="003F79C7"/>
    <w:rsid w:val="003F7DAE"/>
    <w:rsid w:val="0040143A"/>
    <w:rsid w:val="0040169A"/>
    <w:rsid w:val="004016F1"/>
    <w:rsid w:val="00402E53"/>
    <w:rsid w:val="00402F4E"/>
    <w:rsid w:val="00403995"/>
    <w:rsid w:val="00403C28"/>
    <w:rsid w:val="00404225"/>
    <w:rsid w:val="00404A45"/>
    <w:rsid w:val="00406465"/>
    <w:rsid w:val="00411DB0"/>
    <w:rsid w:val="00412A79"/>
    <w:rsid w:val="00416C9A"/>
    <w:rsid w:val="00421CE1"/>
    <w:rsid w:val="0042247C"/>
    <w:rsid w:val="00426B4A"/>
    <w:rsid w:val="00426B5D"/>
    <w:rsid w:val="004279E7"/>
    <w:rsid w:val="00427AD1"/>
    <w:rsid w:val="00430426"/>
    <w:rsid w:val="004305F1"/>
    <w:rsid w:val="00430CDF"/>
    <w:rsid w:val="00430DD2"/>
    <w:rsid w:val="004311E9"/>
    <w:rsid w:val="00436013"/>
    <w:rsid w:val="00436A48"/>
    <w:rsid w:val="00437237"/>
    <w:rsid w:val="004374A5"/>
    <w:rsid w:val="00440890"/>
    <w:rsid w:val="0044159E"/>
    <w:rsid w:val="00441B10"/>
    <w:rsid w:val="00443431"/>
    <w:rsid w:val="00444EF3"/>
    <w:rsid w:val="00445557"/>
    <w:rsid w:val="00445561"/>
    <w:rsid w:val="00446D46"/>
    <w:rsid w:val="00447729"/>
    <w:rsid w:val="00447FE7"/>
    <w:rsid w:val="00450D0F"/>
    <w:rsid w:val="004518B8"/>
    <w:rsid w:val="00455C82"/>
    <w:rsid w:val="004574C0"/>
    <w:rsid w:val="004579E1"/>
    <w:rsid w:val="00460764"/>
    <w:rsid w:val="004628CE"/>
    <w:rsid w:val="00462C69"/>
    <w:rsid w:val="00462CCE"/>
    <w:rsid w:val="00464D51"/>
    <w:rsid w:val="00464F0A"/>
    <w:rsid w:val="0046501C"/>
    <w:rsid w:val="00465AFD"/>
    <w:rsid w:val="00466594"/>
    <w:rsid w:val="00470942"/>
    <w:rsid w:val="00470E50"/>
    <w:rsid w:val="00471BCA"/>
    <w:rsid w:val="0047304A"/>
    <w:rsid w:val="004755F3"/>
    <w:rsid w:val="00475645"/>
    <w:rsid w:val="004756CD"/>
    <w:rsid w:val="00475B34"/>
    <w:rsid w:val="00476A00"/>
    <w:rsid w:val="00477CA9"/>
    <w:rsid w:val="00481BE4"/>
    <w:rsid w:val="004852AE"/>
    <w:rsid w:val="00486BB0"/>
    <w:rsid w:val="0049084F"/>
    <w:rsid w:val="00490AE9"/>
    <w:rsid w:val="0049124C"/>
    <w:rsid w:val="00493A23"/>
    <w:rsid w:val="00495BB8"/>
    <w:rsid w:val="004965C9"/>
    <w:rsid w:val="00496A54"/>
    <w:rsid w:val="004A01A8"/>
    <w:rsid w:val="004A0EFA"/>
    <w:rsid w:val="004A1491"/>
    <w:rsid w:val="004A1E44"/>
    <w:rsid w:val="004A296B"/>
    <w:rsid w:val="004A2E8F"/>
    <w:rsid w:val="004A36CA"/>
    <w:rsid w:val="004A3F84"/>
    <w:rsid w:val="004A40B9"/>
    <w:rsid w:val="004A4DF1"/>
    <w:rsid w:val="004A5FA1"/>
    <w:rsid w:val="004B1283"/>
    <w:rsid w:val="004B3895"/>
    <w:rsid w:val="004B4902"/>
    <w:rsid w:val="004B6FBE"/>
    <w:rsid w:val="004C0931"/>
    <w:rsid w:val="004C0DB8"/>
    <w:rsid w:val="004C130A"/>
    <w:rsid w:val="004C1807"/>
    <w:rsid w:val="004C25F6"/>
    <w:rsid w:val="004C2747"/>
    <w:rsid w:val="004C2DF7"/>
    <w:rsid w:val="004C3BB6"/>
    <w:rsid w:val="004C4ED8"/>
    <w:rsid w:val="004C5A37"/>
    <w:rsid w:val="004C5F38"/>
    <w:rsid w:val="004C750B"/>
    <w:rsid w:val="004C7D92"/>
    <w:rsid w:val="004C7E37"/>
    <w:rsid w:val="004D07F8"/>
    <w:rsid w:val="004D0890"/>
    <w:rsid w:val="004D1FC9"/>
    <w:rsid w:val="004D274D"/>
    <w:rsid w:val="004D3E85"/>
    <w:rsid w:val="004D4154"/>
    <w:rsid w:val="004D5476"/>
    <w:rsid w:val="004E0B80"/>
    <w:rsid w:val="004E14E8"/>
    <w:rsid w:val="004E19EB"/>
    <w:rsid w:val="004E22C8"/>
    <w:rsid w:val="004E56D5"/>
    <w:rsid w:val="004E5805"/>
    <w:rsid w:val="004E670D"/>
    <w:rsid w:val="004F1EFC"/>
    <w:rsid w:val="004F2F7C"/>
    <w:rsid w:val="004F422C"/>
    <w:rsid w:val="004F62FA"/>
    <w:rsid w:val="004F6359"/>
    <w:rsid w:val="004F6D73"/>
    <w:rsid w:val="004F7E37"/>
    <w:rsid w:val="0050002F"/>
    <w:rsid w:val="00500694"/>
    <w:rsid w:val="005017F7"/>
    <w:rsid w:val="0050283B"/>
    <w:rsid w:val="00502898"/>
    <w:rsid w:val="00503E66"/>
    <w:rsid w:val="005042DE"/>
    <w:rsid w:val="005043C6"/>
    <w:rsid w:val="00504852"/>
    <w:rsid w:val="00506174"/>
    <w:rsid w:val="0051019A"/>
    <w:rsid w:val="00510430"/>
    <w:rsid w:val="005108C8"/>
    <w:rsid w:val="00510F00"/>
    <w:rsid w:val="00511C12"/>
    <w:rsid w:val="0051220B"/>
    <w:rsid w:val="00512F33"/>
    <w:rsid w:val="00516FEC"/>
    <w:rsid w:val="00517891"/>
    <w:rsid w:val="00517EFC"/>
    <w:rsid w:val="00520071"/>
    <w:rsid w:val="00520AD4"/>
    <w:rsid w:val="00521915"/>
    <w:rsid w:val="005224A3"/>
    <w:rsid w:val="00522C4B"/>
    <w:rsid w:val="005235C0"/>
    <w:rsid w:val="00524483"/>
    <w:rsid w:val="00524925"/>
    <w:rsid w:val="00527321"/>
    <w:rsid w:val="00527839"/>
    <w:rsid w:val="00530990"/>
    <w:rsid w:val="00534F57"/>
    <w:rsid w:val="00536018"/>
    <w:rsid w:val="005364BD"/>
    <w:rsid w:val="00537394"/>
    <w:rsid w:val="005408A9"/>
    <w:rsid w:val="00540ADE"/>
    <w:rsid w:val="005414BF"/>
    <w:rsid w:val="005426AA"/>
    <w:rsid w:val="00542A8E"/>
    <w:rsid w:val="0054414A"/>
    <w:rsid w:val="0054477D"/>
    <w:rsid w:val="00546BDB"/>
    <w:rsid w:val="00547AB8"/>
    <w:rsid w:val="00550038"/>
    <w:rsid w:val="005500BF"/>
    <w:rsid w:val="005505C3"/>
    <w:rsid w:val="00552063"/>
    <w:rsid w:val="0055539A"/>
    <w:rsid w:val="00555A4B"/>
    <w:rsid w:val="00556757"/>
    <w:rsid w:val="005568E5"/>
    <w:rsid w:val="005603E8"/>
    <w:rsid w:val="00560EBC"/>
    <w:rsid w:val="00563576"/>
    <w:rsid w:val="00563848"/>
    <w:rsid w:val="005657AB"/>
    <w:rsid w:val="00570504"/>
    <w:rsid w:val="0057210E"/>
    <w:rsid w:val="00574820"/>
    <w:rsid w:val="00574A14"/>
    <w:rsid w:val="005771BC"/>
    <w:rsid w:val="0058041A"/>
    <w:rsid w:val="00580836"/>
    <w:rsid w:val="00580B21"/>
    <w:rsid w:val="00580C65"/>
    <w:rsid w:val="00581181"/>
    <w:rsid w:val="005837A6"/>
    <w:rsid w:val="005853F5"/>
    <w:rsid w:val="00585462"/>
    <w:rsid w:val="005854B2"/>
    <w:rsid w:val="00585DC7"/>
    <w:rsid w:val="00586A7A"/>
    <w:rsid w:val="005905A0"/>
    <w:rsid w:val="00590BED"/>
    <w:rsid w:val="0059160B"/>
    <w:rsid w:val="0059260E"/>
    <w:rsid w:val="00593CE0"/>
    <w:rsid w:val="005957D0"/>
    <w:rsid w:val="00595B3E"/>
    <w:rsid w:val="00596969"/>
    <w:rsid w:val="00597054"/>
    <w:rsid w:val="00597239"/>
    <w:rsid w:val="00597465"/>
    <w:rsid w:val="0059789B"/>
    <w:rsid w:val="00597F76"/>
    <w:rsid w:val="005A06B9"/>
    <w:rsid w:val="005A0C99"/>
    <w:rsid w:val="005A24AD"/>
    <w:rsid w:val="005A29E1"/>
    <w:rsid w:val="005A2B7C"/>
    <w:rsid w:val="005A3BC6"/>
    <w:rsid w:val="005A3C9B"/>
    <w:rsid w:val="005A7025"/>
    <w:rsid w:val="005A78B7"/>
    <w:rsid w:val="005B2A19"/>
    <w:rsid w:val="005B5639"/>
    <w:rsid w:val="005B6135"/>
    <w:rsid w:val="005B6A82"/>
    <w:rsid w:val="005B6CE4"/>
    <w:rsid w:val="005B7440"/>
    <w:rsid w:val="005B7B34"/>
    <w:rsid w:val="005C04A3"/>
    <w:rsid w:val="005C1726"/>
    <w:rsid w:val="005C213F"/>
    <w:rsid w:val="005C2640"/>
    <w:rsid w:val="005C2AA3"/>
    <w:rsid w:val="005C2EA7"/>
    <w:rsid w:val="005C2F1D"/>
    <w:rsid w:val="005C5EB8"/>
    <w:rsid w:val="005D120C"/>
    <w:rsid w:val="005D30DF"/>
    <w:rsid w:val="005D5B16"/>
    <w:rsid w:val="005D6A0C"/>
    <w:rsid w:val="005D7DAF"/>
    <w:rsid w:val="005E07D1"/>
    <w:rsid w:val="005E15BB"/>
    <w:rsid w:val="005E1A04"/>
    <w:rsid w:val="005E1F78"/>
    <w:rsid w:val="005E298E"/>
    <w:rsid w:val="005E357E"/>
    <w:rsid w:val="005E3A73"/>
    <w:rsid w:val="005E42E7"/>
    <w:rsid w:val="005E5F57"/>
    <w:rsid w:val="005E60F4"/>
    <w:rsid w:val="005E624E"/>
    <w:rsid w:val="005E6450"/>
    <w:rsid w:val="005E70F2"/>
    <w:rsid w:val="005F0382"/>
    <w:rsid w:val="005F055F"/>
    <w:rsid w:val="005F0583"/>
    <w:rsid w:val="005F1501"/>
    <w:rsid w:val="005F3F5D"/>
    <w:rsid w:val="005F449F"/>
    <w:rsid w:val="005F52F0"/>
    <w:rsid w:val="005F66BB"/>
    <w:rsid w:val="00600ACC"/>
    <w:rsid w:val="00602015"/>
    <w:rsid w:val="006026A0"/>
    <w:rsid w:val="006034B7"/>
    <w:rsid w:val="006037D7"/>
    <w:rsid w:val="00604070"/>
    <w:rsid w:val="00604266"/>
    <w:rsid w:val="00604D8A"/>
    <w:rsid w:val="00604DE7"/>
    <w:rsid w:val="00605027"/>
    <w:rsid w:val="0060666C"/>
    <w:rsid w:val="006077A3"/>
    <w:rsid w:val="006078DE"/>
    <w:rsid w:val="00611EC7"/>
    <w:rsid w:val="00612711"/>
    <w:rsid w:val="00613B10"/>
    <w:rsid w:val="00614C51"/>
    <w:rsid w:val="006175B8"/>
    <w:rsid w:val="006178A5"/>
    <w:rsid w:val="00620540"/>
    <w:rsid w:val="00620F3C"/>
    <w:rsid w:val="006212C7"/>
    <w:rsid w:val="00623956"/>
    <w:rsid w:val="006273E9"/>
    <w:rsid w:val="0063001B"/>
    <w:rsid w:val="0063250A"/>
    <w:rsid w:val="00632AF6"/>
    <w:rsid w:val="00632C1D"/>
    <w:rsid w:val="006336FC"/>
    <w:rsid w:val="00633E7C"/>
    <w:rsid w:val="0063425E"/>
    <w:rsid w:val="00634A69"/>
    <w:rsid w:val="00634FB1"/>
    <w:rsid w:val="0063517F"/>
    <w:rsid w:val="00635D4B"/>
    <w:rsid w:val="00636186"/>
    <w:rsid w:val="00637D8A"/>
    <w:rsid w:val="00640113"/>
    <w:rsid w:val="00641B7B"/>
    <w:rsid w:val="00642BCA"/>
    <w:rsid w:val="00645921"/>
    <w:rsid w:val="00645C82"/>
    <w:rsid w:val="00646266"/>
    <w:rsid w:val="00650782"/>
    <w:rsid w:val="006522D5"/>
    <w:rsid w:val="006527FB"/>
    <w:rsid w:val="006529BB"/>
    <w:rsid w:val="00655133"/>
    <w:rsid w:val="006555FB"/>
    <w:rsid w:val="00655900"/>
    <w:rsid w:val="006564B2"/>
    <w:rsid w:val="0065663C"/>
    <w:rsid w:val="00657FD3"/>
    <w:rsid w:val="00662147"/>
    <w:rsid w:val="00662E84"/>
    <w:rsid w:val="00663B89"/>
    <w:rsid w:val="0066449A"/>
    <w:rsid w:val="006665E7"/>
    <w:rsid w:val="00667F5B"/>
    <w:rsid w:val="006707ED"/>
    <w:rsid w:val="0067155F"/>
    <w:rsid w:val="00671CCC"/>
    <w:rsid w:val="006728BE"/>
    <w:rsid w:val="00672FBF"/>
    <w:rsid w:val="00673DB5"/>
    <w:rsid w:val="006776B3"/>
    <w:rsid w:val="00680949"/>
    <w:rsid w:val="0068228E"/>
    <w:rsid w:val="00683A12"/>
    <w:rsid w:val="00683CA4"/>
    <w:rsid w:val="00683EB3"/>
    <w:rsid w:val="00684FA8"/>
    <w:rsid w:val="00685936"/>
    <w:rsid w:val="006869F2"/>
    <w:rsid w:val="00690747"/>
    <w:rsid w:val="00690E1C"/>
    <w:rsid w:val="00693CD6"/>
    <w:rsid w:val="00694546"/>
    <w:rsid w:val="00697022"/>
    <w:rsid w:val="006A013D"/>
    <w:rsid w:val="006A093D"/>
    <w:rsid w:val="006A093F"/>
    <w:rsid w:val="006A35FC"/>
    <w:rsid w:val="006A74AA"/>
    <w:rsid w:val="006B0199"/>
    <w:rsid w:val="006B0A11"/>
    <w:rsid w:val="006B0ACB"/>
    <w:rsid w:val="006B11EA"/>
    <w:rsid w:val="006B19C7"/>
    <w:rsid w:val="006B2617"/>
    <w:rsid w:val="006B36BA"/>
    <w:rsid w:val="006B6EE6"/>
    <w:rsid w:val="006C0DDD"/>
    <w:rsid w:val="006C0E4C"/>
    <w:rsid w:val="006C3060"/>
    <w:rsid w:val="006C320D"/>
    <w:rsid w:val="006C5DB9"/>
    <w:rsid w:val="006D31B4"/>
    <w:rsid w:val="006D4A08"/>
    <w:rsid w:val="006D6F5F"/>
    <w:rsid w:val="006E044E"/>
    <w:rsid w:val="006E048D"/>
    <w:rsid w:val="006E3329"/>
    <w:rsid w:val="006E3A4D"/>
    <w:rsid w:val="006E698D"/>
    <w:rsid w:val="006E6B9A"/>
    <w:rsid w:val="006E724C"/>
    <w:rsid w:val="006E7DF0"/>
    <w:rsid w:val="006F074F"/>
    <w:rsid w:val="006F0846"/>
    <w:rsid w:val="006F1561"/>
    <w:rsid w:val="006F1A28"/>
    <w:rsid w:val="006F2382"/>
    <w:rsid w:val="006F43E6"/>
    <w:rsid w:val="006F4462"/>
    <w:rsid w:val="006F45B9"/>
    <w:rsid w:val="006F7C00"/>
    <w:rsid w:val="0070116F"/>
    <w:rsid w:val="00701B0A"/>
    <w:rsid w:val="00701D32"/>
    <w:rsid w:val="00703021"/>
    <w:rsid w:val="00705045"/>
    <w:rsid w:val="00705469"/>
    <w:rsid w:val="007054EE"/>
    <w:rsid w:val="007055E2"/>
    <w:rsid w:val="00705713"/>
    <w:rsid w:val="00713155"/>
    <w:rsid w:val="00714956"/>
    <w:rsid w:val="00715441"/>
    <w:rsid w:val="00716520"/>
    <w:rsid w:val="007178A9"/>
    <w:rsid w:val="00720080"/>
    <w:rsid w:val="00720813"/>
    <w:rsid w:val="00720D99"/>
    <w:rsid w:val="00721F5F"/>
    <w:rsid w:val="00722E4E"/>
    <w:rsid w:val="00723284"/>
    <w:rsid w:val="00723320"/>
    <w:rsid w:val="00725D17"/>
    <w:rsid w:val="00726066"/>
    <w:rsid w:val="00726B80"/>
    <w:rsid w:val="00730EF2"/>
    <w:rsid w:val="007312D6"/>
    <w:rsid w:val="007328AF"/>
    <w:rsid w:val="0073394A"/>
    <w:rsid w:val="007345D5"/>
    <w:rsid w:val="00734A21"/>
    <w:rsid w:val="007350AC"/>
    <w:rsid w:val="007353D2"/>
    <w:rsid w:val="00735BB0"/>
    <w:rsid w:val="00736355"/>
    <w:rsid w:val="00736B23"/>
    <w:rsid w:val="007379B2"/>
    <w:rsid w:val="00737BED"/>
    <w:rsid w:val="007429DE"/>
    <w:rsid w:val="007475A1"/>
    <w:rsid w:val="007508A8"/>
    <w:rsid w:val="00750C45"/>
    <w:rsid w:val="00752E4E"/>
    <w:rsid w:val="00753889"/>
    <w:rsid w:val="00755BEA"/>
    <w:rsid w:val="00755F22"/>
    <w:rsid w:val="00756051"/>
    <w:rsid w:val="00757195"/>
    <w:rsid w:val="00762A17"/>
    <w:rsid w:val="0076321D"/>
    <w:rsid w:val="00763BFD"/>
    <w:rsid w:val="00763E15"/>
    <w:rsid w:val="007646C9"/>
    <w:rsid w:val="00764823"/>
    <w:rsid w:val="00766014"/>
    <w:rsid w:val="007665B1"/>
    <w:rsid w:val="0076668C"/>
    <w:rsid w:val="00766763"/>
    <w:rsid w:val="007678D5"/>
    <w:rsid w:val="00773245"/>
    <w:rsid w:val="007736FE"/>
    <w:rsid w:val="007738B6"/>
    <w:rsid w:val="007739B5"/>
    <w:rsid w:val="007747F4"/>
    <w:rsid w:val="00774BE8"/>
    <w:rsid w:val="00774C43"/>
    <w:rsid w:val="00774EEF"/>
    <w:rsid w:val="00775279"/>
    <w:rsid w:val="00781496"/>
    <w:rsid w:val="007839F3"/>
    <w:rsid w:val="0078665E"/>
    <w:rsid w:val="00786D46"/>
    <w:rsid w:val="00787618"/>
    <w:rsid w:val="00787FE5"/>
    <w:rsid w:val="00790D1E"/>
    <w:rsid w:val="00791A3D"/>
    <w:rsid w:val="00791DCE"/>
    <w:rsid w:val="00792E4F"/>
    <w:rsid w:val="00792FD2"/>
    <w:rsid w:val="0079361A"/>
    <w:rsid w:val="00793735"/>
    <w:rsid w:val="00795BC9"/>
    <w:rsid w:val="00795D6F"/>
    <w:rsid w:val="00797E0F"/>
    <w:rsid w:val="007A03F7"/>
    <w:rsid w:val="007A1551"/>
    <w:rsid w:val="007A2218"/>
    <w:rsid w:val="007A6520"/>
    <w:rsid w:val="007A669C"/>
    <w:rsid w:val="007B079A"/>
    <w:rsid w:val="007B1371"/>
    <w:rsid w:val="007B30B1"/>
    <w:rsid w:val="007B4D97"/>
    <w:rsid w:val="007B52C4"/>
    <w:rsid w:val="007B6A72"/>
    <w:rsid w:val="007B7A72"/>
    <w:rsid w:val="007C15AE"/>
    <w:rsid w:val="007C1A53"/>
    <w:rsid w:val="007C2B52"/>
    <w:rsid w:val="007C38B3"/>
    <w:rsid w:val="007C503D"/>
    <w:rsid w:val="007C5739"/>
    <w:rsid w:val="007C5BF6"/>
    <w:rsid w:val="007C5D92"/>
    <w:rsid w:val="007C6832"/>
    <w:rsid w:val="007C6A0D"/>
    <w:rsid w:val="007D213E"/>
    <w:rsid w:val="007D2B16"/>
    <w:rsid w:val="007D3201"/>
    <w:rsid w:val="007D4D6B"/>
    <w:rsid w:val="007D5125"/>
    <w:rsid w:val="007D55A7"/>
    <w:rsid w:val="007D6BD4"/>
    <w:rsid w:val="007D6BD6"/>
    <w:rsid w:val="007E148B"/>
    <w:rsid w:val="007E1F6E"/>
    <w:rsid w:val="007E4F2F"/>
    <w:rsid w:val="007E5770"/>
    <w:rsid w:val="007E6482"/>
    <w:rsid w:val="007E6981"/>
    <w:rsid w:val="007F05E8"/>
    <w:rsid w:val="007F1087"/>
    <w:rsid w:val="007F1382"/>
    <w:rsid w:val="007F168E"/>
    <w:rsid w:val="007F38A0"/>
    <w:rsid w:val="007F74AB"/>
    <w:rsid w:val="00800506"/>
    <w:rsid w:val="0080078D"/>
    <w:rsid w:val="00801528"/>
    <w:rsid w:val="00801E76"/>
    <w:rsid w:val="00803600"/>
    <w:rsid w:val="0080422D"/>
    <w:rsid w:val="00806756"/>
    <w:rsid w:val="008079A4"/>
    <w:rsid w:val="008103DF"/>
    <w:rsid w:val="00811BFC"/>
    <w:rsid w:val="00812EC5"/>
    <w:rsid w:val="0081424A"/>
    <w:rsid w:val="00815DAC"/>
    <w:rsid w:val="008161D6"/>
    <w:rsid w:val="00816512"/>
    <w:rsid w:val="008219C7"/>
    <w:rsid w:val="00823D38"/>
    <w:rsid w:val="008246C0"/>
    <w:rsid w:val="008261E6"/>
    <w:rsid w:val="008270C0"/>
    <w:rsid w:val="00832673"/>
    <w:rsid w:val="00832949"/>
    <w:rsid w:val="00833EEB"/>
    <w:rsid w:val="008346D6"/>
    <w:rsid w:val="00834F69"/>
    <w:rsid w:val="0083678C"/>
    <w:rsid w:val="00836998"/>
    <w:rsid w:val="0083701F"/>
    <w:rsid w:val="008379BD"/>
    <w:rsid w:val="00837E47"/>
    <w:rsid w:val="00840DA0"/>
    <w:rsid w:val="008430C3"/>
    <w:rsid w:val="00844637"/>
    <w:rsid w:val="00844E63"/>
    <w:rsid w:val="0084574E"/>
    <w:rsid w:val="00845754"/>
    <w:rsid w:val="00846402"/>
    <w:rsid w:val="00846862"/>
    <w:rsid w:val="00846F42"/>
    <w:rsid w:val="00847AE6"/>
    <w:rsid w:val="00847E3C"/>
    <w:rsid w:val="00850647"/>
    <w:rsid w:val="00850819"/>
    <w:rsid w:val="008524EA"/>
    <w:rsid w:val="00852793"/>
    <w:rsid w:val="00852E07"/>
    <w:rsid w:val="00853818"/>
    <w:rsid w:val="00854B78"/>
    <w:rsid w:val="00857A82"/>
    <w:rsid w:val="008603F7"/>
    <w:rsid w:val="008610E0"/>
    <w:rsid w:val="0086341A"/>
    <w:rsid w:val="00863C0D"/>
    <w:rsid w:val="00865898"/>
    <w:rsid w:val="0086751A"/>
    <w:rsid w:val="00870405"/>
    <w:rsid w:val="00870608"/>
    <w:rsid w:val="00871122"/>
    <w:rsid w:val="00871475"/>
    <w:rsid w:val="00871BB3"/>
    <w:rsid w:val="008721D1"/>
    <w:rsid w:val="00873070"/>
    <w:rsid w:val="00874FC7"/>
    <w:rsid w:val="00875330"/>
    <w:rsid w:val="00875E31"/>
    <w:rsid w:val="0087746D"/>
    <w:rsid w:val="00877654"/>
    <w:rsid w:val="00877C7D"/>
    <w:rsid w:val="00877F3E"/>
    <w:rsid w:val="00882CF9"/>
    <w:rsid w:val="00884787"/>
    <w:rsid w:val="00885FCB"/>
    <w:rsid w:val="00886655"/>
    <w:rsid w:val="00886DB7"/>
    <w:rsid w:val="00890F08"/>
    <w:rsid w:val="008915F2"/>
    <w:rsid w:val="008926DA"/>
    <w:rsid w:val="0089326C"/>
    <w:rsid w:val="00894E6B"/>
    <w:rsid w:val="0089621C"/>
    <w:rsid w:val="00897AA7"/>
    <w:rsid w:val="00897E5B"/>
    <w:rsid w:val="008A25BD"/>
    <w:rsid w:val="008A2BDA"/>
    <w:rsid w:val="008A2C43"/>
    <w:rsid w:val="008A2E48"/>
    <w:rsid w:val="008A4143"/>
    <w:rsid w:val="008A79AD"/>
    <w:rsid w:val="008A7A08"/>
    <w:rsid w:val="008B07FD"/>
    <w:rsid w:val="008B1B9E"/>
    <w:rsid w:val="008B3159"/>
    <w:rsid w:val="008B7114"/>
    <w:rsid w:val="008B7D55"/>
    <w:rsid w:val="008C2F25"/>
    <w:rsid w:val="008C42CE"/>
    <w:rsid w:val="008C51FC"/>
    <w:rsid w:val="008C6C82"/>
    <w:rsid w:val="008C727D"/>
    <w:rsid w:val="008D0322"/>
    <w:rsid w:val="008D1396"/>
    <w:rsid w:val="008D1760"/>
    <w:rsid w:val="008D3A24"/>
    <w:rsid w:val="008D491F"/>
    <w:rsid w:val="008D5624"/>
    <w:rsid w:val="008D7E9E"/>
    <w:rsid w:val="008E008B"/>
    <w:rsid w:val="008E0DDE"/>
    <w:rsid w:val="008E10D0"/>
    <w:rsid w:val="008E20B5"/>
    <w:rsid w:val="008E23F5"/>
    <w:rsid w:val="008E3775"/>
    <w:rsid w:val="008E4BEC"/>
    <w:rsid w:val="008E5172"/>
    <w:rsid w:val="008E7222"/>
    <w:rsid w:val="008F025F"/>
    <w:rsid w:val="008F0712"/>
    <w:rsid w:val="008F21F6"/>
    <w:rsid w:val="008F2273"/>
    <w:rsid w:val="008F2397"/>
    <w:rsid w:val="008F2B73"/>
    <w:rsid w:val="008F4459"/>
    <w:rsid w:val="008F5757"/>
    <w:rsid w:val="008F5D3A"/>
    <w:rsid w:val="00901F1A"/>
    <w:rsid w:val="00902FD5"/>
    <w:rsid w:val="009040B1"/>
    <w:rsid w:val="00905F52"/>
    <w:rsid w:val="009064F3"/>
    <w:rsid w:val="0090652B"/>
    <w:rsid w:val="00912C64"/>
    <w:rsid w:val="00913E68"/>
    <w:rsid w:val="00916052"/>
    <w:rsid w:val="009161A0"/>
    <w:rsid w:val="00916A15"/>
    <w:rsid w:val="009174DB"/>
    <w:rsid w:val="00917647"/>
    <w:rsid w:val="0092051E"/>
    <w:rsid w:val="00920F8F"/>
    <w:rsid w:val="00921991"/>
    <w:rsid w:val="009220A5"/>
    <w:rsid w:val="00922474"/>
    <w:rsid w:val="00922493"/>
    <w:rsid w:val="00922C0B"/>
    <w:rsid w:val="009230F0"/>
    <w:rsid w:val="0092479A"/>
    <w:rsid w:val="009250F9"/>
    <w:rsid w:val="00926B4A"/>
    <w:rsid w:val="00926FAD"/>
    <w:rsid w:val="009305B7"/>
    <w:rsid w:val="00930F0D"/>
    <w:rsid w:val="0093293C"/>
    <w:rsid w:val="00932A2D"/>
    <w:rsid w:val="00933059"/>
    <w:rsid w:val="0093398A"/>
    <w:rsid w:val="009348A3"/>
    <w:rsid w:val="00937849"/>
    <w:rsid w:val="00937A02"/>
    <w:rsid w:val="0094067F"/>
    <w:rsid w:val="009406E1"/>
    <w:rsid w:val="00940732"/>
    <w:rsid w:val="00942122"/>
    <w:rsid w:val="00944CD7"/>
    <w:rsid w:val="00946DAA"/>
    <w:rsid w:val="00946E0A"/>
    <w:rsid w:val="00947F92"/>
    <w:rsid w:val="00951598"/>
    <w:rsid w:val="00954024"/>
    <w:rsid w:val="00955BC7"/>
    <w:rsid w:val="00957369"/>
    <w:rsid w:val="00957B66"/>
    <w:rsid w:val="0096159C"/>
    <w:rsid w:val="00961E16"/>
    <w:rsid w:val="0096332D"/>
    <w:rsid w:val="00963AA2"/>
    <w:rsid w:val="00964145"/>
    <w:rsid w:val="0096567C"/>
    <w:rsid w:val="00965B52"/>
    <w:rsid w:val="009660A8"/>
    <w:rsid w:val="00966A1B"/>
    <w:rsid w:val="00971C5E"/>
    <w:rsid w:val="00971CBE"/>
    <w:rsid w:val="00973587"/>
    <w:rsid w:val="0097451B"/>
    <w:rsid w:val="009752BF"/>
    <w:rsid w:val="009759F2"/>
    <w:rsid w:val="009804C8"/>
    <w:rsid w:val="009807EA"/>
    <w:rsid w:val="00980C53"/>
    <w:rsid w:val="00980E87"/>
    <w:rsid w:val="00981238"/>
    <w:rsid w:val="00981A3E"/>
    <w:rsid w:val="0098228B"/>
    <w:rsid w:val="0098266C"/>
    <w:rsid w:val="00985489"/>
    <w:rsid w:val="00990A37"/>
    <w:rsid w:val="0099181E"/>
    <w:rsid w:val="00992250"/>
    <w:rsid w:val="0099364C"/>
    <w:rsid w:val="009957DF"/>
    <w:rsid w:val="0099624F"/>
    <w:rsid w:val="00996A43"/>
    <w:rsid w:val="00997C65"/>
    <w:rsid w:val="009A2980"/>
    <w:rsid w:val="009A37AA"/>
    <w:rsid w:val="009A5366"/>
    <w:rsid w:val="009A5BFB"/>
    <w:rsid w:val="009A6339"/>
    <w:rsid w:val="009A6508"/>
    <w:rsid w:val="009B109C"/>
    <w:rsid w:val="009B1450"/>
    <w:rsid w:val="009B1828"/>
    <w:rsid w:val="009B27C2"/>
    <w:rsid w:val="009B2B7F"/>
    <w:rsid w:val="009B309E"/>
    <w:rsid w:val="009B3ABE"/>
    <w:rsid w:val="009B3AEC"/>
    <w:rsid w:val="009B51B9"/>
    <w:rsid w:val="009B61CB"/>
    <w:rsid w:val="009B65AD"/>
    <w:rsid w:val="009B6A9C"/>
    <w:rsid w:val="009C0483"/>
    <w:rsid w:val="009C0BDB"/>
    <w:rsid w:val="009C152A"/>
    <w:rsid w:val="009C1953"/>
    <w:rsid w:val="009C31DB"/>
    <w:rsid w:val="009C3FD8"/>
    <w:rsid w:val="009C4465"/>
    <w:rsid w:val="009C4676"/>
    <w:rsid w:val="009C4FFE"/>
    <w:rsid w:val="009C61B3"/>
    <w:rsid w:val="009C63F2"/>
    <w:rsid w:val="009D0C59"/>
    <w:rsid w:val="009D13ED"/>
    <w:rsid w:val="009D38A1"/>
    <w:rsid w:val="009D40EC"/>
    <w:rsid w:val="009D44CF"/>
    <w:rsid w:val="009D7B22"/>
    <w:rsid w:val="009E1C6B"/>
    <w:rsid w:val="009E21B5"/>
    <w:rsid w:val="009E3079"/>
    <w:rsid w:val="009E46A6"/>
    <w:rsid w:val="009E50D3"/>
    <w:rsid w:val="009E70F6"/>
    <w:rsid w:val="009F01EA"/>
    <w:rsid w:val="009F0FB2"/>
    <w:rsid w:val="009F1DF2"/>
    <w:rsid w:val="009F2525"/>
    <w:rsid w:val="009F4F58"/>
    <w:rsid w:val="009F50F4"/>
    <w:rsid w:val="00A00EE7"/>
    <w:rsid w:val="00A03D06"/>
    <w:rsid w:val="00A03D7E"/>
    <w:rsid w:val="00A04DCE"/>
    <w:rsid w:val="00A07815"/>
    <w:rsid w:val="00A07B92"/>
    <w:rsid w:val="00A12271"/>
    <w:rsid w:val="00A13868"/>
    <w:rsid w:val="00A14646"/>
    <w:rsid w:val="00A1495E"/>
    <w:rsid w:val="00A164E1"/>
    <w:rsid w:val="00A16ADE"/>
    <w:rsid w:val="00A16C78"/>
    <w:rsid w:val="00A17B2A"/>
    <w:rsid w:val="00A212D0"/>
    <w:rsid w:val="00A21DBA"/>
    <w:rsid w:val="00A22097"/>
    <w:rsid w:val="00A224FA"/>
    <w:rsid w:val="00A22833"/>
    <w:rsid w:val="00A23372"/>
    <w:rsid w:val="00A2511B"/>
    <w:rsid w:val="00A252A6"/>
    <w:rsid w:val="00A254D7"/>
    <w:rsid w:val="00A25587"/>
    <w:rsid w:val="00A25A6F"/>
    <w:rsid w:val="00A25C4A"/>
    <w:rsid w:val="00A264AC"/>
    <w:rsid w:val="00A270DB"/>
    <w:rsid w:val="00A32A21"/>
    <w:rsid w:val="00A34562"/>
    <w:rsid w:val="00A352C0"/>
    <w:rsid w:val="00A36139"/>
    <w:rsid w:val="00A36761"/>
    <w:rsid w:val="00A420AF"/>
    <w:rsid w:val="00A42F0F"/>
    <w:rsid w:val="00A438F8"/>
    <w:rsid w:val="00A43AA6"/>
    <w:rsid w:val="00A43F59"/>
    <w:rsid w:val="00A44028"/>
    <w:rsid w:val="00A44AF8"/>
    <w:rsid w:val="00A451FE"/>
    <w:rsid w:val="00A46FF8"/>
    <w:rsid w:val="00A473F0"/>
    <w:rsid w:val="00A474F3"/>
    <w:rsid w:val="00A50380"/>
    <w:rsid w:val="00A52F3B"/>
    <w:rsid w:val="00A52F3D"/>
    <w:rsid w:val="00A57543"/>
    <w:rsid w:val="00A6113C"/>
    <w:rsid w:val="00A66674"/>
    <w:rsid w:val="00A718D8"/>
    <w:rsid w:val="00A731A6"/>
    <w:rsid w:val="00A7344C"/>
    <w:rsid w:val="00A734CC"/>
    <w:rsid w:val="00A741B9"/>
    <w:rsid w:val="00A74A4A"/>
    <w:rsid w:val="00A805B4"/>
    <w:rsid w:val="00A80F5A"/>
    <w:rsid w:val="00A81C55"/>
    <w:rsid w:val="00A8230D"/>
    <w:rsid w:val="00A825A9"/>
    <w:rsid w:val="00A82815"/>
    <w:rsid w:val="00A82EB8"/>
    <w:rsid w:val="00A8352B"/>
    <w:rsid w:val="00A90157"/>
    <w:rsid w:val="00A90B8A"/>
    <w:rsid w:val="00A912EC"/>
    <w:rsid w:val="00A93BF1"/>
    <w:rsid w:val="00A94DE9"/>
    <w:rsid w:val="00A954A8"/>
    <w:rsid w:val="00A96468"/>
    <w:rsid w:val="00A969DE"/>
    <w:rsid w:val="00A96E28"/>
    <w:rsid w:val="00AA097B"/>
    <w:rsid w:val="00AA1513"/>
    <w:rsid w:val="00AA1FCD"/>
    <w:rsid w:val="00AA2D5F"/>
    <w:rsid w:val="00AA37EA"/>
    <w:rsid w:val="00AA3D3C"/>
    <w:rsid w:val="00AA469E"/>
    <w:rsid w:val="00AA50A1"/>
    <w:rsid w:val="00AA70F8"/>
    <w:rsid w:val="00AB0D15"/>
    <w:rsid w:val="00AB31D1"/>
    <w:rsid w:val="00AB31ED"/>
    <w:rsid w:val="00AB43CE"/>
    <w:rsid w:val="00AB4449"/>
    <w:rsid w:val="00AB62C5"/>
    <w:rsid w:val="00AB634F"/>
    <w:rsid w:val="00AC0EE3"/>
    <w:rsid w:val="00AC1416"/>
    <w:rsid w:val="00AC1AD9"/>
    <w:rsid w:val="00AC1D9D"/>
    <w:rsid w:val="00AC224A"/>
    <w:rsid w:val="00AC2CA2"/>
    <w:rsid w:val="00AC5A7A"/>
    <w:rsid w:val="00AC5D58"/>
    <w:rsid w:val="00AC5EBF"/>
    <w:rsid w:val="00AC7A5F"/>
    <w:rsid w:val="00AD089F"/>
    <w:rsid w:val="00AD3487"/>
    <w:rsid w:val="00AD34A2"/>
    <w:rsid w:val="00AD42FB"/>
    <w:rsid w:val="00AD43B9"/>
    <w:rsid w:val="00AD45A7"/>
    <w:rsid w:val="00AD74C3"/>
    <w:rsid w:val="00AD74D5"/>
    <w:rsid w:val="00AD769E"/>
    <w:rsid w:val="00AE0B5B"/>
    <w:rsid w:val="00AE2E68"/>
    <w:rsid w:val="00AE2F44"/>
    <w:rsid w:val="00AE3022"/>
    <w:rsid w:val="00AE38C0"/>
    <w:rsid w:val="00AE6EC6"/>
    <w:rsid w:val="00AE7583"/>
    <w:rsid w:val="00AE78C0"/>
    <w:rsid w:val="00AF0F94"/>
    <w:rsid w:val="00AF22C9"/>
    <w:rsid w:val="00AF5445"/>
    <w:rsid w:val="00AF6C46"/>
    <w:rsid w:val="00B006B0"/>
    <w:rsid w:val="00B009E7"/>
    <w:rsid w:val="00B00B81"/>
    <w:rsid w:val="00B00BD5"/>
    <w:rsid w:val="00B01594"/>
    <w:rsid w:val="00B02D04"/>
    <w:rsid w:val="00B0342B"/>
    <w:rsid w:val="00B03825"/>
    <w:rsid w:val="00B04CF7"/>
    <w:rsid w:val="00B051D6"/>
    <w:rsid w:val="00B05724"/>
    <w:rsid w:val="00B07ADB"/>
    <w:rsid w:val="00B07C84"/>
    <w:rsid w:val="00B102CD"/>
    <w:rsid w:val="00B144DE"/>
    <w:rsid w:val="00B16AA0"/>
    <w:rsid w:val="00B16F5C"/>
    <w:rsid w:val="00B172CE"/>
    <w:rsid w:val="00B173F6"/>
    <w:rsid w:val="00B21CE7"/>
    <w:rsid w:val="00B234C5"/>
    <w:rsid w:val="00B24138"/>
    <w:rsid w:val="00B25674"/>
    <w:rsid w:val="00B25AC3"/>
    <w:rsid w:val="00B27CE7"/>
    <w:rsid w:val="00B30661"/>
    <w:rsid w:val="00B30BC9"/>
    <w:rsid w:val="00B30D01"/>
    <w:rsid w:val="00B315B1"/>
    <w:rsid w:val="00B31DF3"/>
    <w:rsid w:val="00B31F49"/>
    <w:rsid w:val="00B329AB"/>
    <w:rsid w:val="00B34DD8"/>
    <w:rsid w:val="00B34EE2"/>
    <w:rsid w:val="00B35050"/>
    <w:rsid w:val="00B352E1"/>
    <w:rsid w:val="00B3686F"/>
    <w:rsid w:val="00B36DAA"/>
    <w:rsid w:val="00B36E1E"/>
    <w:rsid w:val="00B372BF"/>
    <w:rsid w:val="00B37D59"/>
    <w:rsid w:val="00B37E67"/>
    <w:rsid w:val="00B37F13"/>
    <w:rsid w:val="00B4001E"/>
    <w:rsid w:val="00B41393"/>
    <w:rsid w:val="00B41AF4"/>
    <w:rsid w:val="00B42667"/>
    <w:rsid w:val="00B43C70"/>
    <w:rsid w:val="00B440B0"/>
    <w:rsid w:val="00B45631"/>
    <w:rsid w:val="00B46710"/>
    <w:rsid w:val="00B46B3D"/>
    <w:rsid w:val="00B472D2"/>
    <w:rsid w:val="00B47C4C"/>
    <w:rsid w:val="00B50AF8"/>
    <w:rsid w:val="00B50F63"/>
    <w:rsid w:val="00B515AB"/>
    <w:rsid w:val="00B52163"/>
    <w:rsid w:val="00B533B3"/>
    <w:rsid w:val="00B53A27"/>
    <w:rsid w:val="00B53CC1"/>
    <w:rsid w:val="00B53F25"/>
    <w:rsid w:val="00B55558"/>
    <w:rsid w:val="00B562C0"/>
    <w:rsid w:val="00B57B0F"/>
    <w:rsid w:val="00B60672"/>
    <w:rsid w:val="00B62223"/>
    <w:rsid w:val="00B6636F"/>
    <w:rsid w:val="00B66596"/>
    <w:rsid w:val="00B720A1"/>
    <w:rsid w:val="00B7220A"/>
    <w:rsid w:val="00B729AE"/>
    <w:rsid w:val="00B72E27"/>
    <w:rsid w:val="00B72F65"/>
    <w:rsid w:val="00B73CF0"/>
    <w:rsid w:val="00B74903"/>
    <w:rsid w:val="00B75936"/>
    <w:rsid w:val="00B77DAF"/>
    <w:rsid w:val="00B77DE9"/>
    <w:rsid w:val="00B813ED"/>
    <w:rsid w:val="00B81ADC"/>
    <w:rsid w:val="00B81ED1"/>
    <w:rsid w:val="00B82060"/>
    <w:rsid w:val="00B85CC7"/>
    <w:rsid w:val="00B86E60"/>
    <w:rsid w:val="00B872F1"/>
    <w:rsid w:val="00B879B9"/>
    <w:rsid w:val="00B87E41"/>
    <w:rsid w:val="00B9060D"/>
    <w:rsid w:val="00B90968"/>
    <w:rsid w:val="00B91768"/>
    <w:rsid w:val="00B918A3"/>
    <w:rsid w:val="00B91977"/>
    <w:rsid w:val="00B91B78"/>
    <w:rsid w:val="00B921D7"/>
    <w:rsid w:val="00B976B1"/>
    <w:rsid w:val="00BA0E03"/>
    <w:rsid w:val="00BA1851"/>
    <w:rsid w:val="00BA18BA"/>
    <w:rsid w:val="00BA1D8C"/>
    <w:rsid w:val="00BA28B8"/>
    <w:rsid w:val="00BA310B"/>
    <w:rsid w:val="00BA436B"/>
    <w:rsid w:val="00BA563E"/>
    <w:rsid w:val="00BA59BC"/>
    <w:rsid w:val="00BA643C"/>
    <w:rsid w:val="00BA7935"/>
    <w:rsid w:val="00BB0846"/>
    <w:rsid w:val="00BB08FB"/>
    <w:rsid w:val="00BB11FA"/>
    <w:rsid w:val="00BB2B91"/>
    <w:rsid w:val="00BB2EAF"/>
    <w:rsid w:val="00BB307F"/>
    <w:rsid w:val="00BB34BD"/>
    <w:rsid w:val="00BB499F"/>
    <w:rsid w:val="00BB61AD"/>
    <w:rsid w:val="00BB6B34"/>
    <w:rsid w:val="00BB6F3E"/>
    <w:rsid w:val="00BB79FE"/>
    <w:rsid w:val="00BC076B"/>
    <w:rsid w:val="00BC37FD"/>
    <w:rsid w:val="00BC5581"/>
    <w:rsid w:val="00BC5809"/>
    <w:rsid w:val="00BD075F"/>
    <w:rsid w:val="00BD0F8D"/>
    <w:rsid w:val="00BD2CDC"/>
    <w:rsid w:val="00BD47D7"/>
    <w:rsid w:val="00BD59A4"/>
    <w:rsid w:val="00BD5B7B"/>
    <w:rsid w:val="00BD6BC4"/>
    <w:rsid w:val="00BD7720"/>
    <w:rsid w:val="00BE2E17"/>
    <w:rsid w:val="00BE31EC"/>
    <w:rsid w:val="00BE492E"/>
    <w:rsid w:val="00BE59DF"/>
    <w:rsid w:val="00BE7E75"/>
    <w:rsid w:val="00BF0202"/>
    <w:rsid w:val="00BF0C7B"/>
    <w:rsid w:val="00BF0E63"/>
    <w:rsid w:val="00BF1994"/>
    <w:rsid w:val="00BF339F"/>
    <w:rsid w:val="00BF3DF8"/>
    <w:rsid w:val="00BF5FC4"/>
    <w:rsid w:val="00BF68DF"/>
    <w:rsid w:val="00BF715A"/>
    <w:rsid w:val="00C01607"/>
    <w:rsid w:val="00C02842"/>
    <w:rsid w:val="00C0395A"/>
    <w:rsid w:val="00C04BCE"/>
    <w:rsid w:val="00C06983"/>
    <w:rsid w:val="00C073EC"/>
    <w:rsid w:val="00C07825"/>
    <w:rsid w:val="00C07E74"/>
    <w:rsid w:val="00C11494"/>
    <w:rsid w:val="00C117AE"/>
    <w:rsid w:val="00C12741"/>
    <w:rsid w:val="00C143ED"/>
    <w:rsid w:val="00C1643E"/>
    <w:rsid w:val="00C178B4"/>
    <w:rsid w:val="00C21F36"/>
    <w:rsid w:val="00C25277"/>
    <w:rsid w:val="00C25B92"/>
    <w:rsid w:val="00C267D8"/>
    <w:rsid w:val="00C269A4"/>
    <w:rsid w:val="00C269A7"/>
    <w:rsid w:val="00C269BF"/>
    <w:rsid w:val="00C270CA"/>
    <w:rsid w:val="00C30BBA"/>
    <w:rsid w:val="00C317FA"/>
    <w:rsid w:val="00C33718"/>
    <w:rsid w:val="00C33D32"/>
    <w:rsid w:val="00C34BD5"/>
    <w:rsid w:val="00C35D57"/>
    <w:rsid w:val="00C365BE"/>
    <w:rsid w:val="00C374F3"/>
    <w:rsid w:val="00C4056F"/>
    <w:rsid w:val="00C41EB5"/>
    <w:rsid w:val="00C4311F"/>
    <w:rsid w:val="00C43FA2"/>
    <w:rsid w:val="00C46B0E"/>
    <w:rsid w:val="00C472C6"/>
    <w:rsid w:val="00C50893"/>
    <w:rsid w:val="00C5089B"/>
    <w:rsid w:val="00C51587"/>
    <w:rsid w:val="00C522E4"/>
    <w:rsid w:val="00C52DAB"/>
    <w:rsid w:val="00C5395A"/>
    <w:rsid w:val="00C55980"/>
    <w:rsid w:val="00C55995"/>
    <w:rsid w:val="00C562C5"/>
    <w:rsid w:val="00C56F58"/>
    <w:rsid w:val="00C571E6"/>
    <w:rsid w:val="00C60BD0"/>
    <w:rsid w:val="00C60D80"/>
    <w:rsid w:val="00C628CF"/>
    <w:rsid w:val="00C64034"/>
    <w:rsid w:val="00C64F3A"/>
    <w:rsid w:val="00C65B16"/>
    <w:rsid w:val="00C661ED"/>
    <w:rsid w:val="00C700C0"/>
    <w:rsid w:val="00C71226"/>
    <w:rsid w:val="00C71A77"/>
    <w:rsid w:val="00C71FCE"/>
    <w:rsid w:val="00C7631F"/>
    <w:rsid w:val="00C768EB"/>
    <w:rsid w:val="00C76B34"/>
    <w:rsid w:val="00C777C2"/>
    <w:rsid w:val="00C80306"/>
    <w:rsid w:val="00C806D2"/>
    <w:rsid w:val="00C80E76"/>
    <w:rsid w:val="00C819BC"/>
    <w:rsid w:val="00C81C7A"/>
    <w:rsid w:val="00C824B1"/>
    <w:rsid w:val="00C824C7"/>
    <w:rsid w:val="00C8268C"/>
    <w:rsid w:val="00C85474"/>
    <w:rsid w:val="00C8719F"/>
    <w:rsid w:val="00C87DB9"/>
    <w:rsid w:val="00C9113C"/>
    <w:rsid w:val="00C912C8"/>
    <w:rsid w:val="00C9148C"/>
    <w:rsid w:val="00C92397"/>
    <w:rsid w:val="00C940BD"/>
    <w:rsid w:val="00C94D15"/>
    <w:rsid w:val="00C96A09"/>
    <w:rsid w:val="00C97167"/>
    <w:rsid w:val="00C97173"/>
    <w:rsid w:val="00C972AA"/>
    <w:rsid w:val="00C97E6D"/>
    <w:rsid w:val="00CA03BA"/>
    <w:rsid w:val="00CA049D"/>
    <w:rsid w:val="00CA060A"/>
    <w:rsid w:val="00CA0733"/>
    <w:rsid w:val="00CA1B20"/>
    <w:rsid w:val="00CA2344"/>
    <w:rsid w:val="00CA4536"/>
    <w:rsid w:val="00CA5948"/>
    <w:rsid w:val="00CA60FC"/>
    <w:rsid w:val="00CA67C8"/>
    <w:rsid w:val="00CA6B64"/>
    <w:rsid w:val="00CA6E80"/>
    <w:rsid w:val="00CA72D3"/>
    <w:rsid w:val="00CB1288"/>
    <w:rsid w:val="00CB164E"/>
    <w:rsid w:val="00CB42BA"/>
    <w:rsid w:val="00CB63FF"/>
    <w:rsid w:val="00CC03DC"/>
    <w:rsid w:val="00CC20DD"/>
    <w:rsid w:val="00CC4050"/>
    <w:rsid w:val="00CD0D44"/>
    <w:rsid w:val="00CD16BE"/>
    <w:rsid w:val="00CD19CA"/>
    <w:rsid w:val="00CD1A08"/>
    <w:rsid w:val="00CD1B0C"/>
    <w:rsid w:val="00CD3877"/>
    <w:rsid w:val="00CD5632"/>
    <w:rsid w:val="00CE0D4E"/>
    <w:rsid w:val="00CE1A06"/>
    <w:rsid w:val="00CE1AEB"/>
    <w:rsid w:val="00CE4180"/>
    <w:rsid w:val="00CE434C"/>
    <w:rsid w:val="00CE5A22"/>
    <w:rsid w:val="00CE5F64"/>
    <w:rsid w:val="00CE735A"/>
    <w:rsid w:val="00CF091D"/>
    <w:rsid w:val="00CF1A8B"/>
    <w:rsid w:val="00CF31DA"/>
    <w:rsid w:val="00CF3777"/>
    <w:rsid w:val="00CF3D9D"/>
    <w:rsid w:val="00CF422C"/>
    <w:rsid w:val="00CF4387"/>
    <w:rsid w:val="00CF523E"/>
    <w:rsid w:val="00CF5ED4"/>
    <w:rsid w:val="00CF61A0"/>
    <w:rsid w:val="00D02D0C"/>
    <w:rsid w:val="00D040AD"/>
    <w:rsid w:val="00D04842"/>
    <w:rsid w:val="00D07133"/>
    <w:rsid w:val="00D07E39"/>
    <w:rsid w:val="00D131E8"/>
    <w:rsid w:val="00D150D5"/>
    <w:rsid w:val="00D16B35"/>
    <w:rsid w:val="00D17567"/>
    <w:rsid w:val="00D20609"/>
    <w:rsid w:val="00D21C16"/>
    <w:rsid w:val="00D22024"/>
    <w:rsid w:val="00D23092"/>
    <w:rsid w:val="00D23553"/>
    <w:rsid w:val="00D25E91"/>
    <w:rsid w:val="00D27277"/>
    <w:rsid w:val="00D31088"/>
    <w:rsid w:val="00D314A5"/>
    <w:rsid w:val="00D31764"/>
    <w:rsid w:val="00D3553F"/>
    <w:rsid w:val="00D407E6"/>
    <w:rsid w:val="00D40FAF"/>
    <w:rsid w:val="00D41DE4"/>
    <w:rsid w:val="00D446E6"/>
    <w:rsid w:val="00D452B1"/>
    <w:rsid w:val="00D45557"/>
    <w:rsid w:val="00D45A49"/>
    <w:rsid w:val="00D46068"/>
    <w:rsid w:val="00D53812"/>
    <w:rsid w:val="00D54275"/>
    <w:rsid w:val="00D55268"/>
    <w:rsid w:val="00D5643D"/>
    <w:rsid w:val="00D56E8B"/>
    <w:rsid w:val="00D57D03"/>
    <w:rsid w:val="00D57F5B"/>
    <w:rsid w:val="00D6023A"/>
    <w:rsid w:val="00D6064B"/>
    <w:rsid w:val="00D60910"/>
    <w:rsid w:val="00D61FDC"/>
    <w:rsid w:val="00D623B7"/>
    <w:rsid w:val="00D62A6C"/>
    <w:rsid w:val="00D637BB"/>
    <w:rsid w:val="00D6406F"/>
    <w:rsid w:val="00D64CD8"/>
    <w:rsid w:val="00D668C0"/>
    <w:rsid w:val="00D673EF"/>
    <w:rsid w:val="00D707E6"/>
    <w:rsid w:val="00D70A0B"/>
    <w:rsid w:val="00D70DA5"/>
    <w:rsid w:val="00D7116D"/>
    <w:rsid w:val="00D72984"/>
    <w:rsid w:val="00D73613"/>
    <w:rsid w:val="00D73F86"/>
    <w:rsid w:val="00D804A7"/>
    <w:rsid w:val="00D8113F"/>
    <w:rsid w:val="00D8256F"/>
    <w:rsid w:val="00D83FAD"/>
    <w:rsid w:val="00D84880"/>
    <w:rsid w:val="00D84D8E"/>
    <w:rsid w:val="00D84E3F"/>
    <w:rsid w:val="00D854CC"/>
    <w:rsid w:val="00D908F9"/>
    <w:rsid w:val="00D90A05"/>
    <w:rsid w:val="00D90B58"/>
    <w:rsid w:val="00D91E72"/>
    <w:rsid w:val="00D91ECD"/>
    <w:rsid w:val="00D92A52"/>
    <w:rsid w:val="00D92A73"/>
    <w:rsid w:val="00D92D21"/>
    <w:rsid w:val="00D93F69"/>
    <w:rsid w:val="00DA0DE9"/>
    <w:rsid w:val="00DA3942"/>
    <w:rsid w:val="00DA4F05"/>
    <w:rsid w:val="00DA55F2"/>
    <w:rsid w:val="00DA5FAD"/>
    <w:rsid w:val="00DA6778"/>
    <w:rsid w:val="00DA6DB4"/>
    <w:rsid w:val="00DA75E7"/>
    <w:rsid w:val="00DA7802"/>
    <w:rsid w:val="00DB0FD4"/>
    <w:rsid w:val="00DB1379"/>
    <w:rsid w:val="00DB4AF5"/>
    <w:rsid w:val="00DB6631"/>
    <w:rsid w:val="00DB7994"/>
    <w:rsid w:val="00DB79B3"/>
    <w:rsid w:val="00DC0450"/>
    <w:rsid w:val="00DC07E6"/>
    <w:rsid w:val="00DC15AE"/>
    <w:rsid w:val="00DC26AF"/>
    <w:rsid w:val="00DC33E0"/>
    <w:rsid w:val="00DC3599"/>
    <w:rsid w:val="00DC37A2"/>
    <w:rsid w:val="00DC3A1B"/>
    <w:rsid w:val="00DC518C"/>
    <w:rsid w:val="00DC68B9"/>
    <w:rsid w:val="00DC6E5A"/>
    <w:rsid w:val="00DC712F"/>
    <w:rsid w:val="00DC762E"/>
    <w:rsid w:val="00DD00D4"/>
    <w:rsid w:val="00DD1C03"/>
    <w:rsid w:val="00DD1FD0"/>
    <w:rsid w:val="00DD3818"/>
    <w:rsid w:val="00DD4D02"/>
    <w:rsid w:val="00DD6E8A"/>
    <w:rsid w:val="00DE08D7"/>
    <w:rsid w:val="00DE1700"/>
    <w:rsid w:val="00DE185A"/>
    <w:rsid w:val="00DE23B7"/>
    <w:rsid w:val="00DE3CDD"/>
    <w:rsid w:val="00DE4422"/>
    <w:rsid w:val="00DE748C"/>
    <w:rsid w:val="00DE7BB9"/>
    <w:rsid w:val="00DE7C33"/>
    <w:rsid w:val="00DF0D89"/>
    <w:rsid w:val="00DF1A24"/>
    <w:rsid w:val="00DF208B"/>
    <w:rsid w:val="00DF3010"/>
    <w:rsid w:val="00DF390E"/>
    <w:rsid w:val="00DF3AC5"/>
    <w:rsid w:val="00DF77BF"/>
    <w:rsid w:val="00DF7C1D"/>
    <w:rsid w:val="00E03204"/>
    <w:rsid w:val="00E037B6"/>
    <w:rsid w:val="00E04698"/>
    <w:rsid w:val="00E04CF4"/>
    <w:rsid w:val="00E05784"/>
    <w:rsid w:val="00E06557"/>
    <w:rsid w:val="00E07A37"/>
    <w:rsid w:val="00E07D19"/>
    <w:rsid w:val="00E10612"/>
    <w:rsid w:val="00E108F7"/>
    <w:rsid w:val="00E1159C"/>
    <w:rsid w:val="00E11F80"/>
    <w:rsid w:val="00E12A52"/>
    <w:rsid w:val="00E13DCC"/>
    <w:rsid w:val="00E14770"/>
    <w:rsid w:val="00E147F0"/>
    <w:rsid w:val="00E14E0E"/>
    <w:rsid w:val="00E15CAC"/>
    <w:rsid w:val="00E15D90"/>
    <w:rsid w:val="00E27446"/>
    <w:rsid w:val="00E30817"/>
    <w:rsid w:val="00E312CE"/>
    <w:rsid w:val="00E32F80"/>
    <w:rsid w:val="00E35602"/>
    <w:rsid w:val="00E36541"/>
    <w:rsid w:val="00E37460"/>
    <w:rsid w:val="00E37EBA"/>
    <w:rsid w:val="00E4067B"/>
    <w:rsid w:val="00E41E75"/>
    <w:rsid w:val="00E41E76"/>
    <w:rsid w:val="00E42BC2"/>
    <w:rsid w:val="00E43E33"/>
    <w:rsid w:val="00E450FC"/>
    <w:rsid w:val="00E46D12"/>
    <w:rsid w:val="00E500C9"/>
    <w:rsid w:val="00E50D74"/>
    <w:rsid w:val="00E525D2"/>
    <w:rsid w:val="00E52F92"/>
    <w:rsid w:val="00E5399E"/>
    <w:rsid w:val="00E53D42"/>
    <w:rsid w:val="00E5566B"/>
    <w:rsid w:val="00E57E57"/>
    <w:rsid w:val="00E62A02"/>
    <w:rsid w:val="00E63AB9"/>
    <w:rsid w:val="00E647AA"/>
    <w:rsid w:val="00E65F97"/>
    <w:rsid w:val="00E664EE"/>
    <w:rsid w:val="00E66631"/>
    <w:rsid w:val="00E714C5"/>
    <w:rsid w:val="00E7248D"/>
    <w:rsid w:val="00E72915"/>
    <w:rsid w:val="00E73965"/>
    <w:rsid w:val="00E73B69"/>
    <w:rsid w:val="00E759C5"/>
    <w:rsid w:val="00E77B86"/>
    <w:rsid w:val="00E81F99"/>
    <w:rsid w:val="00E832E3"/>
    <w:rsid w:val="00E84120"/>
    <w:rsid w:val="00E848AA"/>
    <w:rsid w:val="00E876CB"/>
    <w:rsid w:val="00E90E23"/>
    <w:rsid w:val="00E910B0"/>
    <w:rsid w:val="00E9330C"/>
    <w:rsid w:val="00E95CF2"/>
    <w:rsid w:val="00E97A69"/>
    <w:rsid w:val="00EA14F4"/>
    <w:rsid w:val="00EA22CD"/>
    <w:rsid w:val="00EA23DF"/>
    <w:rsid w:val="00EA2FE0"/>
    <w:rsid w:val="00EA3F5A"/>
    <w:rsid w:val="00EA4996"/>
    <w:rsid w:val="00EA4B3C"/>
    <w:rsid w:val="00EB0971"/>
    <w:rsid w:val="00EB0991"/>
    <w:rsid w:val="00EB10BA"/>
    <w:rsid w:val="00EB3AC8"/>
    <w:rsid w:val="00EB5490"/>
    <w:rsid w:val="00EB59C2"/>
    <w:rsid w:val="00EB5FBD"/>
    <w:rsid w:val="00EB64D2"/>
    <w:rsid w:val="00EB6515"/>
    <w:rsid w:val="00EC05B9"/>
    <w:rsid w:val="00EC0786"/>
    <w:rsid w:val="00EC0AA4"/>
    <w:rsid w:val="00EC1767"/>
    <w:rsid w:val="00EC2FD4"/>
    <w:rsid w:val="00EC39FD"/>
    <w:rsid w:val="00EC44FA"/>
    <w:rsid w:val="00EC4546"/>
    <w:rsid w:val="00EC50E4"/>
    <w:rsid w:val="00EC7D36"/>
    <w:rsid w:val="00ED03FD"/>
    <w:rsid w:val="00ED30D5"/>
    <w:rsid w:val="00ED38B6"/>
    <w:rsid w:val="00ED65F5"/>
    <w:rsid w:val="00ED67F6"/>
    <w:rsid w:val="00EE0B84"/>
    <w:rsid w:val="00EE25EF"/>
    <w:rsid w:val="00EE2769"/>
    <w:rsid w:val="00EE2A1D"/>
    <w:rsid w:val="00EE311C"/>
    <w:rsid w:val="00EE5929"/>
    <w:rsid w:val="00EE7CA4"/>
    <w:rsid w:val="00EF2D74"/>
    <w:rsid w:val="00EF3189"/>
    <w:rsid w:val="00EF3EE6"/>
    <w:rsid w:val="00EF549E"/>
    <w:rsid w:val="00EF5F04"/>
    <w:rsid w:val="00EF7665"/>
    <w:rsid w:val="00F013B7"/>
    <w:rsid w:val="00F01E14"/>
    <w:rsid w:val="00F02273"/>
    <w:rsid w:val="00F04B5A"/>
    <w:rsid w:val="00F057C1"/>
    <w:rsid w:val="00F066CD"/>
    <w:rsid w:val="00F06CDD"/>
    <w:rsid w:val="00F10936"/>
    <w:rsid w:val="00F12967"/>
    <w:rsid w:val="00F129CC"/>
    <w:rsid w:val="00F1415C"/>
    <w:rsid w:val="00F14C0D"/>
    <w:rsid w:val="00F14D73"/>
    <w:rsid w:val="00F15539"/>
    <w:rsid w:val="00F2050F"/>
    <w:rsid w:val="00F20AB6"/>
    <w:rsid w:val="00F22525"/>
    <w:rsid w:val="00F2619C"/>
    <w:rsid w:val="00F26E0F"/>
    <w:rsid w:val="00F27CD2"/>
    <w:rsid w:val="00F27E81"/>
    <w:rsid w:val="00F27FE1"/>
    <w:rsid w:val="00F30498"/>
    <w:rsid w:val="00F3062A"/>
    <w:rsid w:val="00F3123B"/>
    <w:rsid w:val="00F31B58"/>
    <w:rsid w:val="00F337AE"/>
    <w:rsid w:val="00F3524C"/>
    <w:rsid w:val="00F352CA"/>
    <w:rsid w:val="00F35527"/>
    <w:rsid w:val="00F3577E"/>
    <w:rsid w:val="00F35CD2"/>
    <w:rsid w:val="00F401CF"/>
    <w:rsid w:val="00F41414"/>
    <w:rsid w:val="00F44DC7"/>
    <w:rsid w:val="00F45E05"/>
    <w:rsid w:val="00F466BA"/>
    <w:rsid w:val="00F4750C"/>
    <w:rsid w:val="00F47B22"/>
    <w:rsid w:val="00F50175"/>
    <w:rsid w:val="00F5153E"/>
    <w:rsid w:val="00F56FA5"/>
    <w:rsid w:val="00F618FE"/>
    <w:rsid w:val="00F61E98"/>
    <w:rsid w:val="00F65BB0"/>
    <w:rsid w:val="00F65E72"/>
    <w:rsid w:val="00F66A03"/>
    <w:rsid w:val="00F679B7"/>
    <w:rsid w:val="00F712D0"/>
    <w:rsid w:val="00F72CD6"/>
    <w:rsid w:val="00F778FB"/>
    <w:rsid w:val="00F8029A"/>
    <w:rsid w:val="00F80E3A"/>
    <w:rsid w:val="00F80F47"/>
    <w:rsid w:val="00F823CE"/>
    <w:rsid w:val="00F845FC"/>
    <w:rsid w:val="00F84F78"/>
    <w:rsid w:val="00F8525C"/>
    <w:rsid w:val="00F85F6B"/>
    <w:rsid w:val="00F9001C"/>
    <w:rsid w:val="00F9051D"/>
    <w:rsid w:val="00F9099F"/>
    <w:rsid w:val="00F909B4"/>
    <w:rsid w:val="00F92290"/>
    <w:rsid w:val="00F9290E"/>
    <w:rsid w:val="00F92B0B"/>
    <w:rsid w:val="00F92DDD"/>
    <w:rsid w:val="00F938F1"/>
    <w:rsid w:val="00F93BF9"/>
    <w:rsid w:val="00F93BFC"/>
    <w:rsid w:val="00F941BE"/>
    <w:rsid w:val="00F943AD"/>
    <w:rsid w:val="00F957E4"/>
    <w:rsid w:val="00F967F7"/>
    <w:rsid w:val="00FA12C1"/>
    <w:rsid w:val="00FA1EB3"/>
    <w:rsid w:val="00FA366F"/>
    <w:rsid w:val="00FA56C5"/>
    <w:rsid w:val="00FA5EE1"/>
    <w:rsid w:val="00FA7360"/>
    <w:rsid w:val="00FA7772"/>
    <w:rsid w:val="00FA7BEA"/>
    <w:rsid w:val="00FB03DF"/>
    <w:rsid w:val="00FB1DD0"/>
    <w:rsid w:val="00FB2F67"/>
    <w:rsid w:val="00FB4F43"/>
    <w:rsid w:val="00FB5A37"/>
    <w:rsid w:val="00FB632B"/>
    <w:rsid w:val="00FC2A73"/>
    <w:rsid w:val="00FC30A9"/>
    <w:rsid w:val="00FC45E5"/>
    <w:rsid w:val="00FC5601"/>
    <w:rsid w:val="00FC5F9C"/>
    <w:rsid w:val="00FC6198"/>
    <w:rsid w:val="00FC679F"/>
    <w:rsid w:val="00FD03CC"/>
    <w:rsid w:val="00FD0865"/>
    <w:rsid w:val="00FD0D59"/>
    <w:rsid w:val="00FD2CE0"/>
    <w:rsid w:val="00FD4390"/>
    <w:rsid w:val="00FD43E5"/>
    <w:rsid w:val="00FD4B28"/>
    <w:rsid w:val="00FD6E99"/>
    <w:rsid w:val="00FD77D5"/>
    <w:rsid w:val="00FE31C4"/>
    <w:rsid w:val="00FE4ADA"/>
    <w:rsid w:val="00FE574A"/>
    <w:rsid w:val="00FE5B02"/>
    <w:rsid w:val="00FE673A"/>
    <w:rsid w:val="00FE6A48"/>
    <w:rsid w:val="00FE7704"/>
    <w:rsid w:val="00FF0257"/>
    <w:rsid w:val="00FF08F6"/>
    <w:rsid w:val="00FF1318"/>
    <w:rsid w:val="00FF2721"/>
    <w:rsid w:val="00FF3384"/>
    <w:rsid w:val="00FF459C"/>
    <w:rsid w:val="00FF552A"/>
    <w:rsid w:val="00FF5A1A"/>
    <w:rsid w:val="00FF6079"/>
    <w:rsid w:val="00FF6DE8"/>
    <w:rsid w:val="00FF6F56"/>
    <w:rsid w:val="00FF70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04A815"/>
  <w15:docId w15:val="{88EEAF9B-7A31-48F9-818C-09C9C314A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90D1E"/>
    <w:pPr>
      <w:widowControl w:val="0"/>
      <w:spacing w:line="240" w:lineRule="atLeast"/>
    </w:pPr>
    <w:rPr>
      <w:rFonts w:ascii="Arial" w:hAnsi="Arial" w:cs="Arial"/>
      <w:sz w:val="20"/>
      <w:szCs w:val="20"/>
      <w:lang w:val="nl-NL"/>
    </w:rPr>
  </w:style>
  <w:style w:type="paragraph" w:styleId="Kop1">
    <w:name w:val="heading 1"/>
    <w:basedOn w:val="Standaard"/>
    <w:next w:val="Standaard"/>
    <w:link w:val="Kop1Char"/>
    <w:uiPriority w:val="99"/>
    <w:qFormat/>
    <w:rsid w:val="001E0F03"/>
    <w:pPr>
      <w:keepNext/>
      <w:pageBreakBefore/>
      <w:numPr>
        <w:numId w:val="3"/>
      </w:numPr>
      <w:spacing w:before="120" w:after="120"/>
      <w:outlineLvl w:val="0"/>
    </w:pPr>
    <w:rPr>
      <w:b/>
      <w:sz w:val="28"/>
    </w:rPr>
  </w:style>
  <w:style w:type="paragraph" w:styleId="Kop2">
    <w:name w:val="heading 2"/>
    <w:basedOn w:val="Kop1"/>
    <w:next w:val="Standaard"/>
    <w:link w:val="Kop2Char"/>
    <w:uiPriority w:val="99"/>
    <w:qFormat/>
    <w:rsid w:val="00B352E1"/>
    <w:pPr>
      <w:pageBreakBefore w:val="0"/>
      <w:widowControl/>
      <w:numPr>
        <w:ilvl w:val="1"/>
      </w:numPr>
      <w:spacing w:before="240"/>
      <w:outlineLvl w:val="1"/>
    </w:pPr>
    <w:rPr>
      <w:sz w:val="24"/>
    </w:rPr>
  </w:style>
  <w:style w:type="paragraph" w:styleId="Kop3">
    <w:name w:val="heading 3"/>
    <w:basedOn w:val="Kop1"/>
    <w:next w:val="Standaard"/>
    <w:link w:val="Kop3Char"/>
    <w:uiPriority w:val="99"/>
    <w:qFormat/>
    <w:rsid w:val="007A1551"/>
    <w:pPr>
      <w:pageBreakBefore w:val="0"/>
      <w:numPr>
        <w:ilvl w:val="2"/>
      </w:numPr>
      <w:outlineLvl w:val="2"/>
    </w:pPr>
    <w:rPr>
      <w:sz w:val="20"/>
    </w:rPr>
  </w:style>
  <w:style w:type="paragraph" w:styleId="Kop4">
    <w:name w:val="heading 4"/>
    <w:basedOn w:val="Kop1"/>
    <w:next w:val="Standaard"/>
    <w:link w:val="Kop4Char"/>
    <w:uiPriority w:val="99"/>
    <w:qFormat/>
    <w:rsid w:val="00C9148C"/>
    <w:pPr>
      <w:keepLines/>
      <w:pageBreakBefore w:val="0"/>
      <w:widowControl/>
      <w:numPr>
        <w:ilvl w:val="3"/>
      </w:numPr>
      <w:ind w:left="862" w:hanging="862"/>
      <w:outlineLvl w:val="3"/>
    </w:pPr>
    <w:rPr>
      <w:b w:val="0"/>
      <w:sz w:val="20"/>
    </w:rPr>
  </w:style>
  <w:style w:type="paragraph" w:styleId="Kop5">
    <w:name w:val="heading 5"/>
    <w:basedOn w:val="Standaard"/>
    <w:next w:val="Standaard"/>
    <w:link w:val="Kop5Char"/>
    <w:uiPriority w:val="99"/>
    <w:qFormat/>
    <w:rsid w:val="00611EC7"/>
    <w:pPr>
      <w:numPr>
        <w:ilvl w:val="4"/>
        <w:numId w:val="3"/>
      </w:numPr>
      <w:spacing w:before="240" w:after="60"/>
      <w:outlineLvl w:val="4"/>
    </w:pPr>
    <w:rPr>
      <w:sz w:val="22"/>
    </w:rPr>
  </w:style>
  <w:style w:type="paragraph" w:styleId="Kop6">
    <w:name w:val="heading 6"/>
    <w:basedOn w:val="Standaard"/>
    <w:next w:val="Standaard"/>
    <w:link w:val="Kop6Char"/>
    <w:uiPriority w:val="99"/>
    <w:qFormat/>
    <w:rsid w:val="00611EC7"/>
    <w:pPr>
      <w:numPr>
        <w:ilvl w:val="5"/>
        <w:numId w:val="3"/>
      </w:numPr>
      <w:spacing w:before="240" w:after="60"/>
      <w:outlineLvl w:val="5"/>
    </w:pPr>
    <w:rPr>
      <w:i/>
      <w:sz w:val="22"/>
    </w:rPr>
  </w:style>
  <w:style w:type="paragraph" w:styleId="Kop7">
    <w:name w:val="heading 7"/>
    <w:basedOn w:val="Standaard"/>
    <w:next w:val="Standaard"/>
    <w:link w:val="Kop7Char"/>
    <w:uiPriority w:val="99"/>
    <w:qFormat/>
    <w:rsid w:val="00611EC7"/>
    <w:pPr>
      <w:numPr>
        <w:ilvl w:val="6"/>
        <w:numId w:val="3"/>
      </w:numPr>
      <w:spacing w:before="240" w:after="60"/>
      <w:outlineLvl w:val="6"/>
    </w:pPr>
  </w:style>
  <w:style w:type="paragraph" w:styleId="Kop8">
    <w:name w:val="heading 8"/>
    <w:basedOn w:val="Standaard"/>
    <w:next w:val="Standaard"/>
    <w:link w:val="Kop8Char"/>
    <w:uiPriority w:val="99"/>
    <w:qFormat/>
    <w:rsid w:val="00611EC7"/>
    <w:pPr>
      <w:numPr>
        <w:ilvl w:val="7"/>
        <w:numId w:val="3"/>
      </w:numPr>
      <w:spacing w:before="240" w:after="60"/>
      <w:outlineLvl w:val="7"/>
    </w:pPr>
    <w:rPr>
      <w:i/>
    </w:rPr>
  </w:style>
  <w:style w:type="paragraph" w:styleId="Kop9">
    <w:name w:val="heading 9"/>
    <w:basedOn w:val="Standaard"/>
    <w:next w:val="Standaard"/>
    <w:link w:val="Kop9Char"/>
    <w:uiPriority w:val="99"/>
    <w:qFormat/>
    <w:rsid w:val="00611EC7"/>
    <w:pPr>
      <w:numPr>
        <w:ilvl w:val="8"/>
        <w:numId w:val="3"/>
      </w:numPr>
      <w:spacing w:before="240" w:after="60"/>
      <w:outlineLvl w:val="8"/>
    </w:pPr>
    <w:rPr>
      <w:b/>
      <w:i/>
      <w:sz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locked/>
    <w:rsid w:val="001E0F03"/>
    <w:rPr>
      <w:rFonts w:ascii="Arial" w:hAnsi="Arial" w:cs="Arial"/>
      <w:b/>
      <w:sz w:val="28"/>
      <w:szCs w:val="20"/>
      <w:lang w:val="nl-NL"/>
    </w:rPr>
  </w:style>
  <w:style w:type="character" w:customStyle="1" w:styleId="Kop2Char">
    <w:name w:val="Kop 2 Char"/>
    <w:basedOn w:val="Standaardalinea-lettertype"/>
    <w:link w:val="Kop2"/>
    <w:uiPriority w:val="99"/>
    <w:locked/>
    <w:rsid w:val="00B352E1"/>
    <w:rPr>
      <w:rFonts w:ascii="Arial" w:hAnsi="Arial" w:cs="Arial"/>
      <w:b/>
      <w:sz w:val="24"/>
      <w:szCs w:val="20"/>
      <w:lang w:val="nl-NL"/>
    </w:rPr>
  </w:style>
  <w:style w:type="character" w:customStyle="1" w:styleId="Kop3Char">
    <w:name w:val="Kop 3 Char"/>
    <w:basedOn w:val="Standaardalinea-lettertype"/>
    <w:link w:val="Kop3"/>
    <w:uiPriority w:val="99"/>
    <w:locked/>
    <w:rsid w:val="007A1551"/>
    <w:rPr>
      <w:rFonts w:ascii="Arial" w:hAnsi="Arial" w:cs="Arial"/>
      <w:b/>
      <w:sz w:val="20"/>
      <w:szCs w:val="20"/>
      <w:lang w:val="nl-NL"/>
    </w:rPr>
  </w:style>
  <w:style w:type="character" w:customStyle="1" w:styleId="Kop4Char">
    <w:name w:val="Kop 4 Char"/>
    <w:basedOn w:val="Standaardalinea-lettertype"/>
    <w:link w:val="Kop4"/>
    <w:uiPriority w:val="99"/>
    <w:locked/>
    <w:rsid w:val="00D446E6"/>
    <w:rPr>
      <w:rFonts w:ascii="Arial" w:hAnsi="Arial" w:cs="Arial"/>
      <w:sz w:val="20"/>
      <w:szCs w:val="20"/>
      <w:lang w:val="nl-NL"/>
    </w:rPr>
  </w:style>
  <w:style w:type="character" w:customStyle="1" w:styleId="Kop5Char">
    <w:name w:val="Kop 5 Char"/>
    <w:basedOn w:val="Standaardalinea-lettertype"/>
    <w:link w:val="Kop5"/>
    <w:uiPriority w:val="99"/>
    <w:locked/>
    <w:rsid w:val="00563848"/>
    <w:rPr>
      <w:rFonts w:ascii="Arial" w:hAnsi="Arial" w:cs="Arial"/>
      <w:szCs w:val="20"/>
      <w:lang w:val="nl-NL"/>
    </w:rPr>
  </w:style>
  <w:style w:type="character" w:customStyle="1" w:styleId="Kop6Char">
    <w:name w:val="Kop 6 Char"/>
    <w:basedOn w:val="Standaardalinea-lettertype"/>
    <w:link w:val="Kop6"/>
    <w:uiPriority w:val="99"/>
    <w:locked/>
    <w:rsid w:val="00563848"/>
    <w:rPr>
      <w:rFonts w:ascii="Arial" w:hAnsi="Arial" w:cs="Arial"/>
      <w:i/>
      <w:szCs w:val="20"/>
      <w:lang w:val="nl-NL"/>
    </w:rPr>
  </w:style>
  <w:style w:type="character" w:customStyle="1" w:styleId="Kop7Char">
    <w:name w:val="Kop 7 Char"/>
    <w:basedOn w:val="Standaardalinea-lettertype"/>
    <w:link w:val="Kop7"/>
    <w:uiPriority w:val="99"/>
    <w:locked/>
    <w:rsid w:val="00563848"/>
    <w:rPr>
      <w:rFonts w:ascii="Arial" w:hAnsi="Arial" w:cs="Arial"/>
      <w:sz w:val="20"/>
      <w:szCs w:val="20"/>
      <w:lang w:val="nl-NL"/>
    </w:rPr>
  </w:style>
  <w:style w:type="character" w:customStyle="1" w:styleId="Kop8Char">
    <w:name w:val="Kop 8 Char"/>
    <w:basedOn w:val="Standaardalinea-lettertype"/>
    <w:link w:val="Kop8"/>
    <w:uiPriority w:val="99"/>
    <w:locked/>
    <w:rsid w:val="00563848"/>
    <w:rPr>
      <w:rFonts w:ascii="Arial" w:hAnsi="Arial" w:cs="Arial"/>
      <w:i/>
      <w:sz w:val="20"/>
      <w:szCs w:val="20"/>
      <w:lang w:val="nl-NL"/>
    </w:rPr>
  </w:style>
  <w:style w:type="character" w:customStyle="1" w:styleId="Kop9Char">
    <w:name w:val="Kop 9 Char"/>
    <w:basedOn w:val="Standaardalinea-lettertype"/>
    <w:link w:val="Kop9"/>
    <w:uiPriority w:val="99"/>
    <w:locked/>
    <w:rsid w:val="00563848"/>
    <w:rPr>
      <w:rFonts w:ascii="Arial" w:hAnsi="Arial" w:cs="Arial"/>
      <w:b/>
      <w:i/>
      <w:sz w:val="18"/>
      <w:szCs w:val="20"/>
      <w:lang w:val="nl-NL"/>
    </w:rPr>
  </w:style>
  <w:style w:type="paragraph" w:customStyle="1" w:styleId="Paragraph2">
    <w:name w:val="Paragraph2"/>
    <w:basedOn w:val="Standaard"/>
    <w:uiPriority w:val="99"/>
    <w:rsid w:val="00611EC7"/>
    <w:pPr>
      <w:spacing w:before="80"/>
      <w:ind w:left="720"/>
      <w:jc w:val="both"/>
    </w:pPr>
    <w:rPr>
      <w:color w:val="000000"/>
      <w:lang w:val="en-AU"/>
    </w:rPr>
  </w:style>
  <w:style w:type="paragraph" w:styleId="Titel">
    <w:name w:val="Title"/>
    <w:basedOn w:val="Standaard"/>
    <w:next w:val="Standaard"/>
    <w:link w:val="TitelChar"/>
    <w:uiPriority w:val="99"/>
    <w:qFormat/>
    <w:rsid w:val="00611EC7"/>
    <w:pPr>
      <w:spacing w:line="240" w:lineRule="auto"/>
      <w:jc w:val="center"/>
    </w:pPr>
    <w:rPr>
      <w:b/>
      <w:sz w:val="36"/>
    </w:rPr>
  </w:style>
  <w:style w:type="character" w:customStyle="1" w:styleId="TitelChar">
    <w:name w:val="Titel Char"/>
    <w:basedOn w:val="Standaardalinea-lettertype"/>
    <w:link w:val="Titel"/>
    <w:uiPriority w:val="99"/>
    <w:locked/>
    <w:rsid w:val="00563848"/>
    <w:rPr>
      <w:rFonts w:ascii="Cambria" w:hAnsi="Cambria" w:cs="Times New Roman"/>
      <w:b/>
      <w:bCs/>
      <w:kern w:val="28"/>
      <w:sz w:val="32"/>
      <w:szCs w:val="32"/>
      <w:lang w:eastAsia="en-US"/>
    </w:rPr>
  </w:style>
  <w:style w:type="paragraph" w:styleId="Ondertitel">
    <w:name w:val="Subtitle"/>
    <w:basedOn w:val="Standaard"/>
    <w:link w:val="OndertitelChar"/>
    <w:uiPriority w:val="99"/>
    <w:qFormat/>
    <w:rsid w:val="00611EC7"/>
    <w:pPr>
      <w:spacing w:after="60"/>
      <w:jc w:val="center"/>
    </w:pPr>
    <w:rPr>
      <w:i/>
      <w:sz w:val="36"/>
      <w:lang w:val="en-AU"/>
    </w:rPr>
  </w:style>
  <w:style w:type="character" w:customStyle="1" w:styleId="OndertitelChar">
    <w:name w:val="Ondertitel Char"/>
    <w:basedOn w:val="Standaardalinea-lettertype"/>
    <w:link w:val="Ondertitel"/>
    <w:uiPriority w:val="99"/>
    <w:locked/>
    <w:rsid w:val="00563848"/>
    <w:rPr>
      <w:rFonts w:ascii="Cambria" w:hAnsi="Cambria" w:cs="Times New Roman"/>
      <w:sz w:val="24"/>
      <w:szCs w:val="24"/>
      <w:lang w:eastAsia="en-US"/>
    </w:rPr>
  </w:style>
  <w:style w:type="paragraph" w:styleId="Standaardinspringing">
    <w:name w:val="Normal Indent"/>
    <w:basedOn w:val="Standaard"/>
    <w:uiPriority w:val="99"/>
    <w:rsid w:val="00611EC7"/>
    <w:pPr>
      <w:ind w:left="900" w:hanging="900"/>
    </w:pPr>
  </w:style>
  <w:style w:type="paragraph" w:styleId="Inhopg1">
    <w:name w:val="toc 1"/>
    <w:basedOn w:val="Standaard"/>
    <w:next w:val="Standaard"/>
    <w:uiPriority w:val="39"/>
    <w:rsid w:val="00521915"/>
    <w:pPr>
      <w:spacing w:before="120" w:after="120"/>
    </w:pPr>
    <w:rPr>
      <w:rFonts w:cstheme="minorHAnsi"/>
      <w:bCs/>
      <w:caps/>
    </w:rPr>
  </w:style>
  <w:style w:type="paragraph" w:styleId="Inhopg2">
    <w:name w:val="toc 2"/>
    <w:basedOn w:val="Standaard"/>
    <w:next w:val="Standaard"/>
    <w:link w:val="Inhopg2Char"/>
    <w:uiPriority w:val="39"/>
    <w:rsid w:val="00521915"/>
    <w:pPr>
      <w:ind w:left="200"/>
    </w:pPr>
    <w:rPr>
      <w:rFonts w:cstheme="minorHAnsi"/>
      <w:smallCaps/>
    </w:rPr>
  </w:style>
  <w:style w:type="paragraph" w:styleId="Inhopg3">
    <w:name w:val="toc 3"/>
    <w:basedOn w:val="Standaard"/>
    <w:next w:val="Standaard"/>
    <w:uiPriority w:val="39"/>
    <w:rsid w:val="00A34562"/>
    <w:pPr>
      <w:ind w:left="400"/>
    </w:pPr>
    <w:rPr>
      <w:rFonts w:cstheme="minorHAnsi"/>
      <w:iCs/>
    </w:rPr>
  </w:style>
  <w:style w:type="paragraph" w:styleId="Koptekst">
    <w:name w:val="header"/>
    <w:basedOn w:val="Standaard"/>
    <w:link w:val="KoptekstChar"/>
    <w:uiPriority w:val="99"/>
    <w:rsid w:val="00611EC7"/>
    <w:pPr>
      <w:tabs>
        <w:tab w:val="center" w:pos="4320"/>
        <w:tab w:val="right" w:pos="8640"/>
      </w:tabs>
    </w:pPr>
  </w:style>
  <w:style w:type="character" w:customStyle="1" w:styleId="KoptekstChar">
    <w:name w:val="Koptekst Char"/>
    <w:basedOn w:val="Standaardalinea-lettertype"/>
    <w:link w:val="Koptekst"/>
    <w:uiPriority w:val="99"/>
    <w:semiHidden/>
    <w:locked/>
    <w:rsid w:val="00563848"/>
    <w:rPr>
      <w:rFonts w:cs="Times New Roman"/>
      <w:sz w:val="20"/>
      <w:szCs w:val="20"/>
      <w:lang w:eastAsia="en-US"/>
    </w:rPr>
  </w:style>
  <w:style w:type="paragraph" w:styleId="Voettekst">
    <w:name w:val="footer"/>
    <w:basedOn w:val="Standaard"/>
    <w:link w:val="VoettekstChar"/>
    <w:uiPriority w:val="99"/>
    <w:rsid w:val="00611EC7"/>
    <w:pPr>
      <w:tabs>
        <w:tab w:val="center" w:pos="4320"/>
        <w:tab w:val="right" w:pos="8640"/>
      </w:tabs>
    </w:pPr>
  </w:style>
  <w:style w:type="character" w:customStyle="1" w:styleId="VoettekstChar">
    <w:name w:val="Voettekst Char"/>
    <w:basedOn w:val="Standaardalinea-lettertype"/>
    <w:link w:val="Voettekst"/>
    <w:uiPriority w:val="99"/>
    <w:locked/>
    <w:rsid w:val="00563848"/>
    <w:rPr>
      <w:rFonts w:cs="Times New Roman"/>
      <w:sz w:val="20"/>
      <w:szCs w:val="20"/>
      <w:lang w:eastAsia="en-US"/>
    </w:rPr>
  </w:style>
  <w:style w:type="character" w:styleId="Paginanummer">
    <w:name w:val="page number"/>
    <w:basedOn w:val="Standaardalinea-lettertype"/>
    <w:uiPriority w:val="99"/>
    <w:rsid w:val="00611EC7"/>
    <w:rPr>
      <w:rFonts w:cs="Times New Roman"/>
    </w:rPr>
  </w:style>
  <w:style w:type="paragraph" w:customStyle="1" w:styleId="Bullet1">
    <w:name w:val="Bullet1"/>
    <w:basedOn w:val="Standaard"/>
    <w:uiPriority w:val="99"/>
    <w:rsid w:val="00611EC7"/>
    <w:pPr>
      <w:ind w:left="720" w:hanging="432"/>
    </w:pPr>
  </w:style>
  <w:style w:type="paragraph" w:customStyle="1" w:styleId="Bullet2">
    <w:name w:val="Bullet2"/>
    <w:basedOn w:val="Standaard"/>
    <w:uiPriority w:val="99"/>
    <w:rsid w:val="00611EC7"/>
    <w:pPr>
      <w:ind w:left="1440" w:hanging="360"/>
    </w:pPr>
    <w:rPr>
      <w:color w:val="000080"/>
    </w:rPr>
  </w:style>
  <w:style w:type="paragraph" w:customStyle="1" w:styleId="Tabletext">
    <w:name w:val="Tabletext"/>
    <w:basedOn w:val="Standaard"/>
    <w:uiPriority w:val="99"/>
    <w:rsid w:val="00611EC7"/>
    <w:pPr>
      <w:keepLines/>
      <w:spacing w:after="120"/>
    </w:pPr>
  </w:style>
  <w:style w:type="paragraph" w:styleId="Plattetekst">
    <w:name w:val="Body Text"/>
    <w:basedOn w:val="Standaard"/>
    <w:link w:val="PlattetekstChar"/>
    <w:uiPriority w:val="99"/>
    <w:rsid w:val="00611EC7"/>
    <w:pPr>
      <w:keepLines/>
      <w:spacing w:after="120"/>
      <w:ind w:left="720"/>
    </w:pPr>
  </w:style>
  <w:style w:type="character" w:customStyle="1" w:styleId="PlattetekstChar">
    <w:name w:val="Platte tekst Char"/>
    <w:basedOn w:val="Standaardalinea-lettertype"/>
    <w:link w:val="Plattetekst"/>
    <w:uiPriority w:val="99"/>
    <w:semiHidden/>
    <w:locked/>
    <w:rsid w:val="00563848"/>
    <w:rPr>
      <w:rFonts w:cs="Times New Roman"/>
      <w:sz w:val="20"/>
      <w:szCs w:val="20"/>
      <w:lang w:eastAsia="en-US"/>
    </w:rPr>
  </w:style>
  <w:style w:type="paragraph" w:styleId="Documentstructuur">
    <w:name w:val="Document Map"/>
    <w:basedOn w:val="Standaard"/>
    <w:link w:val="DocumentstructuurChar"/>
    <w:uiPriority w:val="99"/>
    <w:semiHidden/>
    <w:rsid w:val="00611EC7"/>
    <w:pPr>
      <w:shd w:val="clear" w:color="auto" w:fill="000080"/>
    </w:pPr>
    <w:rPr>
      <w:rFonts w:ascii="Tahoma" w:hAnsi="Tahoma"/>
    </w:rPr>
  </w:style>
  <w:style w:type="character" w:customStyle="1" w:styleId="DocumentstructuurChar">
    <w:name w:val="Documentstructuur Char"/>
    <w:basedOn w:val="Standaardalinea-lettertype"/>
    <w:link w:val="Documentstructuur"/>
    <w:uiPriority w:val="99"/>
    <w:semiHidden/>
    <w:locked/>
    <w:rsid w:val="00563848"/>
    <w:rPr>
      <w:rFonts w:cs="Times New Roman"/>
      <w:sz w:val="2"/>
      <w:lang w:eastAsia="en-US"/>
    </w:rPr>
  </w:style>
  <w:style w:type="character" w:styleId="Voetnootmarkering">
    <w:name w:val="footnote reference"/>
    <w:basedOn w:val="Standaardalinea-lettertype"/>
    <w:uiPriority w:val="99"/>
    <w:semiHidden/>
    <w:rsid w:val="00611EC7"/>
    <w:rPr>
      <w:rFonts w:cs="Times New Roman"/>
      <w:sz w:val="20"/>
      <w:vertAlign w:val="superscript"/>
    </w:rPr>
  </w:style>
  <w:style w:type="paragraph" w:styleId="Voetnoottekst">
    <w:name w:val="footnote text"/>
    <w:basedOn w:val="Standaard"/>
    <w:link w:val="VoetnoottekstChar"/>
    <w:uiPriority w:val="99"/>
    <w:semiHidden/>
    <w:rsid w:val="00611EC7"/>
    <w:pPr>
      <w:keepNext/>
      <w:keepLines/>
      <w:pBdr>
        <w:bottom w:val="single" w:sz="6" w:space="0" w:color="000000"/>
      </w:pBdr>
      <w:spacing w:before="40" w:after="40"/>
      <w:ind w:left="360" w:hanging="360"/>
    </w:pPr>
    <w:rPr>
      <w:rFonts w:ascii="Helvetica" w:hAnsi="Helvetica"/>
      <w:sz w:val="16"/>
    </w:rPr>
  </w:style>
  <w:style w:type="character" w:customStyle="1" w:styleId="VoetnoottekstChar">
    <w:name w:val="Voetnoottekst Char"/>
    <w:basedOn w:val="Standaardalinea-lettertype"/>
    <w:link w:val="Voetnoottekst"/>
    <w:uiPriority w:val="99"/>
    <w:semiHidden/>
    <w:locked/>
    <w:rsid w:val="00563848"/>
    <w:rPr>
      <w:rFonts w:cs="Times New Roman"/>
      <w:sz w:val="20"/>
      <w:szCs w:val="20"/>
      <w:lang w:eastAsia="en-US"/>
    </w:rPr>
  </w:style>
  <w:style w:type="paragraph" w:customStyle="1" w:styleId="MainTitle">
    <w:name w:val="Main Title"/>
    <w:basedOn w:val="Standaard"/>
    <w:uiPriority w:val="99"/>
    <w:rsid w:val="00611EC7"/>
    <w:pPr>
      <w:spacing w:before="480" w:after="60" w:line="240" w:lineRule="auto"/>
      <w:jc w:val="center"/>
    </w:pPr>
    <w:rPr>
      <w:b/>
      <w:kern w:val="28"/>
      <w:sz w:val="32"/>
    </w:rPr>
  </w:style>
  <w:style w:type="paragraph" w:customStyle="1" w:styleId="Paragraph1">
    <w:name w:val="Paragraph1"/>
    <w:basedOn w:val="Standaard"/>
    <w:uiPriority w:val="99"/>
    <w:rsid w:val="00611EC7"/>
    <w:pPr>
      <w:spacing w:before="80" w:line="240" w:lineRule="auto"/>
      <w:jc w:val="both"/>
    </w:pPr>
  </w:style>
  <w:style w:type="paragraph" w:customStyle="1" w:styleId="Paragraph3">
    <w:name w:val="Paragraph3"/>
    <w:basedOn w:val="Standaard"/>
    <w:uiPriority w:val="99"/>
    <w:rsid w:val="00611EC7"/>
    <w:pPr>
      <w:spacing w:before="80" w:line="240" w:lineRule="auto"/>
      <w:ind w:left="1530"/>
      <w:jc w:val="both"/>
    </w:pPr>
  </w:style>
  <w:style w:type="paragraph" w:customStyle="1" w:styleId="Paragraph4">
    <w:name w:val="Paragraph4"/>
    <w:basedOn w:val="Standaard"/>
    <w:uiPriority w:val="99"/>
    <w:rsid w:val="00611EC7"/>
    <w:pPr>
      <w:spacing w:before="80" w:line="240" w:lineRule="auto"/>
      <w:ind w:left="2250"/>
      <w:jc w:val="both"/>
    </w:pPr>
  </w:style>
  <w:style w:type="paragraph" w:styleId="Inhopg4">
    <w:name w:val="toc 4"/>
    <w:basedOn w:val="Standaard"/>
    <w:next w:val="Standaard"/>
    <w:autoRedefine/>
    <w:uiPriority w:val="99"/>
    <w:semiHidden/>
    <w:rsid w:val="00632C1D"/>
    <w:pPr>
      <w:ind w:left="600"/>
    </w:pPr>
    <w:rPr>
      <w:rFonts w:asciiTheme="minorHAnsi" w:hAnsiTheme="minorHAnsi" w:cstheme="minorHAnsi"/>
      <w:sz w:val="18"/>
      <w:szCs w:val="18"/>
    </w:rPr>
  </w:style>
  <w:style w:type="paragraph" w:styleId="Inhopg5">
    <w:name w:val="toc 5"/>
    <w:basedOn w:val="Standaard"/>
    <w:next w:val="Standaard"/>
    <w:autoRedefine/>
    <w:uiPriority w:val="99"/>
    <w:semiHidden/>
    <w:rsid w:val="00611EC7"/>
    <w:pPr>
      <w:ind w:left="800"/>
    </w:pPr>
    <w:rPr>
      <w:rFonts w:asciiTheme="minorHAnsi" w:hAnsiTheme="minorHAnsi" w:cstheme="minorHAnsi"/>
      <w:sz w:val="18"/>
      <w:szCs w:val="18"/>
    </w:rPr>
  </w:style>
  <w:style w:type="paragraph" w:styleId="Inhopg6">
    <w:name w:val="toc 6"/>
    <w:basedOn w:val="Standaard"/>
    <w:next w:val="Standaard"/>
    <w:autoRedefine/>
    <w:uiPriority w:val="99"/>
    <w:semiHidden/>
    <w:rsid w:val="00611EC7"/>
    <w:pPr>
      <w:ind w:left="1000"/>
    </w:pPr>
    <w:rPr>
      <w:rFonts w:asciiTheme="minorHAnsi" w:hAnsiTheme="minorHAnsi" w:cstheme="minorHAnsi"/>
      <w:sz w:val="18"/>
      <w:szCs w:val="18"/>
    </w:rPr>
  </w:style>
  <w:style w:type="paragraph" w:styleId="Inhopg7">
    <w:name w:val="toc 7"/>
    <w:basedOn w:val="Standaard"/>
    <w:next w:val="Standaard"/>
    <w:autoRedefine/>
    <w:uiPriority w:val="99"/>
    <w:semiHidden/>
    <w:rsid w:val="00611EC7"/>
    <w:pPr>
      <w:ind w:left="1200"/>
    </w:pPr>
    <w:rPr>
      <w:rFonts w:asciiTheme="minorHAnsi" w:hAnsiTheme="minorHAnsi" w:cstheme="minorHAnsi"/>
      <w:sz w:val="18"/>
      <w:szCs w:val="18"/>
    </w:rPr>
  </w:style>
  <w:style w:type="paragraph" w:styleId="Inhopg8">
    <w:name w:val="toc 8"/>
    <w:basedOn w:val="Standaard"/>
    <w:next w:val="Standaard"/>
    <w:autoRedefine/>
    <w:uiPriority w:val="99"/>
    <w:semiHidden/>
    <w:rsid w:val="00611EC7"/>
    <w:pPr>
      <w:ind w:left="1400"/>
    </w:pPr>
    <w:rPr>
      <w:rFonts w:asciiTheme="minorHAnsi" w:hAnsiTheme="minorHAnsi" w:cstheme="minorHAnsi"/>
      <w:sz w:val="18"/>
      <w:szCs w:val="18"/>
    </w:rPr>
  </w:style>
  <w:style w:type="paragraph" w:styleId="Inhopg9">
    <w:name w:val="toc 9"/>
    <w:basedOn w:val="Standaard"/>
    <w:next w:val="Standaard"/>
    <w:autoRedefine/>
    <w:uiPriority w:val="99"/>
    <w:semiHidden/>
    <w:rsid w:val="00611EC7"/>
    <w:pPr>
      <w:ind w:left="1600"/>
    </w:pPr>
    <w:rPr>
      <w:rFonts w:asciiTheme="minorHAnsi" w:hAnsiTheme="minorHAnsi" w:cstheme="minorHAnsi"/>
      <w:sz w:val="18"/>
      <w:szCs w:val="18"/>
    </w:rPr>
  </w:style>
  <w:style w:type="paragraph" w:styleId="Plattetekst2">
    <w:name w:val="Body Text 2"/>
    <w:basedOn w:val="Standaard"/>
    <w:link w:val="Plattetekst2Char"/>
    <w:uiPriority w:val="99"/>
    <w:rsid w:val="00611EC7"/>
    <w:rPr>
      <w:i/>
      <w:color w:val="0000FF"/>
    </w:rPr>
  </w:style>
  <w:style w:type="character" w:customStyle="1" w:styleId="Plattetekst2Char">
    <w:name w:val="Platte tekst 2 Char"/>
    <w:basedOn w:val="Standaardalinea-lettertype"/>
    <w:link w:val="Plattetekst2"/>
    <w:uiPriority w:val="99"/>
    <w:semiHidden/>
    <w:locked/>
    <w:rsid w:val="00563848"/>
    <w:rPr>
      <w:rFonts w:cs="Times New Roman"/>
      <w:sz w:val="20"/>
      <w:szCs w:val="20"/>
      <w:lang w:eastAsia="en-US"/>
    </w:rPr>
  </w:style>
  <w:style w:type="paragraph" w:styleId="Plattetekstinspringen">
    <w:name w:val="Body Text Indent"/>
    <w:basedOn w:val="Standaard"/>
    <w:link w:val="PlattetekstinspringenChar"/>
    <w:uiPriority w:val="99"/>
    <w:rsid w:val="00611EC7"/>
    <w:pPr>
      <w:ind w:left="720"/>
    </w:pPr>
    <w:rPr>
      <w:i/>
      <w:color w:val="0000FF"/>
      <w:u w:val="single"/>
    </w:rPr>
  </w:style>
  <w:style w:type="character" w:customStyle="1" w:styleId="PlattetekstinspringenChar">
    <w:name w:val="Platte tekst inspringen Char"/>
    <w:basedOn w:val="Standaardalinea-lettertype"/>
    <w:link w:val="Plattetekstinspringen"/>
    <w:uiPriority w:val="99"/>
    <w:semiHidden/>
    <w:locked/>
    <w:rsid w:val="00563848"/>
    <w:rPr>
      <w:rFonts w:cs="Times New Roman"/>
      <w:sz w:val="20"/>
      <w:szCs w:val="20"/>
      <w:lang w:eastAsia="en-US"/>
    </w:rPr>
  </w:style>
  <w:style w:type="paragraph" w:customStyle="1" w:styleId="Body">
    <w:name w:val="Body"/>
    <w:basedOn w:val="Standaard"/>
    <w:uiPriority w:val="99"/>
    <w:rsid w:val="00611EC7"/>
    <w:pPr>
      <w:widowControl/>
      <w:spacing w:before="120" w:line="240" w:lineRule="auto"/>
      <w:jc w:val="both"/>
    </w:pPr>
    <w:rPr>
      <w:rFonts w:ascii="Book Antiqua" w:hAnsi="Book Antiqua"/>
    </w:rPr>
  </w:style>
  <w:style w:type="paragraph" w:customStyle="1" w:styleId="Bullet">
    <w:name w:val="Bullet"/>
    <w:basedOn w:val="Standaard"/>
    <w:uiPriority w:val="99"/>
    <w:rsid w:val="00611EC7"/>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Standaard"/>
    <w:next w:val="Plattetekst"/>
    <w:autoRedefine/>
    <w:uiPriority w:val="99"/>
    <w:rsid w:val="00611EC7"/>
    <w:pPr>
      <w:spacing w:after="120"/>
      <w:ind w:left="720"/>
    </w:pPr>
    <w:rPr>
      <w:i/>
      <w:color w:val="0000FF"/>
    </w:rPr>
  </w:style>
  <w:style w:type="character" w:styleId="Hyperlink">
    <w:name w:val="Hyperlink"/>
    <w:basedOn w:val="Standaardalinea-lettertype"/>
    <w:uiPriority w:val="99"/>
    <w:rsid w:val="00611EC7"/>
    <w:rPr>
      <w:rFonts w:cs="Times New Roman"/>
      <w:color w:val="0000FF"/>
      <w:u w:val="single"/>
    </w:rPr>
  </w:style>
  <w:style w:type="character" w:styleId="Zwaar">
    <w:name w:val="Strong"/>
    <w:basedOn w:val="Standaardalinea-lettertype"/>
    <w:uiPriority w:val="99"/>
    <w:qFormat/>
    <w:rsid w:val="00611EC7"/>
    <w:rPr>
      <w:rFonts w:cs="Times New Roman"/>
      <w:b/>
    </w:rPr>
  </w:style>
  <w:style w:type="character" w:styleId="GevolgdeHyperlink">
    <w:name w:val="FollowedHyperlink"/>
    <w:basedOn w:val="Standaardalinea-lettertype"/>
    <w:uiPriority w:val="99"/>
    <w:rsid w:val="00611EC7"/>
    <w:rPr>
      <w:rFonts w:cs="Times New Roman"/>
      <w:color w:val="800080"/>
      <w:u w:val="single"/>
    </w:rPr>
  </w:style>
  <w:style w:type="table" w:styleId="Professioneletabel">
    <w:name w:val="Table Professional"/>
    <w:basedOn w:val="Standaardtabel"/>
    <w:uiPriority w:val="99"/>
    <w:rsid w:val="00323CAA"/>
    <w:pPr>
      <w:widowControl w:val="0"/>
      <w:spacing w:line="240" w:lineRule="atLeast"/>
    </w:pPr>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styleId="Bijschrift">
    <w:name w:val="caption"/>
    <w:basedOn w:val="Standaard"/>
    <w:next w:val="Standaard"/>
    <w:uiPriority w:val="99"/>
    <w:qFormat/>
    <w:rsid w:val="00FC6198"/>
    <w:pPr>
      <w:widowControl/>
      <w:spacing w:line="240" w:lineRule="auto"/>
    </w:pPr>
    <w:rPr>
      <w:bCs/>
      <w:i/>
      <w:sz w:val="16"/>
      <w:szCs w:val="16"/>
      <w:lang w:eastAsia="nl-NL"/>
    </w:rPr>
  </w:style>
  <w:style w:type="paragraph" w:styleId="Ballontekst">
    <w:name w:val="Balloon Text"/>
    <w:basedOn w:val="Standaard"/>
    <w:link w:val="BallontekstChar"/>
    <w:uiPriority w:val="99"/>
    <w:semiHidden/>
    <w:rsid w:val="006529BB"/>
    <w:rPr>
      <w:rFonts w:ascii="Tahoma" w:hAnsi="Tahoma" w:cs="Tahoma"/>
      <w:sz w:val="16"/>
      <w:szCs w:val="16"/>
    </w:rPr>
  </w:style>
  <w:style w:type="character" w:customStyle="1" w:styleId="BallontekstChar">
    <w:name w:val="Ballontekst Char"/>
    <w:basedOn w:val="Standaardalinea-lettertype"/>
    <w:link w:val="Ballontekst"/>
    <w:uiPriority w:val="99"/>
    <w:semiHidden/>
    <w:locked/>
    <w:rsid w:val="00563848"/>
    <w:rPr>
      <w:rFonts w:cs="Times New Roman"/>
      <w:sz w:val="2"/>
      <w:lang w:eastAsia="en-US"/>
    </w:rPr>
  </w:style>
  <w:style w:type="character" w:customStyle="1" w:styleId="apple-style-span">
    <w:name w:val="apple-style-span"/>
    <w:uiPriority w:val="99"/>
    <w:rsid w:val="00EE311C"/>
  </w:style>
  <w:style w:type="character" w:customStyle="1" w:styleId="apple-converted-space">
    <w:name w:val="apple-converted-space"/>
    <w:uiPriority w:val="99"/>
    <w:rsid w:val="00EE311C"/>
  </w:style>
  <w:style w:type="character" w:styleId="Verwijzingopmerking">
    <w:name w:val="annotation reference"/>
    <w:basedOn w:val="Standaardalinea-lettertype"/>
    <w:uiPriority w:val="99"/>
    <w:semiHidden/>
    <w:rsid w:val="006665E7"/>
    <w:rPr>
      <w:rFonts w:cs="Times New Roman"/>
      <w:sz w:val="16"/>
      <w:szCs w:val="16"/>
    </w:rPr>
  </w:style>
  <w:style w:type="paragraph" w:styleId="Tekstopmerking">
    <w:name w:val="annotation text"/>
    <w:basedOn w:val="Standaard"/>
    <w:link w:val="TekstopmerkingChar"/>
    <w:uiPriority w:val="99"/>
    <w:semiHidden/>
    <w:rsid w:val="006665E7"/>
  </w:style>
  <w:style w:type="character" w:customStyle="1" w:styleId="TekstopmerkingChar">
    <w:name w:val="Tekst opmerking Char"/>
    <w:basedOn w:val="Standaardalinea-lettertype"/>
    <w:link w:val="Tekstopmerking"/>
    <w:uiPriority w:val="99"/>
    <w:semiHidden/>
    <w:locked/>
    <w:rsid w:val="00563848"/>
    <w:rPr>
      <w:rFonts w:cs="Times New Roman"/>
      <w:sz w:val="20"/>
      <w:szCs w:val="20"/>
      <w:lang w:eastAsia="en-US"/>
    </w:rPr>
  </w:style>
  <w:style w:type="paragraph" w:styleId="Onderwerpvanopmerking">
    <w:name w:val="annotation subject"/>
    <w:basedOn w:val="Tekstopmerking"/>
    <w:next w:val="Tekstopmerking"/>
    <w:link w:val="OnderwerpvanopmerkingChar"/>
    <w:uiPriority w:val="99"/>
    <w:semiHidden/>
    <w:rsid w:val="006665E7"/>
    <w:rPr>
      <w:b/>
      <w:bCs/>
    </w:rPr>
  </w:style>
  <w:style w:type="character" w:customStyle="1" w:styleId="OnderwerpvanopmerkingChar">
    <w:name w:val="Onderwerp van opmerking Char"/>
    <w:basedOn w:val="TekstopmerkingChar"/>
    <w:link w:val="Onderwerpvanopmerking"/>
    <w:uiPriority w:val="99"/>
    <w:semiHidden/>
    <w:locked/>
    <w:rsid w:val="00563848"/>
    <w:rPr>
      <w:rFonts w:cs="Times New Roman"/>
      <w:b/>
      <w:bCs/>
      <w:sz w:val="20"/>
      <w:szCs w:val="20"/>
      <w:lang w:eastAsia="en-US"/>
    </w:rPr>
  </w:style>
  <w:style w:type="paragraph" w:styleId="Lijstalinea">
    <w:name w:val="List Paragraph"/>
    <w:basedOn w:val="Standaard"/>
    <w:link w:val="LijstalineaChar"/>
    <w:uiPriority w:val="34"/>
    <w:qFormat/>
    <w:rsid w:val="00092B54"/>
    <w:pPr>
      <w:ind w:left="720"/>
      <w:contextualSpacing/>
    </w:pPr>
  </w:style>
  <w:style w:type="paragraph" w:styleId="Normaalweb">
    <w:name w:val="Normal (Web)"/>
    <w:basedOn w:val="Standaard"/>
    <w:uiPriority w:val="99"/>
    <w:rsid w:val="00A16C78"/>
    <w:pPr>
      <w:widowControl/>
      <w:spacing w:before="100" w:beforeAutospacing="1" w:after="100" w:afterAutospacing="1" w:line="240" w:lineRule="auto"/>
    </w:pPr>
    <w:rPr>
      <w:sz w:val="24"/>
      <w:szCs w:val="24"/>
      <w:lang w:eastAsia="nl-NL"/>
    </w:rPr>
  </w:style>
  <w:style w:type="paragraph" w:styleId="Revisie">
    <w:name w:val="Revision"/>
    <w:hidden/>
    <w:uiPriority w:val="99"/>
    <w:semiHidden/>
    <w:rsid w:val="00632C1D"/>
    <w:rPr>
      <w:sz w:val="20"/>
      <w:szCs w:val="20"/>
      <w:lang w:val="nl-NL"/>
    </w:rPr>
  </w:style>
  <w:style w:type="table" w:styleId="Tabelraster">
    <w:name w:val="Table Grid"/>
    <w:basedOn w:val="Standaardtabel"/>
    <w:uiPriority w:val="99"/>
    <w:rsid w:val="00FA36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adruk">
    <w:name w:val="Emphasis"/>
    <w:basedOn w:val="Standaardalinea-lettertype"/>
    <w:uiPriority w:val="99"/>
    <w:qFormat/>
    <w:rsid w:val="00FA366F"/>
    <w:rPr>
      <w:rFonts w:cs="Times New Roman"/>
      <w:i/>
    </w:rPr>
  </w:style>
  <w:style w:type="paragraph" w:styleId="Lijstopsomteken">
    <w:name w:val="List Bullet"/>
    <w:basedOn w:val="Lijst"/>
    <w:uiPriority w:val="99"/>
    <w:rsid w:val="00345152"/>
    <w:pPr>
      <w:widowControl/>
      <w:numPr>
        <w:numId w:val="1"/>
      </w:numPr>
      <w:spacing w:after="220" w:line="220" w:lineRule="atLeast"/>
      <w:ind w:left="283" w:right="720" w:hanging="283"/>
      <w:contextualSpacing w:val="0"/>
    </w:pPr>
  </w:style>
  <w:style w:type="paragraph" w:styleId="Lijst">
    <w:name w:val="List"/>
    <w:basedOn w:val="Standaard"/>
    <w:uiPriority w:val="99"/>
    <w:rsid w:val="00345152"/>
    <w:pPr>
      <w:ind w:left="283" w:hanging="283"/>
      <w:contextualSpacing/>
    </w:pPr>
  </w:style>
  <w:style w:type="table" w:styleId="Lichtelijst">
    <w:name w:val="Light List"/>
    <w:basedOn w:val="Standaardtabel"/>
    <w:uiPriority w:val="99"/>
    <w:rsid w:val="003B1823"/>
    <w:rPr>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character" w:styleId="Tekstvantijdelijkeaanduiding">
    <w:name w:val="Placeholder Text"/>
    <w:basedOn w:val="Standaardalinea-lettertype"/>
    <w:uiPriority w:val="99"/>
    <w:semiHidden/>
    <w:rsid w:val="00BB499F"/>
    <w:rPr>
      <w:color w:val="808080"/>
    </w:rPr>
  </w:style>
  <w:style w:type="character" w:customStyle="1" w:styleId="Inhopg2Char">
    <w:name w:val="Inhopg 2 Char"/>
    <w:basedOn w:val="Standaardalinea-lettertype"/>
    <w:link w:val="Inhopg2"/>
    <w:uiPriority w:val="39"/>
    <w:locked/>
    <w:rsid w:val="00521915"/>
    <w:rPr>
      <w:rFonts w:ascii="Arial" w:hAnsi="Arial" w:cstheme="minorHAnsi"/>
      <w:smallCaps/>
      <w:sz w:val="20"/>
      <w:szCs w:val="20"/>
      <w:lang w:val="nl-NL"/>
    </w:rPr>
  </w:style>
  <w:style w:type="character" w:customStyle="1" w:styleId="wordentry1">
    <w:name w:val="wordentry1"/>
    <w:basedOn w:val="Standaardalinea-lettertype"/>
    <w:rsid w:val="00F04B5A"/>
  </w:style>
  <w:style w:type="character" w:styleId="Subtielebenadrukking">
    <w:name w:val="Subtle Emphasis"/>
    <w:basedOn w:val="Standaardalinea-lettertype"/>
    <w:uiPriority w:val="19"/>
    <w:qFormat/>
    <w:rsid w:val="007D6BD6"/>
    <w:rPr>
      <w:i/>
      <w:iCs/>
      <w:color w:val="808080" w:themeColor="text1" w:themeTint="7F"/>
    </w:rPr>
  </w:style>
  <w:style w:type="character" w:styleId="Regelnummer">
    <w:name w:val="line number"/>
    <w:basedOn w:val="Standaardalinea-lettertype"/>
    <w:uiPriority w:val="99"/>
    <w:semiHidden/>
    <w:unhideWhenUsed/>
    <w:locked/>
    <w:rsid w:val="00500694"/>
  </w:style>
  <w:style w:type="paragraph" w:customStyle="1" w:styleId="Default">
    <w:name w:val="Default"/>
    <w:rsid w:val="001E174B"/>
    <w:pPr>
      <w:autoSpaceDE w:val="0"/>
      <w:autoSpaceDN w:val="0"/>
      <w:adjustRightInd w:val="0"/>
    </w:pPr>
    <w:rPr>
      <w:rFonts w:ascii="Arial" w:hAnsi="Arial" w:cs="Arial"/>
      <w:color w:val="000000"/>
      <w:sz w:val="24"/>
      <w:szCs w:val="24"/>
      <w:lang w:val="nl-NL"/>
    </w:rPr>
  </w:style>
  <w:style w:type="character" w:customStyle="1" w:styleId="hps">
    <w:name w:val="hps"/>
    <w:basedOn w:val="Standaardalinea-lettertype"/>
    <w:rsid w:val="000F2094"/>
  </w:style>
  <w:style w:type="character" w:customStyle="1" w:styleId="shorttext">
    <w:name w:val="short_text"/>
    <w:basedOn w:val="Standaardalinea-lettertype"/>
    <w:rsid w:val="000F2094"/>
  </w:style>
  <w:style w:type="paragraph" w:customStyle="1" w:styleId="TODO">
    <w:name w:val="TODO"/>
    <w:basedOn w:val="Standaard"/>
    <w:rsid w:val="00441B10"/>
    <w:pPr>
      <w:numPr>
        <w:numId w:val="4"/>
      </w:numPr>
    </w:pPr>
  </w:style>
  <w:style w:type="paragraph" w:customStyle="1" w:styleId="Todo1">
    <w:name w:val="Todo"/>
    <w:basedOn w:val="Standaard"/>
    <w:link w:val="TodoChar"/>
    <w:qFormat/>
    <w:rsid w:val="00F50175"/>
    <w:rPr>
      <w:lang w:val="en-US" w:eastAsia="nl-NL"/>
    </w:rPr>
  </w:style>
  <w:style w:type="character" w:customStyle="1" w:styleId="TodoChar">
    <w:name w:val="Todo Char"/>
    <w:basedOn w:val="Standaardalinea-lettertype"/>
    <w:link w:val="Todo1"/>
    <w:rsid w:val="00F50175"/>
    <w:rPr>
      <w:rFonts w:ascii="Arial" w:hAnsi="Arial" w:cs="Arial"/>
      <w:sz w:val="20"/>
      <w:szCs w:val="20"/>
      <w:lang w:eastAsia="nl-NL"/>
    </w:rPr>
  </w:style>
  <w:style w:type="paragraph" w:customStyle="1" w:styleId="TODO0">
    <w:name w:val="TODO."/>
    <w:basedOn w:val="Lijstalinea"/>
    <w:link w:val="TODOChar0"/>
    <w:qFormat/>
    <w:rsid w:val="00C768EB"/>
    <w:pPr>
      <w:numPr>
        <w:numId w:val="5"/>
      </w:numPr>
    </w:pPr>
    <w:rPr>
      <w:color w:val="C00000"/>
      <w:lang w:val="en-US" w:eastAsia="nl-NL"/>
    </w:rPr>
  </w:style>
  <w:style w:type="character" w:customStyle="1" w:styleId="LijstalineaChar">
    <w:name w:val="Lijstalinea Char"/>
    <w:basedOn w:val="Standaardalinea-lettertype"/>
    <w:link w:val="Lijstalinea"/>
    <w:uiPriority w:val="34"/>
    <w:rsid w:val="00C768EB"/>
    <w:rPr>
      <w:rFonts w:ascii="Arial" w:hAnsi="Arial" w:cs="Arial"/>
      <w:sz w:val="20"/>
      <w:szCs w:val="20"/>
      <w:lang w:val="nl-NL"/>
    </w:rPr>
  </w:style>
  <w:style w:type="character" w:customStyle="1" w:styleId="TODOChar0">
    <w:name w:val="TODO. Char"/>
    <w:basedOn w:val="LijstalineaChar"/>
    <w:link w:val="TODO0"/>
    <w:rsid w:val="00C768EB"/>
    <w:rPr>
      <w:rFonts w:ascii="Arial" w:hAnsi="Arial" w:cs="Arial"/>
      <w:color w:val="C00000"/>
      <w:sz w:val="20"/>
      <w:szCs w:val="20"/>
      <w:lang w:val="nl-NL" w:eastAsia="nl-NL"/>
    </w:rPr>
  </w:style>
  <w:style w:type="paragraph" w:styleId="Lijstmetafbeeldingen">
    <w:name w:val="table of figures"/>
    <w:basedOn w:val="Standaard"/>
    <w:next w:val="Standaard"/>
    <w:uiPriority w:val="99"/>
    <w:unhideWhenUsed/>
    <w:locked/>
    <w:rsid w:val="00C768EB"/>
  </w:style>
  <w:style w:type="paragraph" w:styleId="Geenafstand">
    <w:name w:val="No Spacing"/>
    <w:uiPriority w:val="1"/>
    <w:qFormat/>
    <w:rsid w:val="00753889"/>
    <w:pPr>
      <w:widowControl w:val="0"/>
    </w:pPr>
    <w:rPr>
      <w:rFonts w:ascii="Arial" w:hAnsi="Arial" w:cs="Arial"/>
      <w:sz w:val="20"/>
      <w:szCs w:val="20"/>
      <w:lang w:val="nl-NL"/>
    </w:rPr>
  </w:style>
  <w:style w:type="paragraph" w:customStyle="1" w:styleId="designDecisions">
    <w:name w:val="designDecisions"/>
    <w:basedOn w:val="Geenafstand"/>
    <w:next w:val="Geenafstand"/>
    <w:qFormat/>
    <w:rsid w:val="00D452B1"/>
    <w:pPr>
      <w:numPr>
        <w:numId w:val="8"/>
      </w:numPr>
      <w:pBdr>
        <w:top w:val="single" w:sz="4" w:space="1" w:color="auto"/>
        <w:left w:val="single" w:sz="4" w:space="4" w:color="auto"/>
        <w:bottom w:val="single" w:sz="4" w:space="1" w:color="auto"/>
        <w:right w:val="single" w:sz="4" w:space="4" w:color="auto"/>
      </w:pBdr>
    </w:pPr>
  </w:style>
  <w:style w:type="paragraph" w:customStyle="1" w:styleId="FirstParagraph">
    <w:name w:val="First Paragraph"/>
    <w:basedOn w:val="Plattetekst"/>
    <w:next w:val="Plattetekst"/>
    <w:rsid w:val="00846F42"/>
    <w:pPr>
      <w:keepLines w:val="0"/>
      <w:widowControl/>
      <w:spacing w:before="180" w:after="180" w:line="259" w:lineRule="auto"/>
      <w:ind w:left="0"/>
    </w:pPr>
    <w:rPr>
      <w:rFonts w:asciiTheme="minorHAnsi" w:eastAsiaTheme="minorEastAsia" w:hAnsiTheme="minorHAnsi" w:cstheme="minorBidi"/>
      <w:sz w:val="22"/>
      <w:szCs w:val="22"/>
      <w:lang w:val="en-US"/>
    </w:rPr>
  </w:style>
  <w:style w:type="paragraph" w:customStyle="1" w:styleId="Compact">
    <w:name w:val="Compact"/>
    <w:basedOn w:val="Plattetekst"/>
    <w:rsid w:val="00846F42"/>
    <w:pPr>
      <w:keepLines w:val="0"/>
      <w:widowControl/>
      <w:spacing w:before="36" w:after="36" w:line="259" w:lineRule="auto"/>
      <w:ind w:left="0"/>
    </w:pPr>
    <w:rPr>
      <w:rFonts w:asciiTheme="minorHAnsi" w:eastAsiaTheme="minorEastAsia" w:hAnsiTheme="minorHAnsi" w:cstheme="minorBidi"/>
      <w:sz w:val="22"/>
      <w:szCs w:val="22"/>
      <w:lang w:val="en-US"/>
    </w:rPr>
  </w:style>
  <w:style w:type="table" w:customStyle="1" w:styleId="Table">
    <w:name w:val="Table"/>
    <w:semiHidden/>
    <w:unhideWhenUsed/>
    <w:qFormat/>
    <w:rsid w:val="00846F42"/>
    <w:pPr>
      <w:spacing w:after="160" w:line="259" w:lineRule="auto"/>
    </w:pPr>
    <w:rPr>
      <w:rFonts w:asciiTheme="minorHAnsi" w:eastAsiaTheme="minorEastAsia" w:hAnsiTheme="minorHAnsi" w:cstheme="minorBidi"/>
    </w:rPr>
    <w:tblPr>
      <w:tblInd w:w="0" w:type="dxa"/>
      <w:tblCellMar>
        <w:top w:w="0" w:type="dxa"/>
        <w:left w:w="108" w:type="dxa"/>
        <w:bottom w:w="0" w:type="dxa"/>
        <w:right w:w="108" w:type="dxa"/>
      </w:tblCellMar>
    </w:tblPr>
  </w:style>
  <w:style w:type="paragraph" w:customStyle="1" w:styleId="DefinitionTerm">
    <w:name w:val="Definition Term"/>
    <w:basedOn w:val="Standaard"/>
    <w:next w:val="Definition"/>
    <w:rsid w:val="00F20AB6"/>
    <w:pPr>
      <w:keepNext/>
      <w:keepLines/>
      <w:widowControl/>
      <w:spacing w:line="259" w:lineRule="auto"/>
    </w:pPr>
    <w:rPr>
      <w:rFonts w:asciiTheme="minorHAnsi" w:eastAsiaTheme="minorEastAsia" w:hAnsiTheme="minorHAnsi" w:cstheme="minorBidi"/>
      <w:b/>
      <w:sz w:val="22"/>
      <w:szCs w:val="22"/>
      <w:lang w:val="en-US"/>
    </w:rPr>
  </w:style>
  <w:style w:type="paragraph" w:customStyle="1" w:styleId="Definition">
    <w:name w:val="Definition"/>
    <w:basedOn w:val="Standaard"/>
    <w:rsid w:val="00F20AB6"/>
    <w:pPr>
      <w:widowControl/>
      <w:spacing w:after="160" w:line="259" w:lineRule="auto"/>
    </w:pPr>
    <w:rPr>
      <w:rFonts w:asciiTheme="minorHAnsi" w:eastAsiaTheme="minorEastAsia" w:hAnsiTheme="minorHAnsi" w:cstheme="minorBidi"/>
      <w:sz w:val="22"/>
      <w:szCs w:val="22"/>
      <w:lang w:val="en-US"/>
    </w:rPr>
  </w:style>
  <w:style w:type="table" w:styleId="Rastertabel4-Accent1">
    <w:name w:val="Grid Table 4 Accent 1"/>
    <w:basedOn w:val="Standaardtabel"/>
    <w:uiPriority w:val="49"/>
    <w:rsid w:val="00EF2D7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Kopvaninhoudsopgave">
    <w:name w:val="TOC Heading"/>
    <w:basedOn w:val="Kop1"/>
    <w:next w:val="Standaard"/>
    <w:uiPriority w:val="39"/>
    <w:unhideWhenUsed/>
    <w:qFormat/>
    <w:rsid w:val="003931D0"/>
    <w:pPr>
      <w:keepLines/>
      <w:pageBreakBefore w:val="0"/>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2510">
      <w:bodyDiv w:val="1"/>
      <w:marLeft w:val="0"/>
      <w:marRight w:val="0"/>
      <w:marTop w:val="0"/>
      <w:marBottom w:val="0"/>
      <w:divBdr>
        <w:top w:val="none" w:sz="0" w:space="0" w:color="auto"/>
        <w:left w:val="none" w:sz="0" w:space="0" w:color="auto"/>
        <w:bottom w:val="none" w:sz="0" w:space="0" w:color="auto"/>
        <w:right w:val="none" w:sz="0" w:space="0" w:color="auto"/>
      </w:divBdr>
    </w:div>
    <w:div w:id="277179072">
      <w:bodyDiv w:val="1"/>
      <w:marLeft w:val="0"/>
      <w:marRight w:val="0"/>
      <w:marTop w:val="0"/>
      <w:marBottom w:val="0"/>
      <w:divBdr>
        <w:top w:val="none" w:sz="0" w:space="0" w:color="auto"/>
        <w:left w:val="none" w:sz="0" w:space="0" w:color="auto"/>
        <w:bottom w:val="none" w:sz="0" w:space="0" w:color="auto"/>
        <w:right w:val="none" w:sz="0" w:space="0" w:color="auto"/>
      </w:divBdr>
    </w:div>
    <w:div w:id="356466023">
      <w:bodyDiv w:val="1"/>
      <w:marLeft w:val="0"/>
      <w:marRight w:val="0"/>
      <w:marTop w:val="0"/>
      <w:marBottom w:val="0"/>
      <w:divBdr>
        <w:top w:val="none" w:sz="0" w:space="0" w:color="auto"/>
        <w:left w:val="none" w:sz="0" w:space="0" w:color="auto"/>
        <w:bottom w:val="none" w:sz="0" w:space="0" w:color="auto"/>
        <w:right w:val="none" w:sz="0" w:space="0" w:color="auto"/>
      </w:divBdr>
    </w:div>
    <w:div w:id="435443952">
      <w:bodyDiv w:val="1"/>
      <w:marLeft w:val="0"/>
      <w:marRight w:val="0"/>
      <w:marTop w:val="0"/>
      <w:marBottom w:val="0"/>
      <w:divBdr>
        <w:top w:val="none" w:sz="0" w:space="0" w:color="auto"/>
        <w:left w:val="none" w:sz="0" w:space="0" w:color="auto"/>
        <w:bottom w:val="none" w:sz="0" w:space="0" w:color="auto"/>
        <w:right w:val="none" w:sz="0" w:space="0" w:color="auto"/>
      </w:divBdr>
    </w:div>
    <w:div w:id="505749188">
      <w:bodyDiv w:val="1"/>
      <w:marLeft w:val="0"/>
      <w:marRight w:val="0"/>
      <w:marTop w:val="0"/>
      <w:marBottom w:val="0"/>
      <w:divBdr>
        <w:top w:val="none" w:sz="0" w:space="0" w:color="auto"/>
        <w:left w:val="none" w:sz="0" w:space="0" w:color="auto"/>
        <w:bottom w:val="none" w:sz="0" w:space="0" w:color="auto"/>
        <w:right w:val="none" w:sz="0" w:space="0" w:color="auto"/>
      </w:divBdr>
      <w:divsChild>
        <w:div w:id="91899589">
          <w:marLeft w:val="0"/>
          <w:marRight w:val="0"/>
          <w:marTop w:val="0"/>
          <w:marBottom w:val="0"/>
          <w:divBdr>
            <w:top w:val="none" w:sz="0" w:space="0" w:color="auto"/>
            <w:left w:val="none" w:sz="0" w:space="0" w:color="auto"/>
            <w:bottom w:val="none" w:sz="0" w:space="0" w:color="auto"/>
            <w:right w:val="none" w:sz="0" w:space="0" w:color="auto"/>
          </w:divBdr>
          <w:divsChild>
            <w:div w:id="520364371">
              <w:marLeft w:val="0"/>
              <w:marRight w:val="0"/>
              <w:marTop w:val="0"/>
              <w:marBottom w:val="0"/>
              <w:divBdr>
                <w:top w:val="none" w:sz="0" w:space="0" w:color="auto"/>
                <w:left w:val="none" w:sz="0" w:space="0" w:color="auto"/>
                <w:bottom w:val="none" w:sz="0" w:space="0" w:color="auto"/>
                <w:right w:val="none" w:sz="0" w:space="0" w:color="auto"/>
              </w:divBdr>
              <w:divsChild>
                <w:div w:id="8747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9301">
      <w:bodyDiv w:val="1"/>
      <w:marLeft w:val="0"/>
      <w:marRight w:val="0"/>
      <w:marTop w:val="0"/>
      <w:marBottom w:val="0"/>
      <w:divBdr>
        <w:top w:val="none" w:sz="0" w:space="0" w:color="auto"/>
        <w:left w:val="none" w:sz="0" w:space="0" w:color="auto"/>
        <w:bottom w:val="none" w:sz="0" w:space="0" w:color="auto"/>
        <w:right w:val="none" w:sz="0" w:space="0" w:color="auto"/>
      </w:divBdr>
    </w:div>
    <w:div w:id="637731500">
      <w:bodyDiv w:val="1"/>
      <w:marLeft w:val="0"/>
      <w:marRight w:val="0"/>
      <w:marTop w:val="0"/>
      <w:marBottom w:val="0"/>
      <w:divBdr>
        <w:top w:val="none" w:sz="0" w:space="0" w:color="auto"/>
        <w:left w:val="none" w:sz="0" w:space="0" w:color="auto"/>
        <w:bottom w:val="none" w:sz="0" w:space="0" w:color="auto"/>
        <w:right w:val="none" w:sz="0" w:space="0" w:color="auto"/>
      </w:divBdr>
    </w:div>
    <w:div w:id="803542531">
      <w:bodyDiv w:val="1"/>
      <w:marLeft w:val="0"/>
      <w:marRight w:val="0"/>
      <w:marTop w:val="0"/>
      <w:marBottom w:val="0"/>
      <w:divBdr>
        <w:top w:val="none" w:sz="0" w:space="0" w:color="auto"/>
        <w:left w:val="none" w:sz="0" w:space="0" w:color="auto"/>
        <w:bottom w:val="none" w:sz="0" w:space="0" w:color="auto"/>
        <w:right w:val="none" w:sz="0" w:space="0" w:color="auto"/>
      </w:divBdr>
    </w:div>
    <w:div w:id="883753041">
      <w:bodyDiv w:val="1"/>
      <w:marLeft w:val="0"/>
      <w:marRight w:val="0"/>
      <w:marTop w:val="0"/>
      <w:marBottom w:val="0"/>
      <w:divBdr>
        <w:top w:val="none" w:sz="0" w:space="0" w:color="auto"/>
        <w:left w:val="none" w:sz="0" w:space="0" w:color="auto"/>
        <w:bottom w:val="none" w:sz="0" w:space="0" w:color="auto"/>
        <w:right w:val="none" w:sz="0" w:space="0" w:color="auto"/>
      </w:divBdr>
    </w:div>
    <w:div w:id="1033769136">
      <w:bodyDiv w:val="1"/>
      <w:marLeft w:val="0"/>
      <w:marRight w:val="0"/>
      <w:marTop w:val="0"/>
      <w:marBottom w:val="0"/>
      <w:divBdr>
        <w:top w:val="none" w:sz="0" w:space="0" w:color="auto"/>
        <w:left w:val="none" w:sz="0" w:space="0" w:color="auto"/>
        <w:bottom w:val="none" w:sz="0" w:space="0" w:color="auto"/>
        <w:right w:val="none" w:sz="0" w:space="0" w:color="auto"/>
      </w:divBdr>
      <w:divsChild>
        <w:div w:id="605649353">
          <w:marLeft w:val="0"/>
          <w:marRight w:val="0"/>
          <w:marTop w:val="0"/>
          <w:marBottom w:val="0"/>
          <w:divBdr>
            <w:top w:val="none" w:sz="0" w:space="0" w:color="auto"/>
            <w:left w:val="none" w:sz="0" w:space="0" w:color="auto"/>
            <w:bottom w:val="none" w:sz="0" w:space="0" w:color="auto"/>
            <w:right w:val="none" w:sz="0" w:space="0" w:color="auto"/>
          </w:divBdr>
          <w:divsChild>
            <w:div w:id="1274437386">
              <w:marLeft w:val="0"/>
              <w:marRight w:val="0"/>
              <w:marTop w:val="0"/>
              <w:marBottom w:val="0"/>
              <w:divBdr>
                <w:top w:val="none" w:sz="0" w:space="0" w:color="auto"/>
                <w:left w:val="none" w:sz="0" w:space="0" w:color="auto"/>
                <w:bottom w:val="none" w:sz="0" w:space="0" w:color="auto"/>
                <w:right w:val="none" w:sz="0" w:space="0" w:color="auto"/>
              </w:divBdr>
              <w:divsChild>
                <w:div w:id="800538534">
                  <w:marLeft w:val="0"/>
                  <w:marRight w:val="0"/>
                  <w:marTop w:val="0"/>
                  <w:marBottom w:val="0"/>
                  <w:divBdr>
                    <w:top w:val="none" w:sz="0" w:space="0" w:color="auto"/>
                    <w:left w:val="none" w:sz="0" w:space="0" w:color="auto"/>
                    <w:bottom w:val="none" w:sz="0" w:space="0" w:color="auto"/>
                    <w:right w:val="none" w:sz="0" w:space="0" w:color="auto"/>
                  </w:divBdr>
                  <w:divsChild>
                    <w:div w:id="766848084">
                      <w:marLeft w:val="0"/>
                      <w:marRight w:val="0"/>
                      <w:marTop w:val="0"/>
                      <w:marBottom w:val="0"/>
                      <w:divBdr>
                        <w:top w:val="none" w:sz="0" w:space="0" w:color="auto"/>
                        <w:left w:val="none" w:sz="0" w:space="0" w:color="auto"/>
                        <w:bottom w:val="none" w:sz="0" w:space="0" w:color="auto"/>
                        <w:right w:val="none" w:sz="0" w:space="0" w:color="auto"/>
                      </w:divBdr>
                      <w:divsChild>
                        <w:div w:id="403338566">
                          <w:marLeft w:val="0"/>
                          <w:marRight w:val="0"/>
                          <w:marTop w:val="0"/>
                          <w:marBottom w:val="0"/>
                          <w:divBdr>
                            <w:top w:val="none" w:sz="0" w:space="0" w:color="auto"/>
                            <w:left w:val="none" w:sz="0" w:space="0" w:color="auto"/>
                            <w:bottom w:val="none" w:sz="0" w:space="0" w:color="auto"/>
                            <w:right w:val="none" w:sz="0" w:space="0" w:color="auto"/>
                          </w:divBdr>
                          <w:divsChild>
                            <w:div w:id="3605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300812">
      <w:bodyDiv w:val="1"/>
      <w:marLeft w:val="0"/>
      <w:marRight w:val="0"/>
      <w:marTop w:val="0"/>
      <w:marBottom w:val="0"/>
      <w:divBdr>
        <w:top w:val="none" w:sz="0" w:space="0" w:color="auto"/>
        <w:left w:val="none" w:sz="0" w:space="0" w:color="auto"/>
        <w:bottom w:val="none" w:sz="0" w:space="0" w:color="auto"/>
        <w:right w:val="none" w:sz="0" w:space="0" w:color="auto"/>
      </w:divBdr>
    </w:div>
    <w:div w:id="1846241322">
      <w:bodyDiv w:val="1"/>
      <w:marLeft w:val="0"/>
      <w:marRight w:val="0"/>
      <w:marTop w:val="0"/>
      <w:marBottom w:val="0"/>
      <w:divBdr>
        <w:top w:val="none" w:sz="0" w:space="0" w:color="auto"/>
        <w:left w:val="none" w:sz="0" w:space="0" w:color="auto"/>
        <w:bottom w:val="none" w:sz="0" w:space="0" w:color="auto"/>
        <w:right w:val="none" w:sz="0" w:space="0" w:color="auto"/>
      </w:divBdr>
    </w:div>
    <w:div w:id="2128963695">
      <w:marLeft w:val="0"/>
      <w:marRight w:val="0"/>
      <w:marTop w:val="0"/>
      <w:marBottom w:val="0"/>
      <w:divBdr>
        <w:top w:val="none" w:sz="0" w:space="0" w:color="auto"/>
        <w:left w:val="none" w:sz="0" w:space="0" w:color="auto"/>
        <w:bottom w:val="none" w:sz="0" w:space="0" w:color="auto"/>
        <w:right w:val="none" w:sz="0" w:space="0" w:color="auto"/>
      </w:divBdr>
      <w:divsChild>
        <w:div w:id="2128963694">
          <w:marLeft w:val="0"/>
          <w:marRight w:val="0"/>
          <w:marTop w:val="0"/>
          <w:marBottom w:val="0"/>
          <w:divBdr>
            <w:top w:val="none" w:sz="0" w:space="0" w:color="auto"/>
            <w:left w:val="none" w:sz="0" w:space="0" w:color="auto"/>
            <w:bottom w:val="none" w:sz="0" w:space="0" w:color="auto"/>
            <w:right w:val="none" w:sz="0" w:space="0" w:color="auto"/>
          </w:divBdr>
          <w:divsChild>
            <w:div w:id="2128963693">
              <w:marLeft w:val="0"/>
              <w:marRight w:val="0"/>
              <w:marTop w:val="0"/>
              <w:marBottom w:val="0"/>
              <w:divBdr>
                <w:top w:val="none" w:sz="0" w:space="0" w:color="auto"/>
                <w:left w:val="none" w:sz="0" w:space="0" w:color="auto"/>
                <w:bottom w:val="none" w:sz="0" w:space="0" w:color="auto"/>
                <w:right w:val="none" w:sz="0" w:space="0" w:color="auto"/>
              </w:divBdr>
              <w:divsChild>
                <w:div w:id="2128963707">
                  <w:marLeft w:val="0"/>
                  <w:marRight w:val="0"/>
                  <w:marTop w:val="0"/>
                  <w:marBottom w:val="0"/>
                  <w:divBdr>
                    <w:top w:val="none" w:sz="0" w:space="0" w:color="auto"/>
                    <w:left w:val="none" w:sz="0" w:space="0" w:color="auto"/>
                    <w:bottom w:val="none" w:sz="0" w:space="0" w:color="auto"/>
                    <w:right w:val="none" w:sz="0" w:space="0" w:color="auto"/>
                  </w:divBdr>
                  <w:divsChild>
                    <w:div w:id="2128963698">
                      <w:marLeft w:val="0"/>
                      <w:marRight w:val="0"/>
                      <w:marTop w:val="0"/>
                      <w:marBottom w:val="0"/>
                      <w:divBdr>
                        <w:top w:val="none" w:sz="0" w:space="0" w:color="auto"/>
                        <w:left w:val="none" w:sz="0" w:space="0" w:color="auto"/>
                        <w:bottom w:val="none" w:sz="0" w:space="0" w:color="auto"/>
                        <w:right w:val="none" w:sz="0" w:space="0" w:color="auto"/>
                      </w:divBdr>
                      <w:divsChild>
                        <w:div w:id="2128963690">
                          <w:marLeft w:val="0"/>
                          <w:marRight w:val="0"/>
                          <w:marTop w:val="0"/>
                          <w:marBottom w:val="0"/>
                          <w:divBdr>
                            <w:top w:val="none" w:sz="0" w:space="0" w:color="auto"/>
                            <w:left w:val="none" w:sz="0" w:space="0" w:color="auto"/>
                            <w:bottom w:val="none" w:sz="0" w:space="0" w:color="auto"/>
                            <w:right w:val="none" w:sz="0" w:space="0" w:color="auto"/>
                          </w:divBdr>
                          <w:divsChild>
                            <w:div w:id="2128963691">
                              <w:marLeft w:val="0"/>
                              <w:marRight w:val="0"/>
                              <w:marTop w:val="0"/>
                              <w:marBottom w:val="0"/>
                              <w:divBdr>
                                <w:top w:val="none" w:sz="0" w:space="0" w:color="auto"/>
                                <w:left w:val="none" w:sz="0" w:space="0" w:color="auto"/>
                                <w:bottom w:val="none" w:sz="0" w:space="0" w:color="auto"/>
                                <w:right w:val="none" w:sz="0" w:space="0" w:color="auto"/>
                              </w:divBdr>
                              <w:divsChild>
                                <w:div w:id="21289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963699">
      <w:marLeft w:val="0"/>
      <w:marRight w:val="0"/>
      <w:marTop w:val="0"/>
      <w:marBottom w:val="0"/>
      <w:divBdr>
        <w:top w:val="none" w:sz="0" w:space="0" w:color="auto"/>
        <w:left w:val="none" w:sz="0" w:space="0" w:color="auto"/>
        <w:bottom w:val="none" w:sz="0" w:space="0" w:color="auto"/>
        <w:right w:val="none" w:sz="0" w:space="0" w:color="auto"/>
      </w:divBdr>
      <w:divsChild>
        <w:div w:id="2128963692">
          <w:marLeft w:val="0"/>
          <w:marRight w:val="0"/>
          <w:marTop w:val="0"/>
          <w:marBottom w:val="0"/>
          <w:divBdr>
            <w:top w:val="none" w:sz="0" w:space="0" w:color="auto"/>
            <w:left w:val="none" w:sz="0" w:space="0" w:color="auto"/>
            <w:bottom w:val="none" w:sz="0" w:space="0" w:color="auto"/>
            <w:right w:val="none" w:sz="0" w:space="0" w:color="auto"/>
          </w:divBdr>
          <w:divsChild>
            <w:div w:id="2128963700">
              <w:marLeft w:val="0"/>
              <w:marRight w:val="0"/>
              <w:marTop w:val="0"/>
              <w:marBottom w:val="0"/>
              <w:divBdr>
                <w:top w:val="none" w:sz="0" w:space="0" w:color="auto"/>
                <w:left w:val="none" w:sz="0" w:space="0" w:color="auto"/>
                <w:bottom w:val="none" w:sz="0" w:space="0" w:color="auto"/>
                <w:right w:val="none" w:sz="0" w:space="0" w:color="auto"/>
              </w:divBdr>
            </w:div>
            <w:div w:id="2128963704">
              <w:marLeft w:val="0"/>
              <w:marRight w:val="0"/>
              <w:marTop w:val="0"/>
              <w:marBottom w:val="0"/>
              <w:divBdr>
                <w:top w:val="none" w:sz="0" w:space="0" w:color="auto"/>
                <w:left w:val="none" w:sz="0" w:space="0" w:color="auto"/>
                <w:bottom w:val="none" w:sz="0" w:space="0" w:color="auto"/>
                <w:right w:val="none" w:sz="0" w:space="0" w:color="auto"/>
              </w:divBdr>
            </w:div>
            <w:div w:id="21289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3701">
      <w:marLeft w:val="0"/>
      <w:marRight w:val="0"/>
      <w:marTop w:val="0"/>
      <w:marBottom w:val="0"/>
      <w:divBdr>
        <w:top w:val="none" w:sz="0" w:space="0" w:color="auto"/>
        <w:left w:val="none" w:sz="0" w:space="0" w:color="auto"/>
        <w:bottom w:val="none" w:sz="0" w:space="0" w:color="auto"/>
        <w:right w:val="none" w:sz="0" w:space="0" w:color="auto"/>
      </w:divBdr>
    </w:div>
    <w:div w:id="2128963702">
      <w:marLeft w:val="0"/>
      <w:marRight w:val="0"/>
      <w:marTop w:val="0"/>
      <w:marBottom w:val="0"/>
      <w:divBdr>
        <w:top w:val="none" w:sz="0" w:space="0" w:color="auto"/>
        <w:left w:val="none" w:sz="0" w:space="0" w:color="auto"/>
        <w:bottom w:val="none" w:sz="0" w:space="0" w:color="auto"/>
        <w:right w:val="none" w:sz="0" w:space="0" w:color="auto"/>
      </w:divBdr>
    </w:div>
    <w:div w:id="2128963708">
      <w:marLeft w:val="0"/>
      <w:marRight w:val="0"/>
      <w:marTop w:val="0"/>
      <w:marBottom w:val="0"/>
      <w:divBdr>
        <w:top w:val="none" w:sz="0" w:space="0" w:color="auto"/>
        <w:left w:val="none" w:sz="0" w:space="0" w:color="auto"/>
        <w:bottom w:val="none" w:sz="0" w:space="0" w:color="auto"/>
        <w:right w:val="none" w:sz="0" w:space="0" w:color="auto"/>
      </w:divBdr>
    </w:div>
    <w:div w:id="2128963709">
      <w:marLeft w:val="0"/>
      <w:marRight w:val="0"/>
      <w:marTop w:val="0"/>
      <w:marBottom w:val="0"/>
      <w:divBdr>
        <w:top w:val="none" w:sz="0" w:space="0" w:color="auto"/>
        <w:left w:val="none" w:sz="0" w:space="0" w:color="auto"/>
        <w:bottom w:val="none" w:sz="0" w:space="0" w:color="auto"/>
        <w:right w:val="none" w:sz="0" w:space="0" w:color="auto"/>
      </w:divBdr>
      <w:divsChild>
        <w:div w:id="2128963706">
          <w:marLeft w:val="0"/>
          <w:marRight w:val="0"/>
          <w:marTop w:val="0"/>
          <w:marBottom w:val="0"/>
          <w:divBdr>
            <w:top w:val="none" w:sz="0" w:space="0" w:color="auto"/>
            <w:left w:val="none" w:sz="0" w:space="0" w:color="auto"/>
            <w:bottom w:val="none" w:sz="0" w:space="0" w:color="auto"/>
            <w:right w:val="none" w:sz="0" w:space="0" w:color="auto"/>
          </w:divBdr>
          <w:divsChild>
            <w:div w:id="2128963696">
              <w:marLeft w:val="0"/>
              <w:marRight w:val="0"/>
              <w:marTop w:val="0"/>
              <w:marBottom w:val="0"/>
              <w:divBdr>
                <w:top w:val="none" w:sz="0" w:space="0" w:color="auto"/>
                <w:left w:val="none" w:sz="0" w:space="0" w:color="auto"/>
                <w:bottom w:val="none" w:sz="0" w:space="0" w:color="auto"/>
                <w:right w:val="none" w:sz="0" w:space="0" w:color="auto"/>
              </w:divBdr>
            </w:div>
            <w:div w:id="212896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3710">
      <w:marLeft w:val="0"/>
      <w:marRight w:val="0"/>
      <w:marTop w:val="0"/>
      <w:marBottom w:val="0"/>
      <w:divBdr>
        <w:top w:val="none" w:sz="0" w:space="0" w:color="auto"/>
        <w:left w:val="none" w:sz="0" w:space="0" w:color="auto"/>
        <w:bottom w:val="none" w:sz="0" w:space="0" w:color="auto"/>
        <w:right w:val="none" w:sz="0" w:space="0" w:color="auto"/>
      </w:divBdr>
      <w:divsChild>
        <w:div w:id="2128963715">
          <w:marLeft w:val="0"/>
          <w:marRight w:val="0"/>
          <w:marTop w:val="0"/>
          <w:marBottom w:val="0"/>
          <w:divBdr>
            <w:top w:val="none" w:sz="0" w:space="0" w:color="auto"/>
            <w:left w:val="none" w:sz="0" w:space="0" w:color="auto"/>
            <w:bottom w:val="none" w:sz="0" w:space="0" w:color="auto"/>
            <w:right w:val="none" w:sz="0" w:space="0" w:color="auto"/>
          </w:divBdr>
          <w:divsChild>
            <w:div w:id="2128963714">
              <w:marLeft w:val="0"/>
              <w:marRight w:val="0"/>
              <w:marTop w:val="0"/>
              <w:marBottom w:val="0"/>
              <w:divBdr>
                <w:top w:val="none" w:sz="0" w:space="0" w:color="auto"/>
                <w:left w:val="none" w:sz="0" w:space="0" w:color="auto"/>
                <w:bottom w:val="none" w:sz="0" w:space="0" w:color="auto"/>
                <w:right w:val="none" w:sz="0" w:space="0" w:color="auto"/>
              </w:divBdr>
              <w:divsChild>
                <w:div w:id="2128963712">
                  <w:marLeft w:val="0"/>
                  <w:marRight w:val="0"/>
                  <w:marTop w:val="0"/>
                  <w:marBottom w:val="0"/>
                  <w:divBdr>
                    <w:top w:val="none" w:sz="0" w:space="0" w:color="auto"/>
                    <w:left w:val="none" w:sz="0" w:space="0" w:color="auto"/>
                    <w:bottom w:val="none" w:sz="0" w:space="0" w:color="auto"/>
                    <w:right w:val="none" w:sz="0" w:space="0" w:color="auto"/>
                  </w:divBdr>
                  <w:divsChild>
                    <w:div w:id="2128963711">
                      <w:marLeft w:val="0"/>
                      <w:marRight w:val="0"/>
                      <w:marTop w:val="0"/>
                      <w:marBottom w:val="0"/>
                      <w:divBdr>
                        <w:top w:val="none" w:sz="0" w:space="0" w:color="auto"/>
                        <w:left w:val="none" w:sz="0" w:space="0" w:color="auto"/>
                        <w:bottom w:val="none" w:sz="0" w:space="0" w:color="auto"/>
                        <w:right w:val="none" w:sz="0" w:space="0" w:color="auto"/>
                      </w:divBdr>
                      <w:divsChild>
                        <w:div w:id="212896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963716">
      <w:marLeft w:val="0"/>
      <w:marRight w:val="0"/>
      <w:marTop w:val="0"/>
      <w:marBottom w:val="0"/>
      <w:divBdr>
        <w:top w:val="none" w:sz="0" w:space="0" w:color="auto"/>
        <w:left w:val="none" w:sz="0" w:space="0" w:color="auto"/>
        <w:bottom w:val="none" w:sz="0" w:space="0" w:color="auto"/>
        <w:right w:val="none" w:sz="0" w:space="0" w:color="auto"/>
      </w:divBdr>
    </w:div>
    <w:div w:id="212896371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Pascal\OneDrive%20-%20ALTEN%20Group\Documents\School\Afstudeer_Stage\SAD\SAD_Pascal_Faatz_V3.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scal\Downloads\Software_Architecture_Document%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DF8D39E8E54837866C5544D3108796"/>
        <w:category>
          <w:name w:val="Algemeen"/>
          <w:gallery w:val="placeholder"/>
        </w:category>
        <w:types>
          <w:type w:val="bbPlcHdr"/>
        </w:types>
        <w:behaviors>
          <w:behavior w:val="content"/>
        </w:behaviors>
        <w:guid w:val="{773F6171-0049-48C5-AC03-33983C7E0F1C}"/>
      </w:docPartPr>
      <w:docPartBody>
        <w:p w:rsidR="001932CA" w:rsidRDefault="0064656C">
          <w:pPr>
            <w:pStyle w:val="FEDF8D39E8E54837866C5544D3108796"/>
          </w:pPr>
          <w:r w:rsidRPr="00226CDB">
            <w:rPr>
              <w:rStyle w:val="Tekstvantijdelijkeaanduiding"/>
            </w:rPr>
            <w:t>[Title]</w:t>
          </w:r>
        </w:p>
      </w:docPartBody>
    </w:docPart>
    <w:docPart>
      <w:docPartPr>
        <w:name w:val="012EF3A666EE4CB8AC21794871052E6D"/>
        <w:category>
          <w:name w:val="Algemeen"/>
          <w:gallery w:val="placeholder"/>
        </w:category>
        <w:types>
          <w:type w:val="bbPlcHdr"/>
        </w:types>
        <w:behaviors>
          <w:behavior w:val="content"/>
        </w:behaviors>
        <w:guid w:val="{430CEC1A-A79E-440C-BA3D-A3CCB7E22E74}"/>
      </w:docPartPr>
      <w:docPartBody>
        <w:p w:rsidR="001932CA" w:rsidRDefault="0064656C">
          <w:pPr>
            <w:pStyle w:val="012EF3A666EE4CB8AC21794871052E6D"/>
          </w:pPr>
          <w:r w:rsidRPr="00226CDB">
            <w:rPr>
              <w:rStyle w:val="Tekstvantijdelijkeaanduiding"/>
            </w:rPr>
            <w:t>[Subject]</w:t>
          </w:r>
        </w:p>
      </w:docPartBody>
    </w:docPart>
    <w:docPart>
      <w:docPartPr>
        <w:name w:val="22E09C7A71804211B949593AB3E8F248"/>
        <w:category>
          <w:name w:val="Algemeen"/>
          <w:gallery w:val="placeholder"/>
        </w:category>
        <w:types>
          <w:type w:val="bbPlcHdr"/>
        </w:types>
        <w:behaviors>
          <w:behavior w:val="content"/>
        </w:behaviors>
        <w:guid w:val="{0CAF4E61-EF8D-458D-AC84-F41DB8570168}"/>
      </w:docPartPr>
      <w:docPartBody>
        <w:p w:rsidR="001932CA" w:rsidRDefault="0064656C">
          <w:pPr>
            <w:pStyle w:val="22E09C7A71804211B949593AB3E8F248"/>
          </w:pPr>
          <w:r w:rsidRPr="00226CDB">
            <w:rPr>
              <w:rStyle w:val="Tekstvantijdelijkeaanduiding"/>
            </w:rPr>
            <w:t>[Manager]</w:t>
          </w:r>
        </w:p>
      </w:docPartBody>
    </w:docPart>
    <w:docPart>
      <w:docPartPr>
        <w:name w:val="AC69332ACDF949619B435C13BCCF45DC"/>
        <w:category>
          <w:name w:val="Algemeen"/>
          <w:gallery w:val="placeholder"/>
        </w:category>
        <w:types>
          <w:type w:val="bbPlcHdr"/>
        </w:types>
        <w:behaviors>
          <w:behavior w:val="content"/>
        </w:behaviors>
        <w:guid w:val="{C9F42772-4FC6-48A9-A39C-3B0BE0228483}"/>
      </w:docPartPr>
      <w:docPartBody>
        <w:p w:rsidR="001932CA" w:rsidRDefault="0064656C">
          <w:pPr>
            <w:pStyle w:val="AC69332ACDF949619B435C13BCCF45DC"/>
          </w:pPr>
          <w:r w:rsidRPr="00750D30">
            <w:rPr>
              <w:rStyle w:val="Tekstvantijdelijkeaanduiding"/>
            </w:rPr>
            <w:t>[Publish Date]</w:t>
          </w:r>
        </w:p>
      </w:docPartBody>
    </w:docPart>
    <w:docPart>
      <w:docPartPr>
        <w:name w:val="DA5C7DD50872479E8F29CDB476731F94"/>
        <w:category>
          <w:name w:val="Algemeen"/>
          <w:gallery w:val="placeholder"/>
        </w:category>
        <w:types>
          <w:type w:val="bbPlcHdr"/>
        </w:types>
        <w:behaviors>
          <w:behavior w:val="content"/>
        </w:behaviors>
        <w:guid w:val="{E14156CA-3852-4363-A8C6-2FF91539EF0F}"/>
      </w:docPartPr>
      <w:docPartBody>
        <w:p w:rsidR="001932CA" w:rsidRDefault="0064656C">
          <w:pPr>
            <w:pStyle w:val="DA5C7DD50872479E8F29CDB476731F94"/>
          </w:pPr>
          <w:r w:rsidRPr="00226CDB">
            <w:rPr>
              <w:rStyle w:val="Tekstvantijdelijkeaanduiding"/>
            </w:rPr>
            <w:t>[Author]</w:t>
          </w:r>
        </w:p>
      </w:docPartBody>
    </w:docPart>
    <w:docPart>
      <w:docPartPr>
        <w:name w:val="BDA585A96ABD4FBFB42AA4BF0EB18F83"/>
        <w:category>
          <w:name w:val="Algemeen"/>
          <w:gallery w:val="placeholder"/>
        </w:category>
        <w:types>
          <w:type w:val="bbPlcHdr"/>
        </w:types>
        <w:behaviors>
          <w:behavior w:val="content"/>
        </w:behaviors>
        <w:guid w:val="{68303DD5-709D-4538-B62C-BC344909F0CD}"/>
      </w:docPartPr>
      <w:docPartBody>
        <w:p w:rsidR="001932CA" w:rsidRDefault="0064656C">
          <w:pPr>
            <w:pStyle w:val="BDA585A96ABD4FBFB42AA4BF0EB18F83"/>
          </w:pPr>
          <w:r w:rsidRPr="00C604F2">
            <w:rPr>
              <w:rStyle w:val="Tekstvantijdelijkeaanduiding"/>
            </w:rPr>
            <w:t>[Category]</w:t>
          </w:r>
        </w:p>
      </w:docPartBody>
    </w:docPart>
    <w:docPart>
      <w:docPartPr>
        <w:name w:val="D043198E34224A9AAF3858AC2A965A9D"/>
        <w:category>
          <w:name w:val="Algemeen"/>
          <w:gallery w:val="placeholder"/>
        </w:category>
        <w:types>
          <w:type w:val="bbPlcHdr"/>
        </w:types>
        <w:behaviors>
          <w:behavior w:val="content"/>
        </w:behaviors>
        <w:guid w:val="{4E42055B-A5FE-4FB7-9DA0-430E9A78EC5E}"/>
      </w:docPartPr>
      <w:docPartBody>
        <w:p w:rsidR="001932CA" w:rsidRDefault="0064656C">
          <w:pPr>
            <w:pStyle w:val="D043198E34224A9AAF3858AC2A965A9D"/>
          </w:pPr>
          <w:r w:rsidRPr="00750D30">
            <w:rPr>
              <w:rStyle w:val="Tekstvantijdelijkeaanduiding"/>
            </w:rPr>
            <w:t>[Status]</w:t>
          </w:r>
        </w:p>
      </w:docPartBody>
    </w:docPart>
    <w:docPart>
      <w:docPartPr>
        <w:name w:val="FB6724A0AEA14EB7A44B92591149D4E3"/>
        <w:category>
          <w:name w:val="Algemeen"/>
          <w:gallery w:val="placeholder"/>
        </w:category>
        <w:types>
          <w:type w:val="bbPlcHdr"/>
        </w:types>
        <w:behaviors>
          <w:behavior w:val="content"/>
        </w:behaviors>
        <w:guid w:val="{3FB155F4-CDD7-4D97-94E2-07F972DA57F4}"/>
      </w:docPartPr>
      <w:docPartBody>
        <w:p w:rsidR="001932CA" w:rsidRDefault="0064656C">
          <w:pPr>
            <w:pStyle w:val="FB6724A0AEA14EB7A44B92591149D4E3"/>
          </w:pPr>
          <w:r w:rsidRPr="00750D30">
            <w:rPr>
              <w:rStyle w:val="Tekstvantijdelijkeaanduiding"/>
            </w:rPr>
            <w:t>[Publish Date]</w:t>
          </w:r>
        </w:p>
      </w:docPartBody>
    </w:docPart>
    <w:docPart>
      <w:docPartPr>
        <w:name w:val="5CD289B67CA348E09CC09383E820E5C4"/>
        <w:category>
          <w:name w:val="Algemeen"/>
          <w:gallery w:val="placeholder"/>
        </w:category>
        <w:types>
          <w:type w:val="bbPlcHdr"/>
        </w:types>
        <w:behaviors>
          <w:behavior w:val="content"/>
        </w:behaviors>
        <w:guid w:val="{33425A99-0F96-4B04-B70F-E6F0CF2438C9}"/>
      </w:docPartPr>
      <w:docPartBody>
        <w:p w:rsidR="001932CA" w:rsidRDefault="0064656C">
          <w:pPr>
            <w:pStyle w:val="5CD289B67CA348E09CC09383E820E5C4"/>
          </w:pPr>
          <w:r w:rsidRPr="00226CDB">
            <w:rPr>
              <w:rStyle w:val="Tekstvantijdelijkeaanduiding"/>
            </w:rPr>
            <w:t>[Manager]</w:t>
          </w:r>
        </w:p>
      </w:docPartBody>
    </w:docPart>
    <w:docPart>
      <w:docPartPr>
        <w:name w:val="CECB1FC40C154DD29372F317C13E8B7C"/>
        <w:category>
          <w:name w:val="Algemeen"/>
          <w:gallery w:val="placeholder"/>
        </w:category>
        <w:types>
          <w:type w:val="bbPlcHdr"/>
        </w:types>
        <w:behaviors>
          <w:behavior w:val="content"/>
        </w:behaviors>
        <w:guid w:val="{D79CFFFD-16A0-4687-89CE-7A5725A7A63F}"/>
      </w:docPartPr>
      <w:docPartBody>
        <w:p w:rsidR="001932CA" w:rsidRDefault="0064656C">
          <w:pPr>
            <w:pStyle w:val="CECB1FC40C154DD29372F317C13E8B7C"/>
          </w:pPr>
          <w:r w:rsidRPr="00750D30">
            <w:rPr>
              <w:rStyle w:val="Tekstvantijdelijkeaanduiding"/>
            </w:rPr>
            <w:t>[Publish Date]</w:t>
          </w:r>
        </w:p>
      </w:docPartBody>
    </w:docPart>
    <w:docPart>
      <w:docPartPr>
        <w:name w:val="912B9CBE2CF14839B3E785EE327EC723"/>
        <w:category>
          <w:name w:val="Algemeen"/>
          <w:gallery w:val="placeholder"/>
        </w:category>
        <w:types>
          <w:type w:val="bbPlcHdr"/>
        </w:types>
        <w:behaviors>
          <w:behavior w:val="content"/>
        </w:behaviors>
        <w:guid w:val="{869074F1-DA4B-4D1B-9917-03588EEFB008}"/>
      </w:docPartPr>
      <w:docPartBody>
        <w:p w:rsidR="001932CA" w:rsidRDefault="0064656C">
          <w:pPr>
            <w:pStyle w:val="912B9CBE2CF14839B3E785EE327EC723"/>
          </w:pPr>
          <w:r w:rsidRPr="00750D30">
            <w:rPr>
              <w:rStyle w:val="Tekstvantijdelijkeaanduiding"/>
            </w:rPr>
            <w:t>[Publish Date]</w:t>
          </w:r>
        </w:p>
      </w:docPartBody>
    </w:docPart>
    <w:docPart>
      <w:docPartPr>
        <w:name w:val="61A5D8FB8E284D24BDF6FA2CD05CC80F"/>
        <w:category>
          <w:name w:val="Algemeen"/>
          <w:gallery w:val="placeholder"/>
        </w:category>
        <w:types>
          <w:type w:val="bbPlcHdr"/>
        </w:types>
        <w:behaviors>
          <w:behavior w:val="content"/>
        </w:behaviors>
        <w:guid w:val="{2DBCDC1F-4EF9-4BD0-B20C-245078B0B0DA}"/>
      </w:docPartPr>
      <w:docPartBody>
        <w:p w:rsidR="001932CA" w:rsidRDefault="0064656C">
          <w:pPr>
            <w:pStyle w:val="61A5D8FB8E284D24BDF6FA2CD05CC80F"/>
          </w:pPr>
          <w:r w:rsidRPr="00C604F2">
            <w:rPr>
              <w:rStyle w:val="Tekstvantijdelijkeaanduiding"/>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56C"/>
    <w:rsid w:val="00006BFB"/>
    <w:rsid w:val="00050D77"/>
    <w:rsid w:val="0011633A"/>
    <w:rsid w:val="001662A2"/>
    <w:rsid w:val="001932CA"/>
    <w:rsid w:val="00257011"/>
    <w:rsid w:val="003174E8"/>
    <w:rsid w:val="00343A6E"/>
    <w:rsid w:val="00362CE9"/>
    <w:rsid w:val="00411ED6"/>
    <w:rsid w:val="004F66D4"/>
    <w:rsid w:val="005A49BD"/>
    <w:rsid w:val="0064656C"/>
    <w:rsid w:val="006D6C3A"/>
    <w:rsid w:val="006F1029"/>
    <w:rsid w:val="007112ED"/>
    <w:rsid w:val="00717D3C"/>
    <w:rsid w:val="00742544"/>
    <w:rsid w:val="00762C50"/>
    <w:rsid w:val="00781057"/>
    <w:rsid w:val="007F1B6C"/>
    <w:rsid w:val="00842B8D"/>
    <w:rsid w:val="0088746C"/>
    <w:rsid w:val="00921640"/>
    <w:rsid w:val="009514CD"/>
    <w:rsid w:val="009E3BDC"/>
    <w:rsid w:val="00A13ED7"/>
    <w:rsid w:val="00A16283"/>
    <w:rsid w:val="00A3655A"/>
    <w:rsid w:val="00AB68F2"/>
    <w:rsid w:val="00B2619D"/>
    <w:rsid w:val="00B93E19"/>
    <w:rsid w:val="00B96F44"/>
    <w:rsid w:val="00C46924"/>
    <w:rsid w:val="00C541E0"/>
    <w:rsid w:val="00CE4212"/>
    <w:rsid w:val="00D001C4"/>
    <w:rsid w:val="00D51B0A"/>
    <w:rsid w:val="00D600F6"/>
    <w:rsid w:val="00DB553E"/>
    <w:rsid w:val="00E070CC"/>
    <w:rsid w:val="00F145B9"/>
    <w:rsid w:val="00F555F1"/>
    <w:rsid w:val="00F7374E"/>
    <w:rsid w:val="00FE5E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FEDF8D39E8E54837866C5544D3108796">
    <w:name w:val="FEDF8D39E8E54837866C5544D3108796"/>
  </w:style>
  <w:style w:type="paragraph" w:customStyle="1" w:styleId="012EF3A666EE4CB8AC21794871052E6D">
    <w:name w:val="012EF3A666EE4CB8AC21794871052E6D"/>
  </w:style>
  <w:style w:type="paragraph" w:customStyle="1" w:styleId="22E09C7A71804211B949593AB3E8F248">
    <w:name w:val="22E09C7A71804211B949593AB3E8F248"/>
  </w:style>
  <w:style w:type="paragraph" w:customStyle="1" w:styleId="AC69332ACDF949619B435C13BCCF45DC">
    <w:name w:val="AC69332ACDF949619B435C13BCCF45DC"/>
  </w:style>
  <w:style w:type="paragraph" w:customStyle="1" w:styleId="DA5C7DD50872479E8F29CDB476731F94">
    <w:name w:val="DA5C7DD50872479E8F29CDB476731F94"/>
  </w:style>
  <w:style w:type="paragraph" w:customStyle="1" w:styleId="BDA585A96ABD4FBFB42AA4BF0EB18F83">
    <w:name w:val="BDA585A96ABD4FBFB42AA4BF0EB18F83"/>
  </w:style>
  <w:style w:type="paragraph" w:customStyle="1" w:styleId="D043198E34224A9AAF3858AC2A965A9D">
    <w:name w:val="D043198E34224A9AAF3858AC2A965A9D"/>
  </w:style>
  <w:style w:type="paragraph" w:customStyle="1" w:styleId="FB6724A0AEA14EB7A44B92591149D4E3">
    <w:name w:val="FB6724A0AEA14EB7A44B92591149D4E3"/>
  </w:style>
  <w:style w:type="paragraph" w:customStyle="1" w:styleId="5CD289B67CA348E09CC09383E820E5C4">
    <w:name w:val="5CD289B67CA348E09CC09383E820E5C4"/>
  </w:style>
  <w:style w:type="paragraph" w:customStyle="1" w:styleId="CECB1FC40C154DD29372F317C13E8B7C">
    <w:name w:val="CECB1FC40C154DD29372F317C13E8B7C"/>
  </w:style>
  <w:style w:type="paragraph" w:customStyle="1" w:styleId="912B9CBE2CF14839B3E785EE327EC723">
    <w:name w:val="912B9CBE2CF14839B3E785EE327EC723"/>
  </w:style>
  <w:style w:type="paragraph" w:customStyle="1" w:styleId="61A5D8FB8E284D24BDF6FA2CD05CC80F">
    <w:name w:val="61A5D8FB8E284D24BDF6FA2CD05CC8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976D8D-270F-4960-85DE-D34079CF2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Software_Architecture_Document (1).dotx</Template>
  <TotalTime>526</TotalTime>
  <Pages>1</Pages>
  <Words>5865</Words>
  <Characters>32262</Characters>
  <Application>Microsoft Office Word</Application>
  <DocSecurity>0</DocSecurity>
  <Lines>268</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Architectuur Documentatie -</vt:lpstr>
      <vt:lpstr>Software Architecture Documentation -</vt:lpstr>
    </vt:vector>
  </TitlesOfParts>
  <Manager>3</Manager>
  <Company>Alten Mechatronics</Company>
  <LinksUpToDate>false</LinksUpToDate>
  <CharactersWithSpaces>38051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Architectuur Documentatie -</dc:title>
  <dc:subject>4-op-1-rij robot</dc:subject>
  <dc:creator>Pascal Faatz</dc:creator>
  <cp:keywords>SDD</cp:keywords>
  <cp:lastModifiedBy>Pascal Faatz</cp:lastModifiedBy>
  <cp:revision>86</cp:revision>
  <cp:lastPrinted>2022-06-07T19:01:00Z</cp:lastPrinted>
  <dcterms:created xsi:type="dcterms:W3CDTF">2022-05-03T09:40:00Z</dcterms:created>
  <dcterms:modified xsi:type="dcterms:W3CDTF">2022-06-07T19:01:00Z</dcterms:modified>
  <cp:category>Vertrouwelijk</cp:category>
  <cp:contentStatus>Opzet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vt:lpwstr>Objectives</vt:lpwstr>
  </property>
  <property fmtid="{D5CDD505-2E9C-101B-9397-08002B2CF9AE}" pid="3" name="Document Number">
    <vt:lpwstr>&lt;Document Number&gt;</vt:lpwstr>
  </property>
  <property fmtid="{D5CDD505-2E9C-101B-9397-08002B2CF9AE}" pid="4" name="Version">
    <vt:lpwstr>&lt;Version Number&gt;</vt:lpwstr>
  </property>
  <property fmtid="{D5CDD505-2E9C-101B-9397-08002B2CF9AE}" pid="5" name="Project">
    <vt:lpwstr>&lt;Project&gt;</vt:lpwstr>
  </property>
</Properties>
</file>